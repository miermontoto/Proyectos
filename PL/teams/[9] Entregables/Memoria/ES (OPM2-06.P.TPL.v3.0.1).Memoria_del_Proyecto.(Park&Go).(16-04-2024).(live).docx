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3E1706" w14:textId="27E569E7" w:rsidR="00B176AC" w:rsidRDefault="00B176AC" w:rsidP="00B176AC">
      <w:pPr>
        <w:pStyle w:val="ZCom"/>
        <w:widowControl/>
        <w:tabs>
          <w:tab w:val="left" w:pos="142"/>
          <w:tab w:val="left" w:pos="4253"/>
        </w:tabs>
        <w:jc w:val="center"/>
        <w:rPr>
          <w:rFonts w:ascii="Calibri" w:hAnsi="Calibri"/>
          <w:noProof/>
          <w:lang w:eastAsia="fr-BE"/>
        </w:rPr>
      </w:pPr>
      <w:bookmarkStart w:id="0" w:name="eltqTitle"/>
    </w:p>
    <w:p w14:paraId="0CDF50DF" w14:textId="77777777" w:rsidR="00046DE2" w:rsidRDefault="00046DE2" w:rsidP="00046DE2">
      <w:pPr>
        <w:pStyle w:val="ZDGName"/>
        <w:rPr>
          <w:lang w:eastAsia="fr-BE"/>
        </w:rPr>
      </w:pPr>
    </w:p>
    <w:p w14:paraId="7DAE9816" w14:textId="77777777" w:rsidR="00046DE2" w:rsidRPr="00046DE2" w:rsidRDefault="00046DE2" w:rsidP="00046DE2">
      <w:pPr>
        <w:pStyle w:val="ZDGName"/>
        <w:rPr>
          <w:lang w:eastAsia="fr-BE"/>
        </w:rPr>
      </w:pPr>
    </w:p>
    <w:p w14:paraId="57060956" w14:textId="77777777" w:rsidR="00B176AC" w:rsidRPr="00CC1581" w:rsidRDefault="00B176AC" w:rsidP="00B176AC">
      <w:pPr>
        <w:pStyle w:val="ZDGName"/>
        <w:rPr>
          <w:rFonts w:ascii="Calibri" w:hAnsi="Calibri"/>
        </w:rPr>
      </w:pPr>
    </w:p>
    <w:p w14:paraId="1DA0FF03" w14:textId="77777777" w:rsidR="00B176AC" w:rsidRPr="00CC1581" w:rsidRDefault="00B176AC" w:rsidP="00B176AC">
      <w:pPr>
        <w:pStyle w:val="ZCom"/>
        <w:widowControl/>
        <w:jc w:val="center"/>
        <w:rPr>
          <w:rFonts w:ascii="Calibri" w:hAnsi="Calibri"/>
        </w:rPr>
      </w:pPr>
    </w:p>
    <w:p w14:paraId="4DFAF6B7" w14:textId="77777777" w:rsidR="00B176AC" w:rsidRDefault="00B176AC" w:rsidP="00D92F38">
      <w:pPr>
        <w:pStyle w:val="SubTitle1"/>
        <w:spacing w:before="600" w:after="0"/>
        <w:rPr>
          <w:rFonts w:cstheme="minorHAnsi"/>
        </w:rPr>
      </w:pPr>
    </w:p>
    <w:p w14:paraId="461828E3" w14:textId="77777777" w:rsidR="00046DE2" w:rsidRPr="00046DE2" w:rsidRDefault="00046DE2" w:rsidP="00046DE2"/>
    <w:p w14:paraId="2FD79749" w14:textId="77777777" w:rsidR="00B176AC" w:rsidRPr="00CC1581" w:rsidRDefault="00B176AC" w:rsidP="00D92F38">
      <w:pPr>
        <w:pStyle w:val="SubTitle1"/>
        <w:spacing w:before="600" w:after="0"/>
        <w:rPr>
          <w:rFonts w:cstheme="minorHAnsi"/>
        </w:rPr>
      </w:pPr>
    </w:p>
    <w:p w14:paraId="7CD385F6" w14:textId="20C7F080" w:rsidR="00874B37" w:rsidRPr="00CC1581" w:rsidRDefault="002F6F21" w:rsidP="00D92F38">
      <w:pPr>
        <w:pStyle w:val="SubTitle1"/>
        <w:spacing w:before="600" w:after="0"/>
        <w:rPr>
          <w:rFonts w:cstheme="minorHAnsi"/>
        </w:rPr>
      </w:pPr>
      <w:r w:rsidRPr="00CC1581">
        <w:rPr>
          <w:rFonts w:cstheme="minorHAnsi"/>
        </w:rPr>
        <w:t>Memoria del Proyecto</w:t>
      </w:r>
    </w:p>
    <w:bookmarkStart w:id="1" w:name="eltqSubject"/>
    <w:bookmarkStart w:id="2" w:name="techSectionBreak1"/>
    <w:bookmarkEnd w:id="0"/>
    <w:p w14:paraId="59C72248" w14:textId="15A809DA" w:rsidR="00B176AC" w:rsidRPr="00CC1581" w:rsidRDefault="00000000" w:rsidP="00B176AC">
      <w:pPr>
        <w:pStyle w:val="SubTitle1"/>
        <w:spacing w:before="600" w:after="0"/>
        <w:rPr>
          <w:rFonts w:ascii="Calibri" w:hAnsi="Calibri"/>
          <w:color w:val="E36C0A" w:themeColor="accent6" w:themeShade="BF"/>
        </w:rPr>
      </w:pPr>
      <w:sdt>
        <w:sdtPr>
          <w:rPr>
            <w:rFonts w:cstheme="minorHAnsi"/>
            <w:color w:val="984806" w:themeColor="accent6" w:themeShade="80"/>
            <w:sz w:val="22"/>
            <w:szCs w:val="22"/>
          </w:rPr>
          <w:alias w:val="Subject"/>
          <w:tag w:val=""/>
          <w:id w:val="-1546049802"/>
          <w:placeholder>
            <w:docPart w:val="17E2E741A0ED4CDA91B5FF60593A2ACD"/>
          </w:placeholder>
          <w:dataBinding w:prefixMappings="xmlns:ns0='http://purl.org/dc/elements/1.1/' xmlns:ns1='http://schemas.openxmlformats.org/package/2006/metadata/core-properties' " w:xpath="/ns1:coreProperties[1]/ns0:subject[1]" w:storeItemID="{6C3C8BC8-F283-45AE-878A-BAB7291924A1}"/>
          <w:text/>
        </w:sdtPr>
        <w:sdtContent>
          <w:proofErr w:type="spellStart"/>
          <w:r w:rsidR="002F6F21" w:rsidRPr="00CC1581">
            <w:rPr>
              <w:rFonts w:cstheme="minorHAnsi"/>
              <w:color w:val="984806" w:themeColor="accent6" w:themeShade="80"/>
              <w:szCs w:val="22"/>
            </w:rPr>
            <w:t>Park&amp;Go</w:t>
          </w:r>
          <w:proofErr w:type="spellEnd"/>
        </w:sdtContent>
      </w:sdt>
    </w:p>
    <w:bookmarkEnd w:id="1"/>
    <w:p w14:paraId="1D65BFD9" w14:textId="77777777" w:rsidR="002F6F21" w:rsidRPr="00CC1581" w:rsidRDefault="002F6F21" w:rsidP="004B501A">
      <w:pPr>
        <w:spacing w:before="1440" w:after="0"/>
        <w:ind w:left="3600" w:firstLine="653"/>
        <w:jc w:val="left"/>
        <w:rPr>
          <w:rFonts w:ascii="Calibri" w:hAnsi="Calibri"/>
        </w:rPr>
      </w:pPr>
    </w:p>
    <w:p w14:paraId="0FC94E19" w14:textId="6B6F5D35" w:rsidR="004B501A" w:rsidRPr="00CC1581" w:rsidRDefault="004B501A" w:rsidP="00CD48C0">
      <w:pPr>
        <w:spacing w:before="1440" w:after="0"/>
        <w:ind w:left="2160" w:firstLine="653"/>
        <w:jc w:val="left"/>
        <w:rPr>
          <w:rFonts w:ascii="Calibri" w:hAnsi="Calibri"/>
          <w:b/>
          <w:color w:val="E36C0A" w:themeColor="accent6" w:themeShade="BF"/>
          <w:sz w:val="40"/>
        </w:rPr>
      </w:pPr>
      <w:r w:rsidRPr="00CC1581">
        <w:rPr>
          <w:rFonts w:ascii="Calibri" w:hAnsi="Calibri"/>
        </w:rPr>
        <w:t xml:space="preserve">Fecha: </w:t>
      </w:r>
      <w:r w:rsidRPr="00CC1581">
        <w:rPr>
          <w:rFonts w:ascii="Calibri" w:hAnsi="Calibri"/>
        </w:rPr>
        <w:tab/>
      </w:r>
      <w:r w:rsidRPr="00CC1581">
        <w:rPr>
          <w:rFonts w:ascii="Calibri" w:hAnsi="Calibri"/>
        </w:rPr>
        <w:tab/>
      </w:r>
      <w:sdt>
        <w:sdtPr>
          <w:rPr>
            <w:rFonts w:eastAsia="Calibri" w:cstheme="minorHAnsi"/>
            <w:color w:val="984806" w:themeColor="accent6" w:themeShade="80"/>
          </w:rPr>
          <w:alias w:val="Date"/>
          <w:tag w:val="Date"/>
          <w:id w:val="1179472455"/>
          <w:placeholder>
            <w:docPart w:val="A77F5851DE874A32B9CC6760A7BFA736"/>
          </w:placeholder>
          <w:dataBinding w:prefixMappings="xmlns:ns0='http://schemas.microsoft.com/office/2006/coverPageProps' " w:xpath="/ns0:CoverPageProperties[1]/ns0:PublishDate[1]" w:storeItemID="{55AF091B-3C7A-41E3-B477-F2FDAA23CFDA}"/>
          <w:date w:fullDate="2024-04-16T00:00:00Z">
            <w:dateFormat w:val="dd/MM/yyyy"/>
            <w:lid w:val="en-GB"/>
            <w:storeMappedDataAs w:val="dateTime"/>
            <w:calendar w:val="gregorian"/>
          </w:date>
        </w:sdtPr>
        <w:sdtContent>
          <w:r w:rsidR="001E77FB" w:rsidRPr="007D66F6">
            <w:rPr>
              <w:rFonts w:eastAsia="Calibri" w:cstheme="minorHAnsi"/>
              <w:color w:val="984806" w:themeColor="accent6" w:themeShade="80"/>
            </w:rPr>
            <w:t>16</w:t>
          </w:r>
          <w:r w:rsidR="007B3D9F" w:rsidRPr="007D66F6">
            <w:rPr>
              <w:rFonts w:eastAsia="Calibri" w:cstheme="minorHAnsi"/>
              <w:color w:val="984806" w:themeColor="accent6" w:themeShade="80"/>
            </w:rPr>
            <w:t>/04/2024</w:t>
          </w:r>
        </w:sdtContent>
      </w:sdt>
    </w:p>
    <w:p w14:paraId="38C5D66C" w14:textId="4ECF5276" w:rsidR="004B501A" w:rsidRPr="00CC1581" w:rsidRDefault="004B501A" w:rsidP="00CD48C0">
      <w:pPr>
        <w:spacing w:after="0"/>
        <w:ind w:left="2160" w:firstLine="653"/>
        <w:jc w:val="left"/>
        <w:rPr>
          <w:rFonts w:ascii="Calibri" w:hAnsi="Calibri"/>
          <w:b/>
          <w:sz w:val="40"/>
        </w:rPr>
      </w:pPr>
      <w:r w:rsidRPr="00CC1581">
        <w:rPr>
          <w:rFonts w:cstheme="minorHAnsi"/>
        </w:rPr>
        <w:t xml:space="preserve">Versión: </w:t>
      </w:r>
      <w:r w:rsidRPr="00CC1581">
        <w:rPr>
          <w:rFonts w:cstheme="minorHAnsi"/>
        </w:rPr>
        <w:tab/>
      </w:r>
      <w:sdt>
        <w:sdtPr>
          <w:rPr>
            <w:rFonts w:eastAsia="PMingLiU" w:cstheme="minorHAnsi"/>
            <w:color w:val="984806" w:themeColor="accent6" w:themeShade="80"/>
          </w:rPr>
          <w:alias w:val="Version"/>
          <w:id w:val="962387778"/>
          <w:placeholder>
            <w:docPart w:val="D447CD2BB3164800AA7A8E62DD55C3F4"/>
          </w:placeholder>
          <w:dataBinding w:prefixMappings="xmlns:ns0='http://purl.org/dc/elements/1.1/' xmlns:ns1='http://schemas.openxmlformats.org/package/2006/metadata/core-properties' " w:xpath="/ns1:coreProperties[1]/ns1:contentStatus[1]" w:storeItemID="{6C3C8BC8-F283-45AE-878A-BAB7291924A1}"/>
          <w:text/>
        </w:sdtPr>
        <w:sdtContent>
          <w:r w:rsidR="00FE4A19">
            <w:rPr>
              <w:rFonts w:eastAsia="PMingLiU" w:cstheme="minorHAnsi"/>
              <w:color w:val="984806" w:themeColor="accent6" w:themeShade="80"/>
            </w:rPr>
            <w:t>2.</w:t>
          </w:r>
          <w:r w:rsidR="001E77FB">
            <w:rPr>
              <w:rFonts w:eastAsia="PMingLiU" w:cstheme="minorHAnsi"/>
              <w:color w:val="984806" w:themeColor="accent6" w:themeShade="80"/>
            </w:rPr>
            <w:t>4</w:t>
          </w:r>
        </w:sdtContent>
      </w:sdt>
      <w:r w:rsidRPr="00CC1581">
        <w:rPr>
          <w:rFonts w:cstheme="minorHAnsi"/>
          <w:color w:val="984806" w:themeColor="accent6" w:themeShade="80"/>
        </w:rPr>
        <w:t xml:space="preserve"> </w:t>
      </w:r>
    </w:p>
    <w:p w14:paraId="18BFAFB3" w14:textId="77777777" w:rsidR="004B501A" w:rsidRPr="00CC1581" w:rsidRDefault="004B501A" w:rsidP="00CD48C0">
      <w:pPr>
        <w:spacing w:after="460"/>
        <w:ind w:left="2160" w:firstLine="653"/>
        <w:rPr>
          <w:rFonts w:ascii="Calibri" w:hAnsi="Calibri"/>
        </w:rPr>
      </w:pPr>
      <w:r w:rsidRPr="00CC1581">
        <w:rPr>
          <w:rFonts w:ascii="Calibri" w:hAnsi="Calibri"/>
        </w:rPr>
        <w:t>Versión de Plantilla: 3.0.1</w:t>
      </w:r>
    </w:p>
    <w:p w14:paraId="0CC41DED" w14:textId="77777777" w:rsidR="004B501A" w:rsidRPr="00CC1581" w:rsidRDefault="004B501A" w:rsidP="004B501A">
      <w:pPr>
        <w:rPr>
          <w:rFonts w:ascii="Calibri" w:hAnsi="Calibri"/>
        </w:rPr>
      </w:pPr>
    </w:p>
    <w:p w14:paraId="5ABCD3E7" w14:textId="139D354C" w:rsidR="004B501A" w:rsidRPr="00CC1581" w:rsidRDefault="00B61E15" w:rsidP="004B501A">
      <w:pPr>
        <w:rPr>
          <w:rFonts w:ascii="Calibri" w:hAnsi="Calibri"/>
        </w:rPr>
      </w:pPr>
      <w:r w:rsidRPr="00CC1581">
        <w:rPr>
          <w:rFonts w:ascii="Calibri" w:hAnsi="Calibri"/>
        </w:rPr>
        <w:br/>
      </w:r>
    </w:p>
    <w:p w14:paraId="191A37B6" w14:textId="77777777" w:rsidR="004B501A" w:rsidRPr="00CC1581" w:rsidRDefault="004B501A" w:rsidP="004B501A">
      <w:pPr>
        <w:ind w:left="1440" w:firstLine="720"/>
        <w:jc w:val="right"/>
        <w:rPr>
          <w:rFonts w:ascii="Calibri" w:hAnsi="Calibri"/>
          <w:i/>
        </w:rPr>
      </w:pPr>
    </w:p>
    <w:p w14:paraId="1DD7FF16" w14:textId="77777777" w:rsidR="004B501A" w:rsidRPr="00CC1581" w:rsidRDefault="004B501A" w:rsidP="004B501A">
      <w:pPr>
        <w:ind w:left="1440" w:firstLine="720"/>
        <w:jc w:val="right"/>
        <w:rPr>
          <w:rFonts w:ascii="Calibri" w:hAnsi="Calibri"/>
          <w:i/>
        </w:rPr>
      </w:pPr>
      <w:r w:rsidRPr="00CC1581">
        <w:rPr>
          <w:noProof/>
          <w:lang w:eastAsia="fr-BE"/>
        </w:rPr>
        <w:drawing>
          <wp:anchor distT="0" distB="0" distL="114300" distR="114300" simplePos="0" relativeHeight="251658241" behindDoc="0" locked="0" layoutInCell="0" allowOverlap="1" wp14:anchorId="12EC9529" wp14:editId="1922F2A1">
            <wp:simplePos x="0" y="0"/>
            <wp:positionH relativeFrom="column">
              <wp:posOffset>2171065</wp:posOffset>
            </wp:positionH>
            <wp:positionV relativeFrom="paragraph">
              <wp:posOffset>6985</wp:posOffset>
            </wp:positionV>
            <wp:extent cx="1040130" cy="445770"/>
            <wp:effectExtent l="0" t="0" r="762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40130" cy="445770"/>
                    </a:xfrm>
                    <a:prstGeom prst="rect">
                      <a:avLst/>
                    </a:prstGeom>
                    <a:noFill/>
                  </pic:spPr>
                </pic:pic>
              </a:graphicData>
            </a:graphic>
            <wp14:sizeRelH relativeFrom="page">
              <wp14:pctWidth>0</wp14:pctWidth>
            </wp14:sizeRelH>
            <wp14:sizeRelV relativeFrom="page">
              <wp14:pctHeight>0</wp14:pctHeight>
            </wp14:sizeRelV>
          </wp:anchor>
        </w:drawing>
      </w:r>
    </w:p>
    <w:p w14:paraId="0261AACA" w14:textId="77777777" w:rsidR="004B501A" w:rsidRPr="00CC1581" w:rsidRDefault="004B501A" w:rsidP="004B501A">
      <w:pPr>
        <w:jc w:val="center"/>
        <w:rPr>
          <w:rFonts w:ascii="Calibri" w:hAnsi="Calibri"/>
          <w:i/>
          <w:color w:val="808080" w:themeColor="background1" w:themeShade="80"/>
          <w:sz w:val="20"/>
        </w:rPr>
      </w:pPr>
    </w:p>
    <w:p w14:paraId="77E1B8E8" w14:textId="77777777" w:rsidR="004B501A" w:rsidRPr="00CC1581" w:rsidRDefault="004B501A" w:rsidP="004B501A">
      <w:pPr>
        <w:jc w:val="center"/>
        <w:rPr>
          <w:rFonts w:ascii="Calibri" w:hAnsi="Calibri"/>
          <w:i/>
          <w:color w:val="808080" w:themeColor="background1" w:themeShade="80"/>
          <w:sz w:val="20"/>
        </w:rPr>
      </w:pPr>
    </w:p>
    <w:p w14:paraId="297F9EF6" w14:textId="2FD364B5" w:rsidR="004B501A" w:rsidRPr="00CC1581" w:rsidRDefault="004B501A" w:rsidP="004B501A">
      <w:pPr>
        <w:jc w:val="center"/>
        <w:rPr>
          <w:i/>
          <w:color w:val="808080" w:themeColor="background1" w:themeShade="80"/>
          <w:sz w:val="20"/>
        </w:rPr>
      </w:pPr>
      <w:r w:rsidRPr="00CC1581">
        <w:rPr>
          <w:i/>
          <w:color w:val="808080" w:themeColor="background1" w:themeShade="80"/>
          <w:sz w:val="20"/>
        </w:rPr>
        <w:t>Esta plantilla está basada en PM² V3.0</w:t>
      </w:r>
    </w:p>
    <w:p w14:paraId="20020562" w14:textId="7710BB8D" w:rsidR="004B501A" w:rsidRPr="00CC1581" w:rsidRDefault="004B501A" w:rsidP="004B501A">
      <w:pPr>
        <w:jc w:val="center"/>
        <w:rPr>
          <w:i/>
          <w:color w:val="808080" w:themeColor="background1" w:themeShade="80"/>
          <w:sz w:val="20"/>
        </w:rPr>
      </w:pPr>
      <w:r w:rsidRPr="00CC1581">
        <w:rPr>
          <w:i/>
          <w:color w:val="808080" w:themeColor="background1" w:themeShade="80"/>
          <w:sz w:val="20"/>
        </w:rPr>
        <w:t xml:space="preserve">Para consultar la última versión de esta plantilla por favor visite </w:t>
      </w:r>
      <w:r w:rsidR="00C4483D" w:rsidRPr="00CC1581">
        <w:rPr>
          <w:i/>
          <w:color w:val="808080" w:themeColor="background1" w:themeShade="80"/>
          <w:sz w:val="20"/>
        </w:rPr>
        <w:t xml:space="preserve">el Wiki </w:t>
      </w:r>
      <w:r w:rsidRPr="00CC1581">
        <w:rPr>
          <w:i/>
          <w:color w:val="808080" w:themeColor="background1" w:themeShade="80"/>
          <w:sz w:val="20"/>
        </w:rPr>
        <w:t>PM²</w:t>
      </w:r>
    </w:p>
    <w:p w14:paraId="0895350E" w14:textId="77777777" w:rsidR="004B501A" w:rsidRPr="00CC1581" w:rsidRDefault="004B501A" w:rsidP="004B501A">
      <w:pPr>
        <w:jc w:val="center"/>
        <w:rPr>
          <w:i/>
          <w:color w:val="0000FF"/>
          <w:sz w:val="20"/>
          <w:u w:val="single"/>
        </w:rPr>
      </w:pPr>
    </w:p>
    <w:p w14:paraId="222216FF" w14:textId="77777777" w:rsidR="00BB642B" w:rsidRPr="00CC1581" w:rsidRDefault="00BB642B">
      <w:pPr>
        <w:spacing w:after="0"/>
        <w:jc w:val="left"/>
        <w:rPr>
          <w:rFonts w:cstheme="minorHAnsi"/>
          <w:i/>
          <w:color w:val="1B6FB5"/>
          <w:sz w:val="20"/>
        </w:rPr>
      </w:pPr>
      <w:bookmarkStart w:id="3" w:name="eltqToC"/>
      <w:bookmarkEnd w:id="2"/>
      <w:r w:rsidRPr="00CC1581">
        <w:rPr>
          <w:rFonts w:cstheme="minorHAnsi"/>
          <w:i/>
          <w:color w:val="1B6FB5"/>
          <w:sz w:val="20"/>
        </w:rPr>
        <w:br w:type="page"/>
      </w:r>
    </w:p>
    <w:p w14:paraId="023A7CFC" w14:textId="082C2F5F" w:rsidR="00177400" w:rsidRPr="00CC1581" w:rsidRDefault="00177400" w:rsidP="00177400">
      <w:pPr>
        <w:spacing w:after="20" w:line="276" w:lineRule="auto"/>
        <w:jc w:val="left"/>
        <w:rPr>
          <w:rFonts w:eastAsia="Calibri" w:cstheme="minorHAnsi"/>
          <w:b/>
          <w:color w:val="000000"/>
          <w:szCs w:val="22"/>
        </w:rPr>
      </w:pPr>
      <w:r w:rsidRPr="00CC1581">
        <w:rPr>
          <w:noProof/>
          <w:lang w:eastAsia="fr-BE"/>
        </w:rPr>
        <w:lastRenderedPageBreak/>
        <mc:AlternateContent>
          <mc:Choice Requires="wps">
            <w:drawing>
              <wp:anchor distT="0" distB="0" distL="114300" distR="114300" simplePos="0" relativeHeight="251658240" behindDoc="1" locked="0" layoutInCell="1" allowOverlap="1" wp14:anchorId="0BAE17C4" wp14:editId="30D266F0">
                <wp:simplePos x="0" y="0"/>
                <wp:positionH relativeFrom="column">
                  <wp:posOffset>0</wp:posOffset>
                </wp:positionH>
                <wp:positionV relativeFrom="paragraph">
                  <wp:posOffset>10328275</wp:posOffset>
                </wp:positionV>
                <wp:extent cx="7553325" cy="45720"/>
                <wp:effectExtent l="0" t="0" r="28575" b="11430"/>
                <wp:wrapNone/>
                <wp:docPr id="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3325" cy="45720"/>
                        </a:xfrm>
                        <a:prstGeom prst="rect">
                          <a:avLst/>
                        </a:prstGeom>
                        <a:solidFill>
                          <a:srgbClr val="4F81BC"/>
                        </a:solidFill>
                        <a:ln w="9525">
                          <a:solidFill>
                            <a:srgbClr val="4F81BC"/>
                          </a:solidFill>
                          <a:miter lim="800000"/>
                          <a:headEnd/>
                          <a:tailEnd/>
                        </a:ln>
                      </wps:spPr>
                      <wps:txbx>
                        <w:txbxContent>
                          <w:p w14:paraId="64362006" w14:textId="77777777" w:rsidR="00F046DA" w:rsidRPr="00CC1581" w:rsidRDefault="00F046DA" w:rsidP="00177400">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AE17C4" id="Rectangle 6" o:spid="_x0000_s1026" style="position:absolute;margin-left:0;margin-top:813.25pt;width:594.75pt;height: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" fillcolor="#4f81bc" strokecolor="#4f81bc">
                <v:textbox>
                  <w:txbxContent>
                    <w:p w14:paraId="64362006" w14:textId="77777777" w:rsidR="00F046DA" w:rsidRPr="00CC1581" w:rsidRDefault="00F046DA" w:rsidP="00177400">
                      <w:pPr>
                        <w:jc w:val="center"/>
                      </w:pPr>
                    </w:p>
                  </w:txbxContent>
                </v:textbox>
              </v:rect>
            </w:pict>
          </mc:Fallback>
        </mc:AlternateContent>
      </w:r>
      <w:r w:rsidRPr="00CC1581">
        <w:rPr>
          <w:rFonts w:eastAsia="Calibri" w:cstheme="minorHAnsi"/>
          <w:b/>
          <w:color w:val="000000"/>
          <w:szCs w:val="22"/>
        </w:rPr>
        <w:t>Información de control del documento</w:t>
      </w:r>
    </w:p>
    <w:tbl>
      <w:tblPr>
        <w:tblStyle w:val="TableGrid11"/>
        <w:tblW w:w="5000" w:type="pct"/>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2681"/>
        <w:gridCol w:w="5927"/>
      </w:tblGrid>
      <w:tr w:rsidR="00177400" w:rsidRPr="00CC1581" w14:paraId="02A15C99" w14:textId="77777777" w:rsidTr="00177400">
        <w:tc>
          <w:tcPr>
            <w:tcW w:w="1557"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8D99169" w14:textId="7C0C7ABD" w:rsidR="00177400" w:rsidRPr="00CC1581" w:rsidRDefault="00382C25" w:rsidP="00A50926">
            <w:pPr>
              <w:spacing w:after="0" w:line="276" w:lineRule="auto"/>
              <w:jc w:val="left"/>
              <w:rPr>
                <w:rFonts w:eastAsia="PMingLiU" w:cstheme="minorHAnsi"/>
                <w:b/>
                <w:szCs w:val="22"/>
              </w:rPr>
            </w:pPr>
            <w:r w:rsidRPr="00CC1581">
              <w:rPr>
                <w:rFonts w:cstheme="minorHAnsi"/>
                <w:b/>
                <w:szCs w:val="22"/>
              </w:rPr>
              <w:t>Descripción</w:t>
            </w:r>
          </w:p>
        </w:tc>
        <w:tc>
          <w:tcPr>
            <w:tcW w:w="3443"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DAC3605" w14:textId="77777777" w:rsidR="00177400" w:rsidRPr="00CC1581" w:rsidRDefault="00177400" w:rsidP="00A50926">
            <w:pPr>
              <w:spacing w:after="0" w:line="276" w:lineRule="auto"/>
              <w:jc w:val="left"/>
              <w:rPr>
                <w:rFonts w:eastAsia="PMingLiU" w:cstheme="minorHAnsi"/>
                <w:b/>
                <w:szCs w:val="22"/>
              </w:rPr>
            </w:pPr>
            <w:r w:rsidRPr="00CC1581">
              <w:rPr>
                <w:rFonts w:cstheme="minorHAnsi"/>
                <w:b/>
                <w:szCs w:val="22"/>
              </w:rPr>
              <w:t>Valor</w:t>
            </w:r>
          </w:p>
        </w:tc>
      </w:tr>
      <w:tr w:rsidR="004B501A" w:rsidRPr="00CC1581" w14:paraId="703D1CD6" w14:textId="77777777" w:rsidTr="00177400">
        <w:tc>
          <w:tcPr>
            <w:tcW w:w="1557"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36A19F3" w14:textId="66BCAD78" w:rsidR="004B501A" w:rsidRPr="00CC1581" w:rsidRDefault="004B501A" w:rsidP="00177400">
            <w:pPr>
              <w:spacing w:after="0" w:line="276" w:lineRule="auto"/>
              <w:jc w:val="left"/>
              <w:rPr>
                <w:rFonts w:eastAsia="PMingLiU" w:cstheme="minorHAnsi"/>
                <w:b/>
                <w:szCs w:val="22"/>
              </w:rPr>
            </w:pPr>
            <w:r w:rsidRPr="00CC1581">
              <w:rPr>
                <w:rFonts w:cstheme="minorHAnsi"/>
                <w:b/>
                <w:szCs w:val="22"/>
              </w:rPr>
              <w:t>Título del Documento:</w:t>
            </w:r>
          </w:p>
        </w:tc>
        <w:tc>
          <w:tcPr>
            <w:tcW w:w="3443"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87233E2" w14:textId="3BA9D3A8" w:rsidR="004B501A" w:rsidRPr="00CC1581" w:rsidRDefault="00096381" w:rsidP="00177400">
            <w:pPr>
              <w:spacing w:after="0" w:line="276" w:lineRule="auto"/>
              <w:jc w:val="left"/>
              <w:rPr>
                <w:rFonts w:eastAsia="PMingLiU" w:cstheme="minorHAnsi"/>
                <w:sz w:val="20"/>
              </w:rPr>
            </w:pPr>
            <w:r>
              <w:rPr>
                <w:rFonts w:eastAsia="PMingLiU" w:cstheme="minorHAnsi"/>
                <w:sz w:val="20"/>
              </w:rPr>
              <w:t>Memoria del Proyecto</w:t>
            </w:r>
            <w:r w:rsidR="004B501A" w:rsidRPr="00CC1581">
              <w:rPr>
                <w:rFonts w:eastAsia="PMingLiU" w:cstheme="minorHAnsi"/>
                <w:sz w:val="20"/>
              </w:rPr>
              <w:fldChar w:fldCharType="begin"/>
            </w:r>
            <w:r w:rsidR="004B501A" w:rsidRPr="00CC1581">
              <w:rPr>
                <w:rFonts w:eastAsia="PMingLiU" w:cstheme="minorHAnsi"/>
                <w:sz w:val="20"/>
              </w:rPr>
              <w:instrText xml:space="preserve"> TITLE   \* MERGEFORMAT </w:instrText>
            </w:r>
            <w:r w:rsidR="004B501A" w:rsidRPr="00CC1581">
              <w:rPr>
                <w:rFonts w:eastAsia="PMingLiU" w:cstheme="minorHAnsi"/>
                <w:sz w:val="20"/>
              </w:rPr>
              <w:fldChar w:fldCharType="end"/>
            </w:r>
          </w:p>
        </w:tc>
      </w:tr>
      <w:tr w:rsidR="004B501A" w:rsidRPr="00CC1581" w14:paraId="6DECE544" w14:textId="77777777" w:rsidTr="00177400">
        <w:tc>
          <w:tcPr>
            <w:tcW w:w="1557"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3883417" w14:textId="3760BF78" w:rsidR="004B501A" w:rsidRPr="00CC1581" w:rsidRDefault="004B501A" w:rsidP="00A50926">
            <w:pPr>
              <w:spacing w:after="0" w:line="276" w:lineRule="auto"/>
              <w:jc w:val="left"/>
              <w:rPr>
                <w:rFonts w:eastAsia="PMingLiU" w:cstheme="minorHAnsi"/>
                <w:b/>
                <w:szCs w:val="22"/>
              </w:rPr>
            </w:pPr>
            <w:r w:rsidRPr="00CC1581">
              <w:rPr>
                <w:rFonts w:cstheme="minorHAnsi"/>
                <w:b/>
                <w:szCs w:val="22"/>
              </w:rPr>
              <w:t>Nombre del Proyecto:</w:t>
            </w:r>
          </w:p>
        </w:tc>
        <w:sdt>
          <w:sdtPr>
            <w:rPr>
              <w:rFonts w:cstheme="minorHAnsi"/>
              <w:color w:val="984806" w:themeColor="accent6" w:themeShade="80"/>
              <w:sz w:val="20"/>
            </w:rPr>
            <w:alias w:val="Subject"/>
            <w:id w:val="-1331444349"/>
            <w:placeholder>
              <w:docPart w:val="6279277379824F0CACCC3FF6B796A625"/>
            </w:placeholder>
            <w:dataBinding w:prefixMappings="xmlns:ns0='http://purl.org/dc/elements/1.1/' xmlns:ns1='http://schemas.openxmlformats.org/package/2006/metadata/core-properties' " w:xpath="/ns1:coreProperties[1]/ns0:subject[1]" w:storeItemID="{6C3C8BC8-F283-45AE-878A-BAB7291924A1}"/>
            <w:text/>
          </w:sdtPr>
          <w:sdtContent>
            <w:tc>
              <w:tcPr>
                <w:tcW w:w="3443"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B433FA1" w14:textId="7E466259" w:rsidR="004B501A" w:rsidRPr="00CC1581" w:rsidRDefault="002F6F21" w:rsidP="00177400">
                <w:pPr>
                  <w:spacing w:after="0" w:line="276" w:lineRule="auto"/>
                  <w:jc w:val="left"/>
                  <w:rPr>
                    <w:rFonts w:cstheme="minorHAnsi"/>
                    <w:color w:val="984806" w:themeColor="accent6" w:themeShade="80"/>
                    <w:sz w:val="20"/>
                  </w:rPr>
                </w:pPr>
                <w:proofErr w:type="spellStart"/>
                <w:r w:rsidRPr="00CC1581">
                  <w:rPr>
                    <w:rFonts w:cstheme="minorHAnsi"/>
                    <w:color w:val="984806" w:themeColor="accent6" w:themeShade="80"/>
                    <w:sz w:val="20"/>
                  </w:rPr>
                  <w:t>Park&amp;Go</w:t>
                </w:r>
                <w:proofErr w:type="spellEnd"/>
              </w:p>
            </w:tc>
          </w:sdtContent>
        </w:sdt>
      </w:tr>
      <w:tr w:rsidR="004B501A" w:rsidRPr="00CC1581" w14:paraId="428C63BC" w14:textId="77777777" w:rsidTr="00177400">
        <w:tc>
          <w:tcPr>
            <w:tcW w:w="1557"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424637B" w14:textId="159E34EA" w:rsidR="004B501A" w:rsidRPr="00CC1581" w:rsidRDefault="004B501A" w:rsidP="00177400">
            <w:pPr>
              <w:spacing w:after="0" w:line="276" w:lineRule="auto"/>
              <w:jc w:val="left"/>
              <w:rPr>
                <w:rFonts w:eastAsia="PMingLiU" w:cstheme="minorHAnsi"/>
                <w:b/>
                <w:szCs w:val="22"/>
              </w:rPr>
            </w:pPr>
            <w:r w:rsidRPr="00CC1581">
              <w:rPr>
                <w:rFonts w:cstheme="minorHAnsi"/>
                <w:b/>
                <w:szCs w:val="22"/>
              </w:rPr>
              <w:t>Autor del documento:</w:t>
            </w:r>
          </w:p>
        </w:tc>
        <w:tc>
          <w:tcPr>
            <w:tcW w:w="3443"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309303C" w14:textId="17B83B7F" w:rsidR="004B501A" w:rsidRPr="00CC1581" w:rsidRDefault="00CA2E77" w:rsidP="00177400">
            <w:pPr>
              <w:spacing w:after="0" w:line="276" w:lineRule="auto"/>
              <w:jc w:val="left"/>
              <w:rPr>
                <w:rFonts w:eastAsia="PMingLiU" w:cstheme="minorHAnsi"/>
                <w:color w:val="984806" w:themeColor="accent6" w:themeShade="80"/>
                <w:sz w:val="20"/>
              </w:rPr>
            </w:pPr>
            <w:r w:rsidRPr="00CC1581">
              <w:rPr>
                <w:rFonts w:eastAsia="PMingLiU" w:cstheme="minorHAnsi"/>
                <w:color w:val="984806" w:themeColor="accent6" w:themeShade="80"/>
                <w:sz w:val="20"/>
              </w:rPr>
              <w:t>Juan Francisco Mier Montoto</w:t>
            </w:r>
          </w:p>
        </w:tc>
      </w:tr>
      <w:tr w:rsidR="004B501A" w:rsidRPr="00CC1581" w14:paraId="1B91499B" w14:textId="77777777" w:rsidTr="00177400">
        <w:tc>
          <w:tcPr>
            <w:tcW w:w="1557"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EDAF98B" w14:textId="7AD5543C" w:rsidR="004B501A" w:rsidRPr="00CC1581" w:rsidRDefault="004B501A" w:rsidP="00A50926">
            <w:pPr>
              <w:spacing w:after="0" w:line="276" w:lineRule="auto"/>
              <w:jc w:val="left"/>
              <w:rPr>
                <w:rFonts w:eastAsia="PMingLiU" w:cstheme="minorHAnsi"/>
                <w:b/>
                <w:szCs w:val="22"/>
              </w:rPr>
            </w:pPr>
            <w:r w:rsidRPr="00CC1581">
              <w:rPr>
                <w:rFonts w:cstheme="minorHAnsi"/>
                <w:b/>
                <w:szCs w:val="22"/>
              </w:rPr>
              <w:t xml:space="preserve">Propietario del Proyecto: </w:t>
            </w:r>
          </w:p>
        </w:tc>
        <w:tc>
          <w:tcPr>
            <w:tcW w:w="3443"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1A3FF98" w14:textId="12512CC0" w:rsidR="004B501A" w:rsidRPr="00CC1581" w:rsidRDefault="007004DC" w:rsidP="00177400">
            <w:pPr>
              <w:spacing w:after="0" w:line="276" w:lineRule="auto"/>
              <w:jc w:val="left"/>
              <w:rPr>
                <w:rFonts w:eastAsia="PMingLiU" w:cstheme="minorHAnsi"/>
                <w:color w:val="984806" w:themeColor="accent6" w:themeShade="80"/>
                <w:sz w:val="20"/>
              </w:rPr>
            </w:pPr>
            <w:r w:rsidRPr="00CC1581">
              <w:rPr>
                <w:rFonts w:eastAsia="PMingLiU" w:cstheme="minorHAnsi"/>
                <w:color w:val="984806" w:themeColor="accent6" w:themeShade="80"/>
                <w:sz w:val="20"/>
              </w:rPr>
              <w:t xml:space="preserve">Vicente </w:t>
            </w:r>
            <w:r w:rsidR="00614988" w:rsidRPr="00CC1581">
              <w:rPr>
                <w:rFonts w:eastAsia="PMingLiU" w:cstheme="minorHAnsi"/>
                <w:color w:val="984806" w:themeColor="accent6" w:themeShade="80"/>
                <w:sz w:val="20"/>
              </w:rPr>
              <w:t>Rodríguez</w:t>
            </w:r>
            <w:r w:rsidRPr="00CC1581">
              <w:rPr>
                <w:rFonts w:eastAsia="PMingLiU" w:cstheme="minorHAnsi"/>
                <w:color w:val="984806" w:themeColor="accent6" w:themeShade="80"/>
                <w:sz w:val="20"/>
              </w:rPr>
              <w:t xml:space="preserve"> </w:t>
            </w:r>
            <w:proofErr w:type="spellStart"/>
            <w:r w:rsidRPr="00CC1581">
              <w:rPr>
                <w:rFonts w:eastAsia="PMingLiU" w:cstheme="minorHAnsi"/>
                <w:color w:val="984806" w:themeColor="accent6" w:themeShade="80"/>
                <w:sz w:val="20"/>
              </w:rPr>
              <w:t>Montequ</w:t>
            </w:r>
            <w:r w:rsidR="00614988" w:rsidRPr="00CC1581">
              <w:rPr>
                <w:rFonts w:eastAsia="PMingLiU" w:cstheme="minorHAnsi"/>
                <w:color w:val="984806" w:themeColor="accent6" w:themeShade="80"/>
                <w:sz w:val="20"/>
              </w:rPr>
              <w:t>í</w:t>
            </w:r>
            <w:r w:rsidRPr="00CC1581">
              <w:rPr>
                <w:rFonts w:eastAsia="PMingLiU" w:cstheme="minorHAnsi"/>
                <w:color w:val="984806" w:themeColor="accent6" w:themeShade="80"/>
                <w:sz w:val="20"/>
              </w:rPr>
              <w:t>n</w:t>
            </w:r>
            <w:proofErr w:type="spellEnd"/>
          </w:p>
        </w:tc>
      </w:tr>
      <w:tr w:rsidR="004B501A" w:rsidRPr="00CC1581" w14:paraId="1D9B76E6" w14:textId="77777777" w:rsidTr="00177400">
        <w:tc>
          <w:tcPr>
            <w:tcW w:w="1557"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FC17B8D" w14:textId="29F45021" w:rsidR="004B501A" w:rsidRPr="00CC1581" w:rsidRDefault="004B501A" w:rsidP="00A50926">
            <w:pPr>
              <w:spacing w:after="0" w:line="276" w:lineRule="auto"/>
              <w:jc w:val="left"/>
              <w:rPr>
                <w:rFonts w:eastAsia="PMingLiU" w:cstheme="minorHAnsi"/>
                <w:b/>
                <w:szCs w:val="22"/>
              </w:rPr>
            </w:pPr>
            <w:r w:rsidRPr="00CC1581">
              <w:rPr>
                <w:rFonts w:cstheme="minorHAnsi"/>
                <w:b/>
                <w:szCs w:val="22"/>
                <w:lang w:eastAsia="ar-SA"/>
              </w:rPr>
              <w:t>Director del Proyecto:</w:t>
            </w:r>
            <w:r w:rsidRPr="00CC1581">
              <w:rPr>
                <w:rFonts w:cstheme="minorHAnsi"/>
                <w:b/>
                <w:szCs w:val="22"/>
              </w:rPr>
              <w:t xml:space="preserve"> </w:t>
            </w:r>
          </w:p>
        </w:tc>
        <w:tc>
          <w:tcPr>
            <w:tcW w:w="3443"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CADAB90" w14:textId="4E0FC507" w:rsidR="004B501A" w:rsidRPr="00CC1581" w:rsidRDefault="00CA2E77" w:rsidP="00177400">
            <w:pPr>
              <w:spacing w:after="0" w:line="276" w:lineRule="auto"/>
              <w:jc w:val="left"/>
              <w:rPr>
                <w:rFonts w:eastAsia="PMingLiU" w:cstheme="minorHAnsi"/>
                <w:color w:val="984806" w:themeColor="accent6" w:themeShade="80"/>
                <w:sz w:val="20"/>
              </w:rPr>
            </w:pPr>
            <w:r w:rsidRPr="00CC1581">
              <w:rPr>
                <w:rFonts w:eastAsia="PMingLiU" w:cstheme="minorHAnsi"/>
                <w:color w:val="984806" w:themeColor="accent6" w:themeShade="80"/>
                <w:sz w:val="20"/>
              </w:rPr>
              <w:t>Alejandro Rodríguez López</w:t>
            </w:r>
          </w:p>
        </w:tc>
      </w:tr>
      <w:tr w:rsidR="004B501A" w:rsidRPr="00CC1581" w14:paraId="48196924" w14:textId="77777777" w:rsidTr="00177400">
        <w:tc>
          <w:tcPr>
            <w:tcW w:w="1557"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02D293F" w14:textId="1606EE60" w:rsidR="004B501A" w:rsidRPr="00CC1581" w:rsidRDefault="004B501A" w:rsidP="00A50926">
            <w:pPr>
              <w:spacing w:after="0" w:line="276" w:lineRule="auto"/>
              <w:jc w:val="left"/>
              <w:rPr>
                <w:rFonts w:eastAsia="PMingLiU" w:cstheme="minorHAnsi"/>
                <w:b/>
                <w:szCs w:val="22"/>
              </w:rPr>
            </w:pPr>
            <w:r w:rsidRPr="00CC1581">
              <w:rPr>
                <w:rFonts w:cstheme="minorHAnsi"/>
                <w:b/>
                <w:szCs w:val="22"/>
              </w:rPr>
              <w:t xml:space="preserve">Versión del Documento: </w:t>
            </w:r>
          </w:p>
        </w:tc>
        <w:sdt>
          <w:sdtPr>
            <w:rPr>
              <w:rFonts w:eastAsia="PMingLiU" w:cstheme="minorHAnsi"/>
              <w:color w:val="984806" w:themeColor="accent6" w:themeShade="80"/>
              <w:sz w:val="20"/>
            </w:rPr>
            <w:alias w:val="Version"/>
            <w:id w:val="-1582207487"/>
            <w:placeholder>
              <w:docPart w:val="090D544D8E53474EA34CDE706EF0EA45"/>
            </w:placeholder>
            <w:dataBinding w:prefixMappings="xmlns:ns0='http://purl.org/dc/elements/1.1/' xmlns:ns1='http://schemas.openxmlformats.org/package/2006/metadata/core-properties' " w:xpath="/ns1:coreProperties[1]/ns1:contentStatus[1]" w:storeItemID="{6C3C8BC8-F283-45AE-878A-BAB7291924A1}"/>
            <w:text/>
          </w:sdtPr>
          <w:sdtContent>
            <w:tc>
              <w:tcPr>
                <w:tcW w:w="3443"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F9451F9" w14:textId="6E234DF3" w:rsidR="004B501A" w:rsidRPr="00CC1581" w:rsidRDefault="001E77FB" w:rsidP="00177400">
                <w:pPr>
                  <w:spacing w:after="0" w:line="276" w:lineRule="auto"/>
                  <w:jc w:val="left"/>
                  <w:rPr>
                    <w:rFonts w:eastAsia="PMingLiU" w:cstheme="minorHAnsi"/>
                    <w:color w:val="984806" w:themeColor="accent6" w:themeShade="80"/>
                    <w:sz w:val="20"/>
                  </w:rPr>
                </w:pPr>
                <w:r>
                  <w:rPr>
                    <w:rFonts w:eastAsia="PMingLiU" w:cstheme="minorHAnsi"/>
                    <w:color w:val="984806" w:themeColor="accent6" w:themeShade="80"/>
                    <w:sz w:val="20"/>
                  </w:rPr>
                  <w:t>2.4</w:t>
                </w:r>
              </w:p>
            </w:tc>
          </w:sdtContent>
        </w:sdt>
      </w:tr>
      <w:tr w:rsidR="004B501A" w:rsidRPr="00CC1581" w14:paraId="10E3932F" w14:textId="77777777" w:rsidTr="00177400">
        <w:tc>
          <w:tcPr>
            <w:tcW w:w="1557"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1E35FF3" w14:textId="06AE3F1E" w:rsidR="004B501A" w:rsidRPr="00CC1581" w:rsidRDefault="009F27F5" w:rsidP="00177400">
            <w:pPr>
              <w:spacing w:after="0" w:line="276" w:lineRule="auto"/>
              <w:jc w:val="left"/>
              <w:rPr>
                <w:rFonts w:eastAsia="PMingLiU" w:cstheme="minorHAnsi"/>
                <w:b/>
                <w:szCs w:val="22"/>
              </w:rPr>
            </w:pPr>
            <w:r w:rsidRPr="00CC1581">
              <w:rPr>
                <w:rFonts w:cstheme="minorHAnsi"/>
                <w:b/>
                <w:szCs w:val="22"/>
              </w:rPr>
              <w:t>Confidencialidad</w:t>
            </w:r>
            <w:r w:rsidR="001200CA" w:rsidRPr="00CC1581">
              <w:rPr>
                <w:rFonts w:cstheme="minorHAnsi"/>
                <w:b/>
                <w:szCs w:val="22"/>
              </w:rPr>
              <w:t>:</w:t>
            </w:r>
          </w:p>
        </w:tc>
        <w:tc>
          <w:tcPr>
            <w:tcW w:w="3443"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AE4A6E5" w14:textId="0840C2F3" w:rsidR="004B501A" w:rsidRPr="00CC1581" w:rsidRDefault="00000000" w:rsidP="00730302">
            <w:pPr>
              <w:spacing w:after="0" w:line="276" w:lineRule="auto"/>
              <w:jc w:val="left"/>
              <w:rPr>
                <w:rFonts w:eastAsia="PMingLiU" w:cstheme="minorHAnsi"/>
                <w:color w:val="984806" w:themeColor="accent6" w:themeShade="80"/>
                <w:sz w:val="20"/>
              </w:rPr>
            </w:pPr>
            <w:sdt>
              <w:sdtPr>
                <w:rPr>
                  <w:rFonts w:cstheme="minorHAnsi"/>
                  <w:color w:val="984806" w:themeColor="accent6" w:themeShade="80"/>
                  <w:sz w:val="20"/>
                </w:rPr>
                <w:alias w:val="Sensitivity"/>
                <w:id w:val="2114242051"/>
                <w:placeholder>
                  <w:docPart w:val="D8C54ADAFA204294B13D93024E722BF8"/>
                </w:placeholder>
                <w:dataBinding w:prefixMappings="xmlns:ns0='http://purl.org/dc/elements/1.1/' xmlns:ns1='http://schemas.openxmlformats.org/package/2006/metadata/core-properties' " w:xpath="/ns1:coreProperties[1]/ns1:category[1]" w:storeItemID="{6C3C8BC8-F283-45AE-878A-BAB7291924A1}"/>
                <w:text/>
              </w:sdtPr>
              <w:sdtContent>
                <w:r w:rsidR="00CA2E77" w:rsidRPr="00CC1581">
                  <w:rPr>
                    <w:rFonts w:cstheme="minorHAnsi"/>
                    <w:color w:val="984806" w:themeColor="accent6" w:themeShade="80"/>
                    <w:sz w:val="20"/>
                  </w:rPr>
                  <w:t>Básica</w:t>
                </w:r>
              </w:sdtContent>
            </w:sdt>
          </w:p>
        </w:tc>
      </w:tr>
      <w:tr w:rsidR="004B501A" w:rsidRPr="00CC1581" w14:paraId="01CE2F87" w14:textId="77777777" w:rsidTr="00177400">
        <w:tc>
          <w:tcPr>
            <w:tcW w:w="1557"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5922C72" w14:textId="75F17821" w:rsidR="004B501A" w:rsidRPr="00CC1581" w:rsidRDefault="004B501A" w:rsidP="00A50926">
            <w:pPr>
              <w:spacing w:after="0" w:line="276" w:lineRule="auto"/>
              <w:jc w:val="left"/>
              <w:rPr>
                <w:rFonts w:eastAsia="PMingLiU" w:cstheme="minorHAnsi"/>
                <w:b/>
                <w:szCs w:val="22"/>
              </w:rPr>
            </w:pPr>
            <w:r w:rsidRPr="00CC1581">
              <w:rPr>
                <w:rFonts w:cstheme="minorHAnsi"/>
                <w:b/>
                <w:szCs w:val="22"/>
              </w:rPr>
              <w:t xml:space="preserve">Fecha: </w:t>
            </w:r>
          </w:p>
        </w:tc>
        <w:tc>
          <w:tcPr>
            <w:tcW w:w="3443"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3BFD7FF" w14:textId="31BFB68F" w:rsidR="004B501A" w:rsidRPr="00CC1581" w:rsidRDefault="00000000" w:rsidP="00177400">
            <w:pPr>
              <w:spacing w:after="0" w:line="276" w:lineRule="auto"/>
              <w:jc w:val="left"/>
              <w:rPr>
                <w:rFonts w:eastAsia="PMingLiU" w:cstheme="minorBidi"/>
                <w:color w:val="984806" w:themeColor="accent6" w:themeShade="80"/>
                <w:sz w:val="20"/>
              </w:rPr>
            </w:pPr>
            <w:sdt>
              <w:sdtPr>
                <w:rPr>
                  <w:rFonts w:eastAsia="PMingLiU" w:cstheme="minorBidi"/>
                  <w:color w:val="984806" w:themeColor="accent6" w:themeShade="80"/>
                  <w:sz w:val="20"/>
                </w:rPr>
                <w:alias w:val="Date"/>
                <w:tag w:val="Date"/>
                <w:id w:val="-842161432"/>
                <w:placeholder>
                  <w:docPart w:val="D74BF269F416421480B850E73456269C"/>
                </w:placeholder>
                <w:dataBinding w:prefixMappings="xmlns:ns0='http://schemas.microsoft.com/office/2006/coverPageProps' " w:xpath="/ns0:CoverPageProperties[1]/ns0:PublishDate[1]" w:storeItemID="{55AF091B-3C7A-41E3-B477-F2FDAA23CFDA}"/>
                <w:date w:fullDate="2024-04-16T00:00:00Z">
                  <w:dateFormat w:val="dd/MM/yyyy"/>
                  <w:lid w:val="en-GB"/>
                  <w:storeMappedDataAs w:val="dateTime"/>
                  <w:calendar w:val="gregorian"/>
                </w:date>
              </w:sdtPr>
              <w:sdtContent>
                <w:r w:rsidR="001E77FB">
                  <w:rPr>
                    <w:rFonts w:eastAsia="PMingLiU" w:cstheme="minorBidi"/>
                    <w:color w:val="984806" w:themeColor="accent6" w:themeShade="80"/>
                    <w:sz w:val="20"/>
                    <w:lang w:val="en-GB"/>
                  </w:rPr>
                  <w:t>16/04/2024</w:t>
                </w:r>
              </w:sdtContent>
            </w:sdt>
          </w:p>
        </w:tc>
      </w:tr>
    </w:tbl>
    <w:p w14:paraId="5E01F202" w14:textId="77777777" w:rsidR="00177400" w:rsidRPr="00CC1581" w:rsidRDefault="00177400" w:rsidP="00177400">
      <w:pPr>
        <w:spacing w:after="0" w:line="276" w:lineRule="auto"/>
        <w:jc w:val="left"/>
        <w:rPr>
          <w:rFonts w:eastAsia="Calibri" w:cstheme="minorHAnsi"/>
          <w:b/>
          <w:szCs w:val="22"/>
        </w:rPr>
      </w:pPr>
    </w:p>
    <w:p w14:paraId="41025DD0" w14:textId="64F69184" w:rsidR="00177400" w:rsidRPr="00CC1581" w:rsidRDefault="00177400" w:rsidP="00714EC8">
      <w:pPr>
        <w:pStyle w:val="PM2-NoHeadingBold"/>
        <w:rPr>
          <w:lang w:val="es-ES"/>
        </w:rPr>
      </w:pPr>
      <w:r w:rsidRPr="00CC1581">
        <w:rPr>
          <w:lang w:val="es-ES"/>
        </w:rPr>
        <w:t xml:space="preserve">Aprobación y </w:t>
      </w:r>
      <w:r w:rsidR="004B501A" w:rsidRPr="00CC1581">
        <w:rPr>
          <w:lang w:val="es-ES"/>
        </w:rPr>
        <w:t xml:space="preserve">Revisión </w:t>
      </w:r>
      <w:r w:rsidRPr="00CC1581">
        <w:rPr>
          <w:lang w:val="es-ES"/>
        </w:rPr>
        <w:t xml:space="preserve">del </w:t>
      </w:r>
      <w:r w:rsidR="004B501A" w:rsidRPr="00CC1581">
        <w:rPr>
          <w:lang w:val="es-ES"/>
        </w:rPr>
        <w:t>Documento</w:t>
      </w:r>
    </w:p>
    <w:tbl>
      <w:tblPr>
        <w:tblW w:w="5041" w:type="pct"/>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left w:w="40" w:type="dxa"/>
          <w:right w:w="40" w:type="dxa"/>
        </w:tblCellMar>
        <w:tblLook w:val="04A0" w:firstRow="1" w:lastRow="0" w:firstColumn="1" w:lastColumn="0" w:noHBand="0" w:noVBand="1"/>
      </w:tblPr>
      <w:tblGrid>
        <w:gridCol w:w="6365"/>
        <w:gridCol w:w="979"/>
        <w:gridCol w:w="1335"/>
      </w:tblGrid>
      <w:tr w:rsidR="00241324" w:rsidRPr="00CC1581" w14:paraId="76974A42" w14:textId="77777777" w:rsidTr="005C0832">
        <w:tc>
          <w:tcPr>
            <w:tcW w:w="3667"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2D5D500" w14:textId="77777777" w:rsidR="00241324" w:rsidRPr="00CC1581" w:rsidRDefault="00241324" w:rsidP="00177400">
            <w:pPr>
              <w:spacing w:after="0" w:line="276" w:lineRule="auto"/>
              <w:jc w:val="left"/>
              <w:rPr>
                <w:rFonts w:eastAsia="PMingLiU" w:cstheme="minorHAnsi"/>
                <w:b/>
                <w:color w:val="000000"/>
                <w:szCs w:val="22"/>
              </w:rPr>
            </w:pPr>
            <w:r w:rsidRPr="00CC1581">
              <w:rPr>
                <w:rFonts w:eastAsia="Calibri" w:cstheme="minorHAnsi"/>
                <w:b/>
                <w:color w:val="000000"/>
                <w:szCs w:val="22"/>
              </w:rPr>
              <w:t>Nombre</w:t>
            </w:r>
          </w:p>
        </w:tc>
        <w:tc>
          <w:tcPr>
            <w:tcW w:w="564"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3230D1F" w14:textId="77777777" w:rsidR="00241324" w:rsidRPr="00CC1581" w:rsidRDefault="00241324" w:rsidP="00177400">
            <w:pPr>
              <w:spacing w:after="0" w:line="276" w:lineRule="auto"/>
              <w:jc w:val="left"/>
              <w:rPr>
                <w:rFonts w:eastAsia="Calibri" w:cstheme="minorHAnsi"/>
                <w:b/>
                <w:color w:val="000000"/>
                <w:szCs w:val="22"/>
              </w:rPr>
            </w:pPr>
            <w:r w:rsidRPr="00CC1581">
              <w:rPr>
                <w:rFonts w:eastAsia="Calibri" w:cstheme="minorHAnsi"/>
                <w:b/>
                <w:color w:val="000000"/>
                <w:szCs w:val="22"/>
              </w:rPr>
              <w:t>Acción</w:t>
            </w:r>
          </w:p>
        </w:tc>
        <w:tc>
          <w:tcPr>
            <w:tcW w:w="769"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2BB4D74" w14:textId="77777777" w:rsidR="00241324" w:rsidRPr="00CC1581" w:rsidRDefault="00241324" w:rsidP="00177400">
            <w:pPr>
              <w:spacing w:after="0" w:line="276" w:lineRule="auto"/>
              <w:jc w:val="left"/>
              <w:rPr>
                <w:rFonts w:eastAsia="Calibri" w:cstheme="minorHAnsi"/>
                <w:b/>
                <w:color w:val="000000"/>
                <w:szCs w:val="22"/>
              </w:rPr>
            </w:pPr>
            <w:r w:rsidRPr="00CC1581">
              <w:rPr>
                <w:rFonts w:eastAsia="Calibri" w:cstheme="minorHAnsi"/>
                <w:b/>
                <w:color w:val="000000"/>
                <w:szCs w:val="22"/>
              </w:rPr>
              <w:t>Fecha</w:t>
            </w:r>
          </w:p>
        </w:tc>
      </w:tr>
      <w:tr w:rsidR="00241324" w:rsidRPr="00CC1581" w14:paraId="47E52F36" w14:textId="77777777" w:rsidTr="005C0832">
        <w:tc>
          <w:tcPr>
            <w:tcW w:w="3667"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508AE21" w14:textId="1B28D02F" w:rsidR="00241324" w:rsidRPr="00CC1581" w:rsidRDefault="6DBFBB73" w:rsidP="00177400">
            <w:pPr>
              <w:spacing w:after="0" w:line="276" w:lineRule="auto"/>
              <w:jc w:val="left"/>
              <w:rPr>
                <w:rFonts w:eastAsia="PMingLiU" w:cstheme="minorBidi"/>
                <w:color w:val="000000" w:themeColor="text1"/>
                <w:sz w:val="20"/>
              </w:rPr>
            </w:pPr>
            <w:r w:rsidRPr="00CC1581">
              <w:rPr>
                <w:rFonts w:eastAsia="PMingLiU" w:cstheme="minorBidi"/>
                <w:color w:val="000000" w:themeColor="text1"/>
                <w:sz w:val="20"/>
              </w:rPr>
              <w:t>Alejandro Rodríguez</w:t>
            </w:r>
            <w:r w:rsidR="00FE2710" w:rsidRPr="00CC1581">
              <w:rPr>
                <w:rFonts w:eastAsia="PMingLiU" w:cstheme="minorBidi"/>
                <w:color w:val="000000" w:themeColor="text1"/>
                <w:sz w:val="20"/>
              </w:rPr>
              <w:t xml:space="preserve"> López</w:t>
            </w:r>
          </w:p>
        </w:tc>
        <w:tc>
          <w:tcPr>
            <w:tcW w:w="564"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01515D4" w14:textId="17E90A57" w:rsidR="00241324" w:rsidRPr="002A5531" w:rsidRDefault="00241324" w:rsidP="00177400">
            <w:pPr>
              <w:spacing w:after="0" w:line="276" w:lineRule="auto"/>
              <w:jc w:val="left"/>
              <w:rPr>
                <w:rFonts w:eastAsia="Calibri" w:cstheme="minorHAnsi"/>
                <w:color w:val="000000" w:themeColor="text1"/>
                <w:sz w:val="20"/>
                <w:szCs w:val="22"/>
              </w:rPr>
            </w:pPr>
            <w:r w:rsidRPr="002A5531">
              <w:rPr>
                <w:rFonts w:eastAsia="Calibri" w:cstheme="minorHAnsi"/>
                <w:color w:val="000000" w:themeColor="text1"/>
                <w:sz w:val="20"/>
                <w:szCs w:val="22"/>
              </w:rPr>
              <w:t>Revisa</w:t>
            </w:r>
          </w:p>
        </w:tc>
        <w:tc>
          <w:tcPr>
            <w:tcW w:w="769"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3F34D32" w14:textId="1A0240F9" w:rsidR="00241324" w:rsidRPr="00CC1581" w:rsidRDefault="6DBFBB73" w:rsidP="00177400">
            <w:pPr>
              <w:spacing w:after="0" w:line="276" w:lineRule="auto"/>
              <w:jc w:val="left"/>
              <w:rPr>
                <w:rFonts w:eastAsia="Calibri" w:cstheme="minorBidi"/>
                <w:color w:val="000000" w:themeColor="text1"/>
                <w:sz w:val="20"/>
              </w:rPr>
            </w:pPr>
            <w:r w:rsidRPr="00CC1581">
              <w:rPr>
                <w:rFonts w:eastAsia="Calibri" w:cstheme="minorBidi"/>
                <w:color w:val="000000" w:themeColor="text1"/>
                <w:sz w:val="20"/>
              </w:rPr>
              <w:t>2024-03-19</w:t>
            </w:r>
          </w:p>
        </w:tc>
      </w:tr>
      <w:tr w:rsidR="00CA0832" w:rsidRPr="00CC1581" w14:paraId="1B014B8D" w14:textId="77777777" w:rsidTr="005C0832">
        <w:tc>
          <w:tcPr>
            <w:tcW w:w="3667"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4951F6B" w14:textId="08DA04D7" w:rsidR="00CA0832" w:rsidRDefault="00CA0832" w:rsidP="00177400">
            <w:pPr>
              <w:spacing w:after="0" w:line="276" w:lineRule="auto"/>
              <w:jc w:val="left"/>
              <w:rPr>
                <w:rFonts w:eastAsia="PMingLiU" w:cstheme="minorHAnsi"/>
                <w:color w:val="000000" w:themeColor="text1"/>
                <w:sz w:val="20"/>
                <w:szCs w:val="22"/>
              </w:rPr>
            </w:pPr>
            <w:r>
              <w:rPr>
                <w:rFonts w:eastAsia="PMingLiU" w:cstheme="minorHAnsi"/>
                <w:color w:val="000000" w:themeColor="text1"/>
                <w:sz w:val="20"/>
                <w:szCs w:val="22"/>
              </w:rPr>
              <w:t>Rubén Martínez Ginzo</w:t>
            </w:r>
          </w:p>
        </w:tc>
        <w:tc>
          <w:tcPr>
            <w:tcW w:w="564"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7E3002D" w14:textId="441C5D7F" w:rsidR="00CA0832" w:rsidRDefault="00CA0832" w:rsidP="00177400">
            <w:pPr>
              <w:spacing w:after="0" w:line="276" w:lineRule="auto"/>
              <w:jc w:val="left"/>
              <w:rPr>
                <w:rFonts w:eastAsia="Calibri" w:cstheme="minorHAnsi"/>
                <w:color w:val="000000" w:themeColor="text1"/>
                <w:sz w:val="20"/>
                <w:szCs w:val="22"/>
              </w:rPr>
            </w:pPr>
            <w:r>
              <w:rPr>
                <w:rFonts w:eastAsia="Calibri" w:cstheme="minorHAnsi"/>
                <w:color w:val="000000" w:themeColor="text1"/>
                <w:sz w:val="20"/>
                <w:szCs w:val="22"/>
              </w:rPr>
              <w:t>Revisa</w:t>
            </w:r>
          </w:p>
        </w:tc>
        <w:tc>
          <w:tcPr>
            <w:tcW w:w="769"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A8A6995" w14:textId="47A5F01B" w:rsidR="00CA0832" w:rsidRDefault="00CA0832" w:rsidP="00177400">
            <w:pPr>
              <w:spacing w:after="0" w:line="276" w:lineRule="auto"/>
              <w:jc w:val="left"/>
              <w:rPr>
                <w:rFonts w:eastAsia="Calibri" w:cstheme="minorHAnsi"/>
                <w:color w:val="000000" w:themeColor="text1"/>
                <w:sz w:val="20"/>
                <w:szCs w:val="22"/>
              </w:rPr>
            </w:pPr>
            <w:r>
              <w:rPr>
                <w:rFonts w:eastAsia="Calibri" w:cstheme="minorHAnsi"/>
                <w:color w:val="000000" w:themeColor="text1"/>
                <w:sz w:val="20"/>
                <w:szCs w:val="22"/>
              </w:rPr>
              <w:t>2024-03-</w:t>
            </w:r>
            <w:r w:rsidR="003E032E">
              <w:rPr>
                <w:rFonts w:eastAsia="Calibri" w:cstheme="minorHAnsi"/>
                <w:color w:val="000000" w:themeColor="text1"/>
                <w:sz w:val="20"/>
                <w:szCs w:val="22"/>
              </w:rPr>
              <w:t>21</w:t>
            </w:r>
          </w:p>
        </w:tc>
      </w:tr>
      <w:tr w:rsidR="00305EEF" w:rsidRPr="00CC1581" w14:paraId="0F7827F3" w14:textId="77777777" w:rsidTr="005C0832">
        <w:tc>
          <w:tcPr>
            <w:tcW w:w="3667"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918E99D" w14:textId="07308D19" w:rsidR="00305EEF" w:rsidRDefault="00305EEF" w:rsidP="00177400">
            <w:pPr>
              <w:spacing w:after="0" w:line="276" w:lineRule="auto"/>
              <w:jc w:val="left"/>
              <w:rPr>
                <w:rFonts w:eastAsia="PMingLiU" w:cstheme="minorHAnsi"/>
                <w:color w:val="000000" w:themeColor="text1"/>
                <w:sz w:val="20"/>
                <w:szCs w:val="22"/>
              </w:rPr>
            </w:pPr>
            <w:r>
              <w:rPr>
                <w:rFonts w:eastAsia="PMingLiU" w:cstheme="minorHAnsi"/>
                <w:color w:val="000000" w:themeColor="text1"/>
                <w:sz w:val="20"/>
                <w:szCs w:val="22"/>
              </w:rPr>
              <w:t>Juan Francisco Mier Montoto</w:t>
            </w:r>
          </w:p>
        </w:tc>
        <w:tc>
          <w:tcPr>
            <w:tcW w:w="564"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BC7178F" w14:textId="0E5BEFFA" w:rsidR="00305EEF" w:rsidRDefault="00305EEF" w:rsidP="00177400">
            <w:pPr>
              <w:spacing w:after="0" w:line="276" w:lineRule="auto"/>
              <w:jc w:val="left"/>
              <w:rPr>
                <w:rFonts w:eastAsia="Calibri" w:cstheme="minorHAnsi"/>
                <w:color w:val="000000" w:themeColor="text1"/>
                <w:sz w:val="20"/>
                <w:szCs w:val="22"/>
              </w:rPr>
            </w:pPr>
            <w:r>
              <w:rPr>
                <w:rFonts w:eastAsia="Calibri" w:cstheme="minorHAnsi"/>
                <w:color w:val="000000" w:themeColor="text1"/>
                <w:sz w:val="20"/>
                <w:szCs w:val="22"/>
              </w:rPr>
              <w:t>Revisa</w:t>
            </w:r>
          </w:p>
        </w:tc>
        <w:tc>
          <w:tcPr>
            <w:tcW w:w="769"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FDF9587" w14:textId="25FF969A" w:rsidR="00305EEF" w:rsidRDefault="00305EEF" w:rsidP="00177400">
            <w:pPr>
              <w:spacing w:after="0" w:line="276" w:lineRule="auto"/>
              <w:jc w:val="left"/>
              <w:rPr>
                <w:rFonts w:eastAsia="Calibri" w:cstheme="minorHAnsi"/>
                <w:color w:val="000000" w:themeColor="text1"/>
                <w:sz w:val="20"/>
                <w:szCs w:val="22"/>
              </w:rPr>
            </w:pPr>
            <w:r>
              <w:rPr>
                <w:rFonts w:eastAsia="Calibri" w:cstheme="minorHAnsi"/>
                <w:color w:val="000000" w:themeColor="text1"/>
                <w:sz w:val="20"/>
                <w:szCs w:val="22"/>
              </w:rPr>
              <w:t>2024-03-24</w:t>
            </w:r>
          </w:p>
        </w:tc>
      </w:tr>
      <w:tr w:rsidR="00676663" w:rsidRPr="00CC1581" w14:paraId="4DB46D89" w14:textId="77777777" w:rsidTr="005C0832">
        <w:tc>
          <w:tcPr>
            <w:tcW w:w="3667"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E875CA1" w14:textId="08E10397" w:rsidR="00676663" w:rsidRDefault="00676663" w:rsidP="00177400">
            <w:pPr>
              <w:spacing w:after="0" w:line="276" w:lineRule="auto"/>
              <w:jc w:val="left"/>
              <w:rPr>
                <w:rFonts w:eastAsia="PMingLiU" w:cstheme="minorHAnsi"/>
                <w:color w:val="000000" w:themeColor="text1"/>
                <w:sz w:val="20"/>
                <w:szCs w:val="22"/>
              </w:rPr>
            </w:pPr>
            <w:r>
              <w:rPr>
                <w:rFonts w:eastAsia="PMingLiU" w:cstheme="minorHAnsi"/>
                <w:color w:val="000000" w:themeColor="text1"/>
                <w:sz w:val="20"/>
                <w:szCs w:val="22"/>
              </w:rPr>
              <w:t>Alejandro Rodríguez López</w:t>
            </w:r>
          </w:p>
        </w:tc>
        <w:tc>
          <w:tcPr>
            <w:tcW w:w="564"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9F95564" w14:textId="7409D354" w:rsidR="00676663" w:rsidRDefault="00676663" w:rsidP="00177400">
            <w:pPr>
              <w:spacing w:after="0" w:line="276" w:lineRule="auto"/>
              <w:jc w:val="left"/>
              <w:rPr>
                <w:rFonts w:eastAsia="Calibri" w:cstheme="minorHAnsi"/>
                <w:color w:val="000000" w:themeColor="text1"/>
                <w:sz w:val="20"/>
                <w:szCs w:val="22"/>
              </w:rPr>
            </w:pPr>
            <w:r>
              <w:rPr>
                <w:rFonts w:eastAsia="Calibri" w:cstheme="minorHAnsi"/>
                <w:color w:val="000000" w:themeColor="text1"/>
                <w:sz w:val="20"/>
                <w:szCs w:val="22"/>
              </w:rPr>
              <w:t>Revisa</w:t>
            </w:r>
          </w:p>
        </w:tc>
        <w:tc>
          <w:tcPr>
            <w:tcW w:w="769"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D4DD36B" w14:textId="1563B3A3" w:rsidR="00676663" w:rsidRDefault="00676663" w:rsidP="00177400">
            <w:pPr>
              <w:spacing w:after="0" w:line="276" w:lineRule="auto"/>
              <w:jc w:val="left"/>
              <w:rPr>
                <w:rFonts w:eastAsia="Calibri" w:cstheme="minorHAnsi"/>
                <w:color w:val="000000" w:themeColor="text1"/>
                <w:sz w:val="20"/>
                <w:szCs w:val="22"/>
              </w:rPr>
            </w:pPr>
            <w:r>
              <w:rPr>
                <w:rFonts w:eastAsia="Calibri" w:cstheme="minorHAnsi"/>
                <w:color w:val="000000" w:themeColor="text1"/>
                <w:sz w:val="20"/>
                <w:szCs w:val="22"/>
              </w:rPr>
              <w:t>2024-04-07</w:t>
            </w:r>
          </w:p>
        </w:tc>
      </w:tr>
      <w:tr w:rsidR="00E578DA" w:rsidRPr="00CC1581" w14:paraId="73EB760B" w14:textId="77777777" w:rsidTr="005C0832">
        <w:tc>
          <w:tcPr>
            <w:tcW w:w="3667"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D996CAE" w14:textId="2B07F564" w:rsidR="00E578DA" w:rsidRDefault="00E578DA" w:rsidP="00177400">
            <w:pPr>
              <w:spacing w:after="0" w:line="276" w:lineRule="auto"/>
              <w:jc w:val="left"/>
              <w:rPr>
                <w:rFonts w:eastAsia="PMingLiU" w:cstheme="minorHAnsi"/>
                <w:color w:val="000000" w:themeColor="text1"/>
                <w:sz w:val="20"/>
                <w:szCs w:val="22"/>
              </w:rPr>
            </w:pPr>
            <w:r>
              <w:rPr>
                <w:rFonts w:eastAsia="PMingLiU" w:cstheme="minorHAnsi"/>
                <w:color w:val="000000" w:themeColor="text1"/>
                <w:sz w:val="20"/>
                <w:szCs w:val="22"/>
              </w:rPr>
              <w:t>Juan Francisco Mier Montoto</w:t>
            </w:r>
          </w:p>
        </w:tc>
        <w:tc>
          <w:tcPr>
            <w:tcW w:w="564"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1EB22E7" w14:textId="20F8A72B" w:rsidR="00E578DA" w:rsidRDefault="00E578DA" w:rsidP="00177400">
            <w:pPr>
              <w:spacing w:after="0" w:line="276" w:lineRule="auto"/>
              <w:jc w:val="left"/>
              <w:rPr>
                <w:rFonts w:eastAsia="Calibri" w:cstheme="minorHAnsi"/>
                <w:color w:val="000000" w:themeColor="text1"/>
                <w:sz w:val="20"/>
                <w:szCs w:val="22"/>
              </w:rPr>
            </w:pPr>
            <w:r>
              <w:rPr>
                <w:rFonts w:eastAsia="Calibri" w:cstheme="minorHAnsi"/>
                <w:color w:val="000000" w:themeColor="text1"/>
                <w:sz w:val="20"/>
                <w:szCs w:val="22"/>
              </w:rPr>
              <w:t>Revisa</w:t>
            </w:r>
          </w:p>
        </w:tc>
        <w:tc>
          <w:tcPr>
            <w:tcW w:w="769"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4A6F3FF" w14:textId="4568298C" w:rsidR="00E578DA" w:rsidRDefault="00E578DA" w:rsidP="00177400">
            <w:pPr>
              <w:spacing w:after="0" w:line="276" w:lineRule="auto"/>
              <w:jc w:val="left"/>
              <w:rPr>
                <w:rFonts w:eastAsia="Calibri" w:cstheme="minorHAnsi"/>
                <w:color w:val="000000" w:themeColor="text1"/>
                <w:sz w:val="20"/>
                <w:szCs w:val="22"/>
              </w:rPr>
            </w:pPr>
            <w:r>
              <w:rPr>
                <w:rFonts w:eastAsia="Calibri" w:cstheme="minorHAnsi"/>
                <w:color w:val="000000" w:themeColor="text1"/>
                <w:sz w:val="20"/>
                <w:szCs w:val="22"/>
              </w:rPr>
              <w:t>2024-04-08</w:t>
            </w:r>
          </w:p>
        </w:tc>
      </w:tr>
      <w:tr w:rsidR="00D17D2A" w:rsidRPr="00CC1581" w14:paraId="171749B8" w14:textId="77777777" w:rsidTr="005C0832">
        <w:tc>
          <w:tcPr>
            <w:tcW w:w="3667"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17535ED" w14:textId="73DB69BB" w:rsidR="00D17D2A" w:rsidRDefault="00D17D2A" w:rsidP="00177400">
            <w:pPr>
              <w:spacing w:after="0" w:line="276" w:lineRule="auto"/>
              <w:jc w:val="left"/>
              <w:rPr>
                <w:rFonts w:eastAsia="PMingLiU" w:cstheme="minorHAnsi"/>
                <w:color w:val="000000" w:themeColor="text1"/>
                <w:sz w:val="20"/>
                <w:szCs w:val="22"/>
              </w:rPr>
            </w:pPr>
            <w:r>
              <w:rPr>
                <w:rFonts w:eastAsia="PMingLiU" w:cstheme="minorHAnsi"/>
                <w:color w:val="000000" w:themeColor="text1"/>
                <w:sz w:val="20"/>
                <w:szCs w:val="22"/>
              </w:rPr>
              <w:t>Juan Francisco Mier Montoto</w:t>
            </w:r>
          </w:p>
        </w:tc>
        <w:tc>
          <w:tcPr>
            <w:tcW w:w="564"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8A29EB5" w14:textId="413AF406" w:rsidR="00D17D2A" w:rsidRDefault="00D17D2A" w:rsidP="00177400">
            <w:pPr>
              <w:spacing w:after="0" w:line="276" w:lineRule="auto"/>
              <w:jc w:val="left"/>
              <w:rPr>
                <w:rFonts w:eastAsia="Calibri" w:cstheme="minorHAnsi"/>
                <w:color w:val="000000" w:themeColor="text1"/>
                <w:sz w:val="20"/>
                <w:szCs w:val="22"/>
              </w:rPr>
            </w:pPr>
            <w:r>
              <w:rPr>
                <w:rFonts w:eastAsia="Calibri" w:cstheme="minorHAnsi"/>
                <w:color w:val="000000" w:themeColor="text1"/>
                <w:sz w:val="20"/>
                <w:szCs w:val="22"/>
              </w:rPr>
              <w:t>Revisa</w:t>
            </w:r>
          </w:p>
        </w:tc>
        <w:tc>
          <w:tcPr>
            <w:tcW w:w="769"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1AF8F40" w14:textId="3196C145" w:rsidR="00D17D2A" w:rsidRDefault="00D17D2A" w:rsidP="00177400">
            <w:pPr>
              <w:spacing w:after="0" w:line="276" w:lineRule="auto"/>
              <w:jc w:val="left"/>
              <w:rPr>
                <w:rFonts w:eastAsia="Calibri" w:cstheme="minorHAnsi"/>
                <w:color w:val="000000" w:themeColor="text1"/>
                <w:sz w:val="20"/>
                <w:szCs w:val="22"/>
              </w:rPr>
            </w:pPr>
            <w:r>
              <w:rPr>
                <w:rFonts w:eastAsia="Calibri" w:cstheme="minorHAnsi"/>
                <w:color w:val="000000" w:themeColor="text1"/>
                <w:sz w:val="20"/>
                <w:szCs w:val="22"/>
              </w:rPr>
              <w:t>2024-04-09</w:t>
            </w:r>
          </w:p>
        </w:tc>
      </w:tr>
    </w:tbl>
    <w:p w14:paraId="31F06947" w14:textId="77777777" w:rsidR="00177400" w:rsidRPr="00CC1581" w:rsidRDefault="00177400" w:rsidP="00177400">
      <w:pPr>
        <w:spacing w:after="0" w:line="276" w:lineRule="auto"/>
        <w:outlineLvl w:val="0"/>
        <w:rPr>
          <w:rFonts w:eastAsia="Calibri" w:cstheme="minorHAnsi"/>
          <w:b/>
          <w:color w:val="000000"/>
          <w:szCs w:val="22"/>
        </w:rPr>
      </w:pPr>
    </w:p>
    <w:p w14:paraId="4C216476" w14:textId="294C8BF3" w:rsidR="00177400" w:rsidRPr="00CC1581" w:rsidRDefault="00177400" w:rsidP="008D293B">
      <w:pPr>
        <w:pStyle w:val="PM2-NoHeadingBold"/>
        <w:rPr>
          <w:lang w:val="es-ES"/>
        </w:rPr>
      </w:pPr>
      <w:r w:rsidRPr="00CC1581">
        <w:rPr>
          <w:lang w:val="es-ES"/>
        </w:rPr>
        <w:t>Historial de</w:t>
      </w:r>
      <w:r w:rsidR="00F046DA" w:rsidRPr="00CC1581">
        <w:rPr>
          <w:lang w:val="es-ES"/>
        </w:rPr>
        <w:t>l</w:t>
      </w:r>
      <w:r w:rsidRPr="00CC1581">
        <w:rPr>
          <w:lang w:val="es-ES"/>
        </w:rPr>
        <w:t xml:space="preserve"> </w:t>
      </w:r>
      <w:r w:rsidR="004B501A" w:rsidRPr="00CC1581">
        <w:rPr>
          <w:lang w:val="es-ES"/>
        </w:rPr>
        <w:t>documento</w:t>
      </w:r>
    </w:p>
    <w:tbl>
      <w:tblPr>
        <w:tblW w:w="5041" w:type="pct"/>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left w:w="40" w:type="dxa"/>
          <w:right w:w="40" w:type="dxa"/>
        </w:tblCellMar>
        <w:tblLook w:val="04A0" w:firstRow="1" w:lastRow="0" w:firstColumn="1" w:lastColumn="0" w:noHBand="0" w:noVBand="1"/>
      </w:tblPr>
      <w:tblGrid>
        <w:gridCol w:w="954"/>
        <w:gridCol w:w="1102"/>
        <w:gridCol w:w="2533"/>
        <w:gridCol w:w="4090"/>
      </w:tblGrid>
      <w:tr w:rsidR="00177400" w:rsidRPr="00CC1581" w14:paraId="40099781" w14:textId="77777777" w:rsidTr="69DB34E6">
        <w:tc>
          <w:tcPr>
            <w:tcW w:w="550"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817EEFD" w14:textId="77777777" w:rsidR="00177400" w:rsidRPr="00CC1581" w:rsidRDefault="00177400" w:rsidP="00177400">
            <w:pPr>
              <w:spacing w:after="0" w:line="276" w:lineRule="auto"/>
              <w:jc w:val="left"/>
              <w:rPr>
                <w:rFonts w:eastAsia="PMingLiU" w:cstheme="minorHAnsi"/>
                <w:b/>
                <w:color w:val="000000"/>
                <w:szCs w:val="22"/>
              </w:rPr>
            </w:pPr>
            <w:r w:rsidRPr="00CC1581">
              <w:rPr>
                <w:rFonts w:eastAsia="Calibri" w:cstheme="minorHAnsi"/>
                <w:b/>
                <w:color w:val="000000"/>
                <w:szCs w:val="22"/>
              </w:rPr>
              <w:t>Revisión</w:t>
            </w:r>
          </w:p>
        </w:tc>
        <w:tc>
          <w:tcPr>
            <w:tcW w:w="635"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9383DE0" w14:textId="77777777" w:rsidR="00177400" w:rsidRPr="00CC1581" w:rsidRDefault="00177400" w:rsidP="00177400">
            <w:pPr>
              <w:spacing w:after="0" w:line="276" w:lineRule="auto"/>
              <w:jc w:val="left"/>
              <w:rPr>
                <w:rFonts w:eastAsia="PMingLiU" w:cstheme="minorHAnsi"/>
                <w:b/>
                <w:color w:val="000000"/>
                <w:szCs w:val="22"/>
              </w:rPr>
            </w:pPr>
            <w:r w:rsidRPr="00CC1581">
              <w:rPr>
                <w:rFonts w:eastAsia="Calibri" w:cstheme="minorHAnsi"/>
                <w:b/>
                <w:color w:val="000000"/>
                <w:szCs w:val="22"/>
              </w:rPr>
              <w:t>Fecha</w:t>
            </w:r>
          </w:p>
        </w:tc>
        <w:tc>
          <w:tcPr>
            <w:tcW w:w="1459"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DAA654F" w14:textId="77777777" w:rsidR="00177400" w:rsidRPr="00CC1581" w:rsidRDefault="00177400" w:rsidP="00177400">
            <w:pPr>
              <w:spacing w:after="0" w:line="276" w:lineRule="auto"/>
              <w:jc w:val="left"/>
              <w:rPr>
                <w:rFonts w:eastAsia="PMingLiU" w:cstheme="minorHAnsi"/>
                <w:b/>
                <w:color w:val="000000"/>
                <w:szCs w:val="22"/>
              </w:rPr>
            </w:pPr>
            <w:r w:rsidRPr="00CC1581">
              <w:rPr>
                <w:rFonts w:eastAsia="Calibri" w:cstheme="minorHAnsi"/>
                <w:b/>
                <w:color w:val="000000"/>
                <w:szCs w:val="22"/>
              </w:rPr>
              <w:t>Creada por</w:t>
            </w:r>
          </w:p>
        </w:tc>
        <w:tc>
          <w:tcPr>
            <w:tcW w:w="2356"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CFD649D" w14:textId="77777777" w:rsidR="00177400" w:rsidRPr="00CC1581" w:rsidRDefault="00177400" w:rsidP="00177400">
            <w:pPr>
              <w:spacing w:after="0" w:line="276" w:lineRule="auto"/>
              <w:jc w:val="left"/>
              <w:rPr>
                <w:rFonts w:eastAsia="PMingLiU" w:cstheme="minorHAnsi"/>
                <w:b/>
                <w:color w:val="000000"/>
                <w:szCs w:val="22"/>
              </w:rPr>
            </w:pPr>
            <w:r w:rsidRPr="00CC1581">
              <w:rPr>
                <w:rFonts w:eastAsia="Calibri" w:cstheme="minorHAnsi"/>
                <w:b/>
                <w:color w:val="000000"/>
                <w:szCs w:val="22"/>
              </w:rPr>
              <w:t>Breve descripción de los cambios</w:t>
            </w:r>
          </w:p>
        </w:tc>
      </w:tr>
      <w:tr w:rsidR="001E77FB" w:rsidRPr="00CC1581" w14:paraId="2535A29C" w14:textId="77777777" w:rsidTr="00BA54A8">
        <w:tc>
          <w:tcPr>
            <w:tcW w:w="550"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B85257A" w14:textId="33C97B22" w:rsidR="001E77FB" w:rsidRDefault="001E77FB" w:rsidP="00365732">
            <w:pPr>
              <w:spacing w:after="0"/>
              <w:jc w:val="left"/>
              <w:rPr>
                <w:rFonts w:eastAsia="PMingLiU" w:cstheme="minorHAnsi"/>
                <w:color w:val="000000" w:themeColor="text1"/>
                <w:sz w:val="20"/>
                <w:szCs w:val="22"/>
              </w:rPr>
            </w:pPr>
            <w:r>
              <w:rPr>
                <w:rFonts w:eastAsia="PMingLiU" w:cstheme="minorHAnsi"/>
                <w:color w:val="000000" w:themeColor="text1"/>
                <w:sz w:val="20"/>
                <w:szCs w:val="22"/>
              </w:rPr>
              <w:t>2.4</w:t>
            </w:r>
          </w:p>
        </w:tc>
        <w:tc>
          <w:tcPr>
            <w:tcW w:w="635"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DFB98C8" w14:textId="67B0AFD7" w:rsidR="001E77FB" w:rsidRPr="69DB34E6" w:rsidRDefault="001E77FB" w:rsidP="00365732">
            <w:pPr>
              <w:spacing w:after="0" w:line="276" w:lineRule="auto"/>
              <w:jc w:val="left"/>
              <w:rPr>
                <w:rFonts w:eastAsia="PMingLiU" w:cstheme="minorBidi"/>
                <w:color w:val="000000" w:themeColor="text1"/>
                <w:sz w:val="20"/>
              </w:rPr>
            </w:pPr>
            <w:r>
              <w:rPr>
                <w:rFonts w:eastAsia="PMingLiU" w:cstheme="minorBidi"/>
                <w:color w:val="000000" w:themeColor="text1"/>
                <w:sz w:val="20"/>
              </w:rPr>
              <w:t>16-04-2024</w:t>
            </w:r>
          </w:p>
        </w:tc>
        <w:tc>
          <w:tcPr>
            <w:tcW w:w="1459"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820F3DE" w14:textId="72CA3D75" w:rsidR="001E77FB" w:rsidRPr="3DE60B73" w:rsidRDefault="00D17D2A" w:rsidP="00365732">
            <w:pPr>
              <w:widowControl w:val="0"/>
              <w:spacing w:after="0" w:line="200" w:lineRule="atLeast"/>
              <w:jc w:val="left"/>
              <w:rPr>
                <w:rFonts w:eastAsia="PMingLiU" w:cstheme="minorBidi"/>
                <w:color w:val="000000" w:themeColor="text1"/>
                <w:sz w:val="20"/>
              </w:rPr>
            </w:pPr>
            <w:r>
              <w:rPr>
                <w:rFonts w:eastAsia="PMingLiU" w:cstheme="minorBidi"/>
                <w:color w:val="000000" w:themeColor="text1"/>
                <w:sz w:val="20"/>
              </w:rPr>
              <w:t>Juan Francisco Mier Montoto</w:t>
            </w:r>
          </w:p>
        </w:tc>
        <w:tc>
          <w:tcPr>
            <w:tcW w:w="2356"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33862DE" w14:textId="4F43045D" w:rsidR="001E77FB" w:rsidRPr="5011174C" w:rsidRDefault="00D17D2A" w:rsidP="007E38A5">
            <w:pPr>
              <w:spacing w:after="0"/>
              <w:jc w:val="left"/>
              <w:rPr>
                <w:sz w:val="20"/>
              </w:rPr>
            </w:pPr>
            <w:r>
              <w:rPr>
                <w:sz w:val="20"/>
              </w:rPr>
              <w:t>Revisión y comentarios</w:t>
            </w:r>
          </w:p>
        </w:tc>
      </w:tr>
      <w:tr w:rsidR="00077DB4" w:rsidRPr="00CC1581" w14:paraId="160D8113" w14:textId="77777777" w:rsidTr="00BA54A8">
        <w:tc>
          <w:tcPr>
            <w:tcW w:w="550"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EED3D0E" w14:textId="55355FFB" w:rsidR="00077DB4" w:rsidRDefault="00077DB4" w:rsidP="00365732">
            <w:pPr>
              <w:spacing w:after="0"/>
              <w:jc w:val="left"/>
              <w:rPr>
                <w:rFonts w:eastAsia="PMingLiU" w:cstheme="minorHAnsi"/>
                <w:color w:val="000000" w:themeColor="text1"/>
                <w:sz w:val="20"/>
                <w:szCs w:val="22"/>
              </w:rPr>
            </w:pPr>
            <w:r>
              <w:rPr>
                <w:rFonts w:eastAsia="PMingLiU" w:cstheme="minorHAnsi"/>
                <w:color w:val="000000" w:themeColor="text1"/>
                <w:sz w:val="20"/>
                <w:szCs w:val="22"/>
              </w:rPr>
              <w:t>2.3</w:t>
            </w:r>
          </w:p>
        </w:tc>
        <w:tc>
          <w:tcPr>
            <w:tcW w:w="635"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E4C2285" w14:textId="7FB89B71" w:rsidR="00077DB4" w:rsidRDefault="00077DB4" w:rsidP="00365732">
            <w:pPr>
              <w:spacing w:after="0" w:line="276" w:lineRule="auto"/>
              <w:jc w:val="left"/>
              <w:rPr>
                <w:rFonts w:eastAsia="PMingLiU" w:cstheme="minorBidi"/>
                <w:color w:val="000000" w:themeColor="text1"/>
                <w:sz w:val="20"/>
              </w:rPr>
            </w:pPr>
            <w:r w:rsidRPr="69DB34E6">
              <w:rPr>
                <w:rFonts w:eastAsia="PMingLiU" w:cstheme="minorBidi"/>
                <w:color w:val="000000" w:themeColor="text1"/>
                <w:sz w:val="20"/>
              </w:rPr>
              <w:t>0</w:t>
            </w:r>
            <w:r w:rsidR="06FB76D4" w:rsidRPr="69DB34E6">
              <w:rPr>
                <w:rFonts w:eastAsia="PMingLiU" w:cstheme="minorBidi"/>
                <w:color w:val="000000" w:themeColor="text1"/>
                <w:sz w:val="20"/>
              </w:rPr>
              <w:t>9</w:t>
            </w:r>
            <w:r w:rsidRPr="69DB34E6">
              <w:rPr>
                <w:rFonts w:eastAsia="PMingLiU" w:cstheme="minorBidi"/>
                <w:color w:val="000000" w:themeColor="text1"/>
                <w:sz w:val="20"/>
              </w:rPr>
              <w:t>-04-2024</w:t>
            </w:r>
          </w:p>
        </w:tc>
        <w:tc>
          <w:tcPr>
            <w:tcW w:w="1459"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F453677" w14:textId="77777777" w:rsidR="00077DB4" w:rsidRDefault="00077DB4" w:rsidP="00365732">
            <w:pPr>
              <w:widowControl w:val="0"/>
              <w:spacing w:after="0" w:line="200" w:lineRule="atLeast"/>
              <w:jc w:val="left"/>
              <w:rPr>
                <w:rFonts w:eastAsia="PMingLiU" w:cstheme="minorBidi"/>
                <w:color w:val="000000" w:themeColor="text1"/>
                <w:sz w:val="20"/>
              </w:rPr>
            </w:pPr>
            <w:r w:rsidRPr="3DE60B73">
              <w:rPr>
                <w:rFonts w:eastAsia="PMingLiU" w:cstheme="minorBidi"/>
                <w:color w:val="000000" w:themeColor="text1"/>
                <w:sz w:val="20"/>
              </w:rPr>
              <w:t>Alejandro Gallego Doncel</w:t>
            </w:r>
            <w:r w:rsidR="00292C69" w:rsidRPr="3DE60B73">
              <w:rPr>
                <w:rFonts w:eastAsia="PMingLiU" w:cstheme="minorBidi"/>
                <w:color w:val="000000" w:themeColor="text1"/>
                <w:sz w:val="20"/>
              </w:rPr>
              <w:t xml:space="preserve">, Alejandro Rodríguez </w:t>
            </w:r>
            <w:r w:rsidR="054346D6" w:rsidRPr="6138217A">
              <w:rPr>
                <w:rFonts w:eastAsia="PMingLiU" w:cstheme="minorBidi"/>
                <w:color w:val="000000" w:themeColor="text1"/>
                <w:sz w:val="20"/>
              </w:rPr>
              <w:t>López</w:t>
            </w:r>
            <w:r w:rsidR="009B5D74">
              <w:rPr>
                <w:rFonts w:eastAsia="PMingLiU" w:cstheme="minorBidi"/>
                <w:color w:val="000000" w:themeColor="text1"/>
                <w:sz w:val="20"/>
              </w:rPr>
              <w:t>,</w:t>
            </w:r>
          </w:p>
          <w:p w14:paraId="5E95D782" w14:textId="6F14F973" w:rsidR="0000737A" w:rsidRDefault="00E578DA" w:rsidP="0000737A">
            <w:pPr>
              <w:widowControl w:val="0"/>
              <w:spacing w:after="0" w:line="200" w:lineRule="atLeast"/>
              <w:jc w:val="left"/>
              <w:rPr>
                <w:rFonts w:eastAsia="PMingLiU" w:cstheme="minorBidi"/>
                <w:color w:val="000000" w:themeColor="text1"/>
                <w:sz w:val="20"/>
              </w:rPr>
            </w:pPr>
            <w:r>
              <w:rPr>
                <w:rFonts w:eastAsia="PMingLiU" w:cstheme="minorBidi"/>
                <w:color w:val="000000" w:themeColor="text1"/>
                <w:sz w:val="20"/>
              </w:rPr>
              <w:t>Juan Francisco Mier Montoto</w:t>
            </w:r>
          </w:p>
          <w:p w14:paraId="59D51963" w14:textId="224D1B5E" w:rsidR="00E578DA" w:rsidRDefault="00E578DA" w:rsidP="00365732">
            <w:pPr>
              <w:widowControl w:val="0"/>
              <w:spacing w:after="0" w:line="200" w:lineRule="atLeast"/>
              <w:jc w:val="left"/>
              <w:rPr>
                <w:rFonts w:eastAsia="PMingLiU" w:cstheme="minorBidi"/>
                <w:color w:val="000000" w:themeColor="text1"/>
                <w:sz w:val="20"/>
              </w:rPr>
            </w:pPr>
          </w:p>
        </w:tc>
        <w:tc>
          <w:tcPr>
            <w:tcW w:w="2356"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F3BD955" w14:textId="43D5CF77" w:rsidR="00077DB4" w:rsidRDefault="00077DB4" w:rsidP="007E38A5">
            <w:pPr>
              <w:spacing w:after="0"/>
              <w:jc w:val="left"/>
              <w:rPr>
                <w:sz w:val="20"/>
              </w:rPr>
            </w:pPr>
            <w:r w:rsidRPr="5011174C">
              <w:rPr>
                <w:sz w:val="20"/>
              </w:rPr>
              <w:t xml:space="preserve">Economía colaborativa, </w:t>
            </w:r>
            <w:r w:rsidR="0075437F" w:rsidRPr="5011174C">
              <w:rPr>
                <w:sz w:val="20"/>
              </w:rPr>
              <w:t>glosario, introducción de los puntos de carga</w:t>
            </w:r>
            <w:r w:rsidR="006A6F8A" w:rsidRPr="5011174C">
              <w:rPr>
                <w:sz w:val="20"/>
              </w:rPr>
              <w:t>, hipótesis y restricciones.</w:t>
            </w:r>
            <w:r w:rsidR="00E578DA">
              <w:rPr>
                <w:sz w:val="20"/>
              </w:rPr>
              <w:t>, r</w:t>
            </w:r>
            <w:r w:rsidR="6B39CE84" w:rsidRPr="282AC595">
              <w:rPr>
                <w:sz w:val="20"/>
              </w:rPr>
              <w:t xml:space="preserve">eescritura de la segunda mitad </w:t>
            </w:r>
            <w:r w:rsidR="6B39CE84" w:rsidRPr="6478ABE1">
              <w:rPr>
                <w:sz w:val="20"/>
              </w:rPr>
              <w:t>de la introducción y</w:t>
            </w:r>
            <w:r w:rsidR="6B39CE84" w:rsidRPr="282AC595">
              <w:rPr>
                <w:sz w:val="20"/>
              </w:rPr>
              <w:t xml:space="preserve"> </w:t>
            </w:r>
            <w:r w:rsidR="6B39CE84" w:rsidRPr="058E392D">
              <w:rPr>
                <w:sz w:val="20"/>
              </w:rPr>
              <w:t>contexto</w:t>
            </w:r>
            <w:r w:rsidR="00E578DA">
              <w:rPr>
                <w:sz w:val="20"/>
              </w:rPr>
              <w:t>, revisión general</w:t>
            </w:r>
            <w:r w:rsidR="004D4291">
              <w:rPr>
                <w:sz w:val="20"/>
              </w:rPr>
              <w:t>, numeración.</w:t>
            </w:r>
          </w:p>
        </w:tc>
      </w:tr>
      <w:tr w:rsidR="00857C0F" w:rsidRPr="00CC1581" w14:paraId="002BD130" w14:textId="77777777" w:rsidTr="00BA54A8">
        <w:tc>
          <w:tcPr>
            <w:tcW w:w="550"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FC20C68" w14:textId="74D0D95E" w:rsidR="00857C0F" w:rsidRPr="00CC1581" w:rsidRDefault="00857C0F" w:rsidP="00365732">
            <w:pPr>
              <w:spacing w:after="0"/>
              <w:jc w:val="left"/>
              <w:rPr>
                <w:rFonts w:eastAsia="PMingLiU" w:cstheme="minorHAnsi"/>
                <w:color w:val="000000" w:themeColor="text1"/>
                <w:sz w:val="20"/>
                <w:szCs w:val="22"/>
              </w:rPr>
            </w:pPr>
            <w:r>
              <w:rPr>
                <w:rFonts w:eastAsia="PMingLiU" w:cstheme="minorHAnsi"/>
                <w:color w:val="000000" w:themeColor="text1"/>
                <w:sz w:val="20"/>
                <w:szCs w:val="22"/>
              </w:rPr>
              <w:t>2.2</w:t>
            </w:r>
          </w:p>
        </w:tc>
        <w:tc>
          <w:tcPr>
            <w:tcW w:w="635"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262E0E6" w14:textId="06F7C4C4" w:rsidR="00857C0F" w:rsidRPr="00CC1581" w:rsidRDefault="001658DA" w:rsidP="00365732">
            <w:pPr>
              <w:spacing w:after="0" w:line="276" w:lineRule="auto"/>
              <w:jc w:val="left"/>
              <w:rPr>
                <w:rFonts w:eastAsia="PMingLiU" w:cstheme="minorHAnsi"/>
                <w:color w:val="000000" w:themeColor="text1"/>
                <w:sz w:val="20"/>
                <w:szCs w:val="22"/>
              </w:rPr>
            </w:pPr>
            <w:r>
              <w:rPr>
                <w:rFonts w:eastAsia="PMingLiU" w:cstheme="minorHAnsi"/>
                <w:color w:val="000000" w:themeColor="text1"/>
                <w:sz w:val="20"/>
                <w:szCs w:val="22"/>
              </w:rPr>
              <w:t>02-04</w:t>
            </w:r>
            <w:r w:rsidR="00857C0F">
              <w:rPr>
                <w:rFonts w:eastAsia="PMingLiU" w:cstheme="minorHAnsi"/>
                <w:color w:val="000000" w:themeColor="text1"/>
                <w:sz w:val="20"/>
                <w:szCs w:val="22"/>
              </w:rPr>
              <w:t>-2024</w:t>
            </w:r>
          </w:p>
        </w:tc>
        <w:tc>
          <w:tcPr>
            <w:tcW w:w="1459"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E6C7777" w14:textId="77777777" w:rsidR="00084C55" w:rsidRDefault="00857C0F" w:rsidP="00365732">
            <w:pPr>
              <w:widowControl w:val="0"/>
              <w:spacing w:after="0" w:line="200" w:lineRule="atLeast"/>
              <w:jc w:val="left"/>
              <w:rPr>
                <w:rFonts w:eastAsia="PMingLiU" w:cstheme="minorHAnsi"/>
                <w:color w:val="000000" w:themeColor="text1"/>
                <w:sz w:val="20"/>
                <w:szCs w:val="22"/>
              </w:rPr>
            </w:pPr>
            <w:r>
              <w:rPr>
                <w:rFonts w:eastAsia="PMingLiU" w:cstheme="minorHAnsi"/>
                <w:color w:val="000000" w:themeColor="text1"/>
                <w:sz w:val="20"/>
                <w:szCs w:val="22"/>
              </w:rPr>
              <w:t>Rubén Martínez Ginzo</w:t>
            </w:r>
            <w:r w:rsidR="00084C55">
              <w:rPr>
                <w:rFonts w:eastAsia="PMingLiU" w:cstheme="minorHAnsi"/>
                <w:color w:val="000000" w:themeColor="text1"/>
                <w:sz w:val="20"/>
                <w:szCs w:val="22"/>
              </w:rPr>
              <w:t>,</w:t>
            </w:r>
          </w:p>
          <w:p w14:paraId="365ABFC8" w14:textId="501C0805" w:rsidR="00857C0F" w:rsidRPr="00CC1581" w:rsidRDefault="00084C55" w:rsidP="00365732">
            <w:pPr>
              <w:widowControl w:val="0"/>
              <w:spacing w:after="0" w:line="200" w:lineRule="atLeast"/>
              <w:jc w:val="left"/>
              <w:rPr>
                <w:rFonts w:eastAsia="PMingLiU" w:cstheme="minorHAnsi"/>
                <w:color w:val="000000" w:themeColor="text1"/>
                <w:sz w:val="20"/>
                <w:szCs w:val="22"/>
              </w:rPr>
            </w:pPr>
            <w:r>
              <w:rPr>
                <w:rFonts w:eastAsia="PMingLiU" w:cstheme="minorHAnsi"/>
                <w:color w:val="000000" w:themeColor="text1"/>
                <w:sz w:val="20"/>
                <w:szCs w:val="22"/>
              </w:rPr>
              <w:t>Juan Francisco Mier Montoto</w:t>
            </w:r>
          </w:p>
        </w:tc>
        <w:tc>
          <w:tcPr>
            <w:tcW w:w="2356"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27C2888" w14:textId="142A71CE" w:rsidR="00857C0F" w:rsidRPr="00CC1581" w:rsidRDefault="00857C0F" w:rsidP="007E38A5">
            <w:pPr>
              <w:spacing w:after="0"/>
              <w:jc w:val="left"/>
              <w:rPr>
                <w:sz w:val="20"/>
                <w:szCs w:val="18"/>
              </w:rPr>
            </w:pPr>
            <w:r>
              <w:rPr>
                <w:sz w:val="20"/>
                <w:szCs w:val="18"/>
              </w:rPr>
              <w:t>Reestructuración de</w:t>
            </w:r>
            <w:r w:rsidR="006E2DBF">
              <w:rPr>
                <w:sz w:val="20"/>
                <w:szCs w:val="18"/>
              </w:rPr>
              <w:t xml:space="preserve"> valoración</w:t>
            </w:r>
            <w:r w:rsidR="00AB2929">
              <w:rPr>
                <w:sz w:val="20"/>
                <w:szCs w:val="18"/>
              </w:rPr>
              <w:t xml:space="preserve"> de</w:t>
            </w:r>
            <w:r>
              <w:rPr>
                <w:sz w:val="20"/>
                <w:szCs w:val="18"/>
              </w:rPr>
              <w:t xml:space="preserve"> alternativas, revisión y reescritura</w:t>
            </w:r>
            <w:r w:rsidR="00D92B8A">
              <w:rPr>
                <w:sz w:val="20"/>
                <w:szCs w:val="18"/>
              </w:rPr>
              <w:t>, numeración corregida</w:t>
            </w:r>
            <w:r w:rsidR="00D26407">
              <w:rPr>
                <w:sz w:val="20"/>
                <w:szCs w:val="18"/>
              </w:rPr>
              <w:t xml:space="preserve">, comentarios a corregir, </w:t>
            </w:r>
            <w:r w:rsidR="00D411DC">
              <w:rPr>
                <w:sz w:val="20"/>
                <w:szCs w:val="18"/>
              </w:rPr>
              <w:t>proceso de valoración de alternativas.</w:t>
            </w:r>
          </w:p>
        </w:tc>
      </w:tr>
      <w:tr w:rsidR="00D90FF6" w:rsidRPr="00CC1581" w14:paraId="59C72597" w14:textId="77777777" w:rsidTr="00BA54A8">
        <w:tc>
          <w:tcPr>
            <w:tcW w:w="550"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90B2BBD" w14:textId="7BFC1026" w:rsidR="00D90FF6" w:rsidRPr="00CC1581" w:rsidRDefault="00D90FF6" w:rsidP="00365732">
            <w:pPr>
              <w:spacing w:after="0"/>
              <w:jc w:val="left"/>
              <w:rPr>
                <w:rFonts w:eastAsia="PMingLiU" w:cstheme="minorHAnsi"/>
                <w:color w:val="000000" w:themeColor="text1"/>
                <w:sz w:val="20"/>
                <w:szCs w:val="22"/>
              </w:rPr>
            </w:pPr>
            <w:r w:rsidRPr="00CC1581">
              <w:rPr>
                <w:rFonts w:eastAsia="PMingLiU" w:cstheme="minorHAnsi"/>
                <w:color w:val="000000" w:themeColor="text1"/>
                <w:sz w:val="20"/>
                <w:szCs w:val="22"/>
              </w:rPr>
              <w:t>2.</w:t>
            </w:r>
            <w:r w:rsidR="00BA54A8">
              <w:rPr>
                <w:rFonts w:eastAsia="PMingLiU" w:cstheme="minorHAnsi"/>
                <w:color w:val="000000" w:themeColor="text1"/>
                <w:sz w:val="20"/>
                <w:szCs w:val="22"/>
              </w:rPr>
              <w:t>1</w:t>
            </w:r>
          </w:p>
        </w:tc>
        <w:tc>
          <w:tcPr>
            <w:tcW w:w="635"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C99F16A" w14:textId="57452160" w:rsidR="00D90FF6" w:rsidRPr="00CC1581" w:rsidRDefault="00D90FF6" w:rsidP="00365732">
            <w:pPr>
              <w:spacing w:after="0" w:line="276" w:lineRule="auto"/>
              <w:jc w:val="left"/>
              <w:rPr>
                <w:rFonts w:eastAsia="PMingLiU" w:cstheme="minorHAnsi"/>
                <w:color w:val="000000" w:themeColor="text1"/>
                <w:sz w:val="20"/>
                <w:szCs w:val="22"/>
              </w:rPr>
            </w:pPr>
            <w:r w:rsidRPr="00CC1581">
              <w:rPr>
                <w:rFonts w:eastAsia="PMingLiU" w:cstheme="minorHAnsi"/>
                <w:color w:val="000000" w:themeColor="text1"/>
                <w:sz w:val="20"/>
                <w:szCs w:val="22"/>
              </w:rPr>
              <w:t>19-03-2024</w:t>
            </w:r>
          </w:p>
        </w:tc>
        <w:tc>
          <w:tcPr>
            <w:tcW w:w="1459"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8CF3DCE" w14:textId="29426796" w:rsidR="00D32464" w:rsidRPr="00ED11CF" w:rsidRDefault="00D90FF6" w:rsidP="00365732">
            <w:pPr>
              <w:widowControl w:val="0"/>
              <w:spacing w:after="0" w:line="200" w:lineRule="atLeast"/>
              <w:jc w:val="left"/>
              <w:rPr>
                <w:rFonts w:eastAsia="PMingLiU" w:cstheme="minorHAnsi"/>
                <w:color w:val="000000" w:themeColor="text1"/>
                <w:sz w:val="20"/>
              </w:rPr>
            </w:pPr>
            <w:r w:rsidRPr="00CC1581">
              <w:rPr>
                <w:rFonts w:eastAsia="PMingLiU" w:cstheme="minorHAnsi"/>
                <w:color w:val="000000" w:themeColor="text1"/>
                <w:sz w:val="20"/>
                <w:szCs w:val="22"/>
              </w:rPr>
              <w:t>Francisco Gabriel Puga Lojo</w:t>
            </w:r>
            <w:r w:rsidR="004F28A1">
              <w:rPr>
                <w:rFonts w:eastAsia="PMingLiU" w:cstheme="minorHAnsi"/>
                <w:color w:val="000000" w:themeColor="text1"/>
                <w:sz w:val="20"/>
                <w:szCs w:val="22"/>
              </w:rPr>
              <w:t>,</w:t>
            </w:r>
            <w:r w:rsidR="004F28A1">
              <w:rPr>
                <w:rFonts w:eastAsia="PMingLiU" w:cstheme="minorHAnsi"/>
                <w:color w:val="000000" w:themeColor="text1"/>
                <w:sz w:val="20"/>
              </w:rPr>
              <w:t xml:space="preserve"> Juan Francisco Mier Montoto, Alejandro Rodríguez López, Alejandro Gallego Doncel</w:t>
            </w:r>
          </w:p>
        </w:tc>
        <w:tc>
          <w:tcPr>
            <w:tcW w:w="2356"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18300EC" w14:textId="16882DB6" w:rsidR="00D90FF6" w:rsidRPr="00CC1581" w:rsidRDefault="00765CC3" w:rsidP="007E38A5">
            <w:pPr>
              <w:spacing w:after="0"/>
              <w:jc w:val="left"/>
              <w:rPr>
                <w:sz w:val="20"/>
                <w:szCs w:val="18"/>
              </w:rPr>
            </w:pPr>
            <w:r w:rsidRPr="00CC1581">
              <w:rPr>
                <w:sz w:val="20"/>
                <w:szCs w:val="18"/>
              </w:rPr>
              <w:t xml:space="preserve">Introducción a la valoración de alternativas, </w:t>
            </w:r>
            <w:r w:rsidR="007E38A5" w:rsidRPr="00CC1581">
              <w:rPr>
                <w:sz w:val="20"/>
                <w:szCs w:val="18"/>
              </w:rPr>
              <w:t>directrices</w:t>
            </w:r>
            <w:r w:rsidR="00C5376C" w:rsidRPr="00CC1581">
              <w:rPr>
                <w:sz w:val="20"/>
                <w:szCs w:val="18"/>
              </w:rPr>
              <w:t xml:space="preserve"> para hipótesis y restricciones,</w:t>
            </w:r>
            <w:r w:rsidR="007E38A5" w:rsidRPr="00CC1581">
              <w:rPr>
                <w:sz w:val="20"/>
                <w:szCs w:val="18"/>
              </w:rPr>
              <w:t xml:space="preserve"> descargo de responsabilidad</w:t>
            </w:r>
            <w:r w:rsidR="005E76E8">
              <w:rPr>
                <w:sz w:val="20"/>
                <w:szCs w:val="18"/>
              </w:rPr>
              <w:t xml:space="preserve">, revisión y correcciones, </w:t>
            </w:r>
            <w:r w:rsidR="00F17B3F">
              <w:rPr>
                <w:sz w:val="20"/>
                <w:szCs w:val="18"/>
              </w:rPr>
              <w:t>puntos de carga</w:t>
            </w:r>
            <w:r w:rsidR="00BA54A8">
              <w:rPr>
                <w:sz w:val="20"/>
                <w:szCs w:val="18"/>
              </w:rPr>
              <w:t>, t</w:t>
            </w:r>
            <w:r w:rsidR="00BA54A8" w:rsidRPr="00CC1581">
              <w:rPr>
                <w:rFonts w:eastAsia="PMingLiU" w:cstheme="minorHAnsi"/>
                <w:color w:val="000000" w:themeColor="text1"/>
                <w:sz w:val="20"/>
                <w:szCs w:val="22"/>
              </w:rPr>
              <w:t>abla de ilustraciones, documentos relacionados, descripción operativa del proceso</w:t>
            </w:r>
            <w:r w:rsidR="00BA54A8">
              <w:rPr>
                <w:rFonts w:eastAsia="PMingLiU" w:cstheme="minorHAnsi"/>
                <w:color w:val="000000" w:themeColor="text1"/>
                <w:sz w:val="20"/>
                <w:szCs w:val="22"/>
              </w:rPr>
              <w:t>, a</w:t>
            </w:r>
            <w:r w:rsidR="00BA54A8" w:rsidRPr="00CC1581">
              <w:rPr>
                <w:sz w:val="20"/>
                <w:szCs w:val="18"/>
              </w:rPr>
              <w:t>lcance, leyes rescritas con el formato adecuado</w:t>
            </w:r>
            <w:r w:rsidR="00A51430">
              <w:rPr>
                <w:sz w:val="20"/>
                <w:szCs w:val="18"/>
              </w:rPr>
              <w:t>, glosario.</w:t>
            </w:r>
          </w:p>
        </w:tc>
      </w:tr>
      <w:tr w:rsidR="00365732" w:rsidRPr="00CC1581" w14:paraId="3AD6750E" w14:textId="77777777" w:rsidTr="00BA54A8">
        <w:tc>
          <w:tcPr>
            <w:tcW w:w="550"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B05F9BE" w14:textId="7F1A6600" w:rsidR="00365732" w:rsidRPr="00CC1581" w:rsidRDefault="00365732" w:rsidP="00365732">
            <w:pPr>
              <w:spacing w:after="0"/>
              <w:jc w:val="left"/>
              <w:rPr>
                <w:sz w:val="20"/>
                <w:lang w:eastAsia="en-GB"/>
              </w:rPr>
            </w:pPr>
            <w:r w:rsidRPr="00CC1581">
              <w:rPr>
                <w:rFonts w:eastAsia="PMingLiU" w:cstheme="minorHAnsi"/>
                <w:color w:val="000000" w:themeColor="text1"/>
                <w:sz w:val="20"/>
                <w:szCs w:val="22"/>
              </w:rPr>
              <w:t>2.0</w:t>
            </w:r>
          </w:p>
        </w:tc>
        <w:tc>
          <w:tcPr>
            <w:tcW w:w="635"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F4ACB9C" w14:textId="06396918" w:rsidR="00365732" w:rsidRPr="00CC1581" w:rsidRDefault="00365732" w:rsidP="00365732">
            <w:pPr>
              <w:spacing w:after="0" w:line="276" w:lineRule="auto"/>
              <w:jc w:val="left"/>
              <w:rPr>
                <w:rFonts w:eastAsia="PMingLiU" w:cstheme="minorHAnsi"/>
                <w:color w:val="000000" w:themeColor="text1"/>
                <w:sz w:val="20"/>
                <w:szCs w:val="22"/>
              </w:rPr>
            </w:pPr>
            <w:r w:rsidRPr="00CC1581">
              <w:rPr>
                <w:rFonts w:eastAsia="PMingLiU" w:cstheme="minorHAnsi"/>
                <w:color w:val="000000" w:themeColor="text1"/>
                <w:sz w:val="20"/>
                <w:szCs w:val="22"/>
              </w:rPr>
              <w:t>1</w:t>
            </w:r>
            <w:r w:rsidR="00BA54A8">
              <w:rPr>
                <w:rFonts w:eastAsia="PMingLiU" w:cstheme="minorHAnsi"/>
                <w:color w:val="000000" w:themeColor="text1"/>
                <w:sz w:val="20"/>
                <w:szCs w:val="22"/>
              </w:rPr>
              <w:t>4</w:t>
            </w:r>
            <w:r w:rsidRPr="00CC1581">
              <w:rPr>
                <w:rFonts w:eastAsia="PMingLiU" w:cstheme="minorHAnsi"/>
                <w:color w:val="000000" w:themeColor="text1"/>
                <w:sz w:val="20"/>
                <w:szCs w:val="22"/>
              </w:rPr>
              <w:t>-03-2024</w:t>
            </w:r>
          </w:p>
        </w:tc>
        <w:tc>
          <w:tcPr>
            <w:tcW w:w="1459"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371F47E" w14:textId="1B0AAA22" w:rsidR="00365732" w:rsidRPr="00CC1581" w:rsidRDefault="00365732" w:rsidP="00365732">
            <w:pPr>
              <w:widowControl w:val="0"/>
              <w:spacing w:after="0" w:line="200" w:lineRule="atLeast"/>
              <w:jc w:val="left"/>
              <w:rPr>
                <w:rFonts w:cstheme="minorHAnsi"/>
                <w:color w:val="000000" w:themeColor="text1"/>
                <w:sz w:val="20"/>
                <w:szCs w:val="22"/>
              </w:rPr>
            </w:pPr>
            <w:r w:rsidRPr="00CC1581">
              <w:rPr>
                <w:rFonts w:eastAsia="PMingLiU" w:cstheme="minorHAnsi"/>
                <w:color w:val="000000" w:themeColor="text1"/>
                <w:sz w:val="20"/>
                <w:szCs w:val="22"/>
              </w:rPr>
              <w:t>Juan Francisco Mier Montoto</w:t>
            </w:r>
            <w:r w:rsidR="00BA54A8">
              <w:rPr>
                <w:rFonts w:eastAsia="PMingLiU" w:cstheme="minorHAnsi"/>
                <w:color w:val="000000" w:themeColor="text1"/>
                <w:sz w:val="20"/>
                <w:szCs w:val="22"/>
              </w:rPr>
              <w:t>, Francisco Gabriel Puga Lojo</w:t>
            </w:r>
          </w:p>
        </w:tc>
        <w:tc>
          <w:tcPr>
            <w:tcW w:w="2356"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5BD50ED" w14:textId="5B8CE9E6" w:rsidR="00365732" w:rsidRPr="00CC1581" w:rsidRDefault="00BA54A8" w:rsidP="00BA54A8">
            <w:pPr>
              <w:spacing w:after="0"/>
              <w:jc w:val="left"/>
              <w:rPr>
                <w:sz w:val="20"/>
                <w:lang w:eastAsia="en-GB"/>
              </w:rPr>
            </w:pPr>
            <w:r w:rsidRPr="00BA54A8">
              <w:rPr>
                <w:rFonts w:eastAsia="PMingLiU" w:cstheme="minorHAnsi"/>
                <w:color w:val="000000" w:themeColor="text1"/>
                <w:sz w:val="20"/>
                <w:szCs w:val="22"/>
              </w:rPr>
              <w:t xml:space="preserve">Conversión a formato PM^2, </w:t>
            </w:r>
            <w:r w:rsidR="00691801">
              <w:rPr>
                <w:rFonts w:eastAsia="PMingLiU" w:cstheme="minorHAnsi"/>
                <w:color w:val="000000" w:themeColor="text1"/>
                <w:sz w:val="20"/>
                <w:szCs w:val="22"/>
              </w:rPr>
              <w:t xml:space="preserve">reestructuración de </w:t>
            </w:r>
            <w:r w:rsidRPr="00BA54A8">
              <w:rPr>
                <w:rFonts w:eastAsia="PMingLiU" w:cstheme="minorHAnsi"/>
                <w:color w:val="000000" w:themeColor="text1"/>
                <w:sz w:val="20"/>
                <w:szCs w:val="22"/>
              </w:rPr>
              <w:t>glosario, introducción corregida, correcciones menores.</w:t>
            </w:r>
          </w:p>
        </w:tc>
      </w:tr>
      <w:tr w:rsidR="00365732" w:rsidRPr="00CC1581" w14:paraId="55B1B02C" w14:textId="77777777" w:rsidTr="00BA54A8">
        <w:tc>
          <w:tcPr>
            <w:tcW w:w="550"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0557593" w14:textId="55442691" w:rsidR="00365732" w:rsidRPr="00CC1581" w:rsidRDefault="00365732" w:rsidP="00365732">
            <w:pPr>
              <w:spacing w:after="0" w:line="276" w:lineRule="auto"/>
              <w:jc w:val="left"/>
              <w:rPr>
                <w:rFonts w:eastAsia="PMingLiU" w:cstheme="minorHAnsi"/>
                <w:color w:val="000000" w:themeColor="text1"/>
                <w:sz w:val="20"/>
                <w:szCs w:val="22"/>
              </w:rPr>
            </w:pPr>
            <w:r w:rsidRPr="00CC1581">
              <w:rPr>
                <w:sz w:val="20"/>
                <w:lang w:eastAsia="en-GB"/>
              </w:rPr>
              <w:t>1.0</w:t>
            </w:r>
          </w:p>
        </w:tc>
        <w:tc>
          <w:tcPr>
            <w:tcW w:w="635"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98C59EC" w14:textId="32887C84" w:rsidR="00365732" w:rsidRPr="00CC1581" w:rsidRDefault="00365732" w:rsidP="00365732">
            <w:pPr>
              <w:spacing w:after="0" w:line="276" w:lineRule="auto"/>
              <w:jc w:val="left"/>
              <w:rPr>
                <w:rFonts w:eastAsia="PMingLiU" w:cstheme="minorHAnsi"/>
                <w:color w:val="000000" w:themeColor="text1"/>
                <w:sz w:val="20"/>
                <w:szCs w:val="22"/>
              </w:rPr>
            </w:pPr>
            <w:r w:rsidRPr="00CC1581">
              <w:rPr>
                <w:rFonts w:eastAsia="PMingLiU" w:cstheme="minorHAnsi"/>
                <w:color w:val="000000" w:themeColor="text1"/>
                <w:sz w:val="20"/>
                <w:szCs w:val="22"/>
              </w:rPr>
              <w:t>11-03-2024</w:t>
            </w:r>
          </w:p>
        </w:tc>
        <w:tc>
          <w:tcPr>
            <w:tcW w:w="1459"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862A48E" w14:textId="391DA6C0" w:rsidR="00365732" w:rsidRPr="00CC1581" w:rsidRDefault="00365732" w:rsidP="00365732">
            <w:pPr>
              <w:spacing w:after="0" w:line="276" w:lineRule="auto"/>
              <w:jc w:val="left"/>
              <w:rPr>
                <w:rFonts w:eastAsia="PMingLiU" w:cstheme="minorHAnsi"/>
                <w:color w:val="000000" w:themeColor="text1"/>
                <w:sz w:val="20"/>
                <w:szCs w:val="22"/>
              </w:rPr>
            </w:pPr>
            <w:r w:rsidRPr="00CC1581">
              <w:rPr>
                <w:rFonts w:cstheme="minorHAnsi"/>
                <w:color w:val="000000" w:themeColor="text1"/>
                <w:sz w:val="20"/>
                <w:szCs w:val="22"/>
              </w:rPr>
              <w:t>-</w:t>
            </w:r>
          </w:p>
        </w:tc>
        <w:tc>
          <w:tcPr>
            <w:tcW w:w="2356" w:type="pc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B4F8BC4" w14:textId="4192E293" w:rsidR="00365732" w:rsidRPr="00CC1581" w:rsidRDefault="00365732" w:rsidP="007E38A5">
            <w:pPr>
              <w:spacing w:after="0" w:line="276" w:lineRule="auto"/>
              <w:jc w:val="left"/>
              <w:rPr>
                <w:rFonts w:eastAsia="PMingLiU" w:cstheme="minorHAnsi"/>
                <w:color w:val="000000" w:themeColor="text1"/>
                <w:sz w:val="20"/>
                <w:szCs w:val="22"/>
              </w:rPr>
            </w:pPr>
            <w:r w:rsidRPr="00CC1581">
              <w:rPr>
                <w:sz w:val="20"/>
                <w:lang w:eastAsia="en-GB"/>
              </w:rPr>
              <w:t>Redacción inicial y entrega.</w:t>
            </w:r>
          </w:p>
        </w:tc>
      </w:tr>
    </w:tbl>
    <w:p w14:paraId="701DB91B" w14:textId="77777777" w:rsidR="001200CA" w:rsidRPr="00CC1581" w:rsidRDefault="001200CA" w:rsidP="001200CA">
      <w:pPr>
        <w:spacing w:after="0" w:line="276" w:lineRule="auto"/>
        <w:outlineLvl w:val="0"/>
        <w:rPr>
          <w:rFonts w:eastAsia="Calibri" w:cstheme="minorHAnsi"/>
          <w:b/>
          <w:color w:val="000000"/>
          <w:szCs w:val="22"/>
        </w:rPr>
      </w:pPr>
    </w:p>
    <w:p w14:paraId="68507D0F" w14:textId="623968CA" w:rsidR="001200CA" w:rsidRPr="00CC1581" w:rsidRDefault="001200CA" w:rsidP="00581A35">
      <w:pPr>
        <w:pStyle w:val="PM2-NoHeadingBold"/>
        <w:rPr>
          <w:lang w:val="es-ES"/>
        </w:rPr>
      </w:pPr>
      <w:r w:rsidRPr="00CC1581">
        <w:rPr>
          <w:lang w:val="es-ES"/>
        </w:rPr>
        <w:t xml:space="preserve">Localización del documento </w:t>
      </w:r>
    </w:p>
    <w:p w14:paraId="72DA86C8" w14:textId="22552D66" w:rsidR="001200CA" w:rsidRPr="00CC1581" w:rsidRDefault="001200CA" w:rsidP="00581A35">
      <w:pPr>
        <w:pStyle w:val="PM2-Body"/>
        <w:rPr>
          <w:lang w:val="es-ES"/>
        </w:rPr>
      </w:pPr>
      <w:r w:rsidRPr="00CC1581">
        <w:rPr>
          <w:lang w:val="es-ES"/>
        </w:rPr>
        <w:t xml:space="preserve">La última versión de este documento está guardada en </w:t>
      </w:r>
      <w:r w:rsidR="00881CF2" w:rsidRPr="00CC1581">
        <w:rPr>
          <w:lang w:val="es-ES"/>
        </w:rPr>
        <w:t xml:space="preserve">los archivos de </w:t>
      </w:r>
      <w:proofErr w:type="spellStart"/>
      <w:r w:rsidR="00881CF2" w:rsidRPr="00CC1581">
        <w:rPr>
          <w:lang w:val="es-ES"/>
        </w:rPr>
        <w:t>Teams</w:t>
      </w:r>
      <w:proofErr w:type="spellEnd"/>
      <w:r w:rsidR="00881CF2" w:rsidRPr="00CC1581">
        <w:rPr>
          <w:lang w:val="es-ES"/>
        </w:rPr>
        <w:t>, dentro de la carpeta “[9] Entrega</w:t>
      </w:r>
      <w:r w:rsidR="0099624B">
        <w:rPr>
          <w:lang w:val="es-ES"/>
        </w:rPr>
        <w:t>bles\Memoria</w:t>
      </w:r>
      <w:r w:rsidR="00881CF2" w:rsidRPr="00CC1581">
        <w:rPr>
          <w:lang w:val="es-ES"/>
        </w:rPr>
        <w:t>”.</w:t>
      </w:r>
    </w:p>
    <w:p w14:paraId="2DF5BEC8" w14:textId="1E344F13" w:rsidR="00177400" w:rsidRPr="00CC1581" w:rsidRDefault="00177400" w:rsidP="008259C9">
      <w:pPr>
        <w:spacing w:after="0" w:line="276" w:lineRule="auto"/>
        <w:ind w:left="720" w:hanging="720"/>
        <w:jc w:val="left"/>
        <w:rPr>
          <w:rFonts w:eastAsia="Calibri" w:cstheme="minorHAnsi"/>
          <w:b/>
          <w:szCs w:val="22"/>
        </w:rPr>
      </w:pPr>
      <w:r w:rsidRPr="00CC1581">
        <w:br w:type="page"/>
      </w:r>
    </w:p>
    <w:p w14:paraId="26321B3C" w14:textId="77777777" w:rsidR="004F4633" w:rsidRPr="00CC1581" w:rsidRDefault="004F4633" w:rsidP="00857D64">
      <w:pPr>
        <w:spacing w:after="0"/>
        <w:jc w:val="left"/>
        <w:rPr>
          <w:rFonts w:cstheme="minorHAnsi"/>
          <w:b/>
        </w:rPr>
      </w:pPr>
    </w:p>
    <w:bookmarkEnd w:id="3" w:displacedByCustomXml="next"/>
    <w:sdt>
      <w:sdtPr>
        <w:rPr>
          <w:rFonts w:asciiTheme="minorHAnsi" w:hAnsiTheme="minorHAnsi"/>
          <w:b w:val="0"/>
        </w:rPr>
        <w:id w:val="359099871"/>
        <w:docPartObj>
          <w:docPartGallery w:val="Table of Contents"/>
          <w:docPartUnique/>
        </w:docPartObj>
      </w:sdtPr>
      <w:sdtContent>
        <w:commentRangeStart w:id="4" w:displacedByCustomXml="prev"/>
        <w:p w14:paraId="1ECA7C0A" w14:textId="5B1D362B" w:rsidR="002F1F88" w:rsidRPr="00CC1581" w:rsidRDefault="002F1F88">
          <w:pPr>
            <w:pStyle w:val="TtuloTDC"/>
          </w:pPr>
          <w:r w:rsidRPr="00CC1581">
            <w:t>Contenido</w:t>
          </w:r>
          <w:commentRangeEnd w:id="4"/>
          <w:r w:rsidR="00B56669">
            <w:rPr>
              <w:rStyle w:val="Refdecomentario"/>
              <w:rFonts w:asciiTheme="minorHAnsi" w:hAnsiTheme="minorHAnsi"/>
              <w:b w:val="0"/>
            </w:rPr>
            <w:commentReference w:id="4"/>
          </w:r>
        </w:p>
        <w:p w14:paraId="0F1BB52A" w14:textId="25CD9B97" w:rsidR="007B3F64" w:rsidRDefault="002F1F88">
          <w:pPr>
            <w:pStyle w:val="TDC1"/>
            <w:rPr>
              <w:rFonts w:asciiTheme="minorHAnsi" w:eastAsiaTheme="minorEastAsia" w:hAnsiTheme="minorHAnsi" w:cstheme="minorBidi"/>
              <w:b w:val="0"/>
              <w:caps w:val="0"/>
              <w:noProof/>
              <w:kern w:val="2"/>
              <w:sz w:val="24"/>
              <w:szCs w:val="24"/>
              <w:lang w:eastAsia="es-ES"/>
              <w14:ligatures w14:val="standardContextual"/>
            </w:rPr>
          </w:pPr>
          <w:r w:rsidRPr="00CC1581">
            <w:fldChar w:fldCharType="begin"/>
          </w:r>
          <w:r w:rsidRPr="00CC1581">
            <w:instrText xml:space="preserve"> TOC \o "1-3" \h \z \u </w:instrText>
          </w:r>
          <w:r w:rsidRPr="00CC1581">
            <w:fldChar w:fldCharType="separate"/>
          </w:r>
          <w:hyperlink w:anchor="_Toc163574550" w:history="1">
            <w:r w:rsidR="007B3F64" w:rsidRPr="00D55049">
              <w:rPr>
                <w:rStyle w:val="Hipervnculo"/>
                <w:noProof/>
              </w:rPr>
              <w:t>1.</w:t>
            </w:r>
            <w:r w:rsidR="007B3F64">
              <w:rPr>
                <w:rFonts w:asciiTheme="minorHAnsi" w:eastAsiaTheme="minorEastAsia" w:hAnsiTheme="minorHAnsi" w:cstheme="minorBidi"/>
                <w:b w:val="0"/>
                <w:caps w:val="0"/>
                <w:noProof/>
                <w:kern w:val="2"/>
                <w:sz w:val="24"/>
                <w:szCs w:val="24"/>
                <w:lang w:eastAsia="es-ES"/>
                <w14:ligatures w14:val="standardContextual"/>
              </w:rPr>
              <w:tab/>
            </w:r>
            <w:r w:rsidR="007B3F64" w:rsidRPr="00D55049">
              <w:rPr>
                <w:rStyle w:val="Hipervnculo"/>
                <w:noProof/>
              </w:rPr>
              <w:t>Introducción y Antecedentes</w:t>
            </w:r>
            <w:r w:rsidR="007B3F64">
              <w:rPr>
                <w:noProof/>
                <w:webHidden/>
              </w:rPr>
              <w:tab/>
            </w:r>
            <w:r w:rsidR="007B3F64">
              <w:rPr>
                <w:noProof/>
                <w:webHidden/>
              </w:rPr>
              <w:fldChar w:fldCharType="begin"/>
            </w:r>
            <w:r w:rsidR="007B3F64">
              <w:rPr>
                <w:noProof/>
                <w:webHidden/>
              </w:rPr>
              <w:instrText xml:space="preserve"> PAGEREF _Toc163574550 \h </w:instrText>
            </w:r>
            <w:r w:rsidR="007B3F64">
              <w:rPr>
                <w:noProof/>
                <w:webHidden/>
              </w:rPr>
            </w:r>
            <w:r w:rsidR="007B3F64">
              <w:rPr>
                <w:noProof/>
                <w:webHidden/>
              </w:rPr>
              <w:fldChar w:fldCharType="separate"/>
            </w:r>
            <w:r w:rsidR="007B3F64">
              <w:rPr>
                <w:noProof/>
                <w:webHidden/>
              </w:rPr>
              <w:t>5</w:t>
            </w:r>
            <w:r w:rsidR="007B3F64">
              <w:rPr>
                <w:noProof/>
                <w:webHidden/>
              </w:rPr>
              <w:fldChar w:fldCharType="end"/>
            </w:r>
          </w:hyperlink>
        </w:p>
        <w:p w14:paraId="3501B518" w14:textId="47E25E39" w:rsidR="007B3F64" w:rsidRDefault="00000000">
          <w:pPr>
            <w:pStyle w:val="TDC2"/>
            <w:rPr>
              <w:rFonts w:eastAsiaTheme="minorEastAsia" w:cstheme="minorBidi"/>
              <w:kern w:val="2"/>
              <w:sz w:val="24"/>
              <w:szCs w:val="24"/>
              <w:lang w:eastAsia="es-ES"/>
              <w14:ligatures w14:val="standardContextual"/>
            </w:rPr>
          </w:pPr>
          <w:hyperlink w:anchor="_Toc163574551" w:history="1">
            <w:r w:rsidR="007B3F64" w:rsidRPr="00D55049">
              <w:rPr>
                <w:rStyle w:val="Hipervnculo"/>
              </w:rPr>
              <w:t>1.1.</w:t>
            </w:r>
            <w:r w:rsidR="007B3F64">
              <w:rPr>
                <w:rFonts w:eastAsiaTheme="minorEastAsia" w:cstheme="minorBidi"/>
                <w:kern w:val="2"/>
                <w:sz w:val="24"/>
                <w:szCs w:val="24"/>
                <w:lang w:eastAsia="es-ES"/>
                <w14:ligatures w14:val="standardContextual"/>
              </w:rPr>
              <w:tab/>
            </w:r>
            <w:r w:rsidR="007B3F64" w:rsidRPr="00D55049">
              <w:rPr>
                <w:rStyle w:val="Hipervnculo"/>
              </w:rPr>
              <w:t>Contexto</w:t>
            </w:r>
            <w:r w:rsidR="007B3F64">
              <w:rPr>
                <w:webHidden/>
              </w:rPr>
              <w:tab/>
            </w:r>
            <w:r w:rsidR="007B3F64">
              <w:rPr>
                <w:webHidden/>
              </w:rPr>
              <w:fldChar w:fldCharType="begin"/>
            </w:r>
            <w:r w:rsidR="007B3F64">
              <w:rPr>
                <w:webHidden/>
              </w:rPr>
              <w:instrText xml:space="preserve"> PAGEREF _Toc163574551 \h </w:instrText>
            </w:r>
            <w:r w:rsidR="007B3F64">
              <w:rPr>
                <w:webHidden/>
              </w:rPr>
            </w:r>
            <w:r w:rsidR="007B3F64">
              <w:rPr>
                <w:webHidden/>
              </w:rPr>
              <w:fldChar w:fldCharType="separate"/>
            </w:r>
            <w:r w:rsidR="007B3F64">
              <w:rPr>
                <w:webHidden/>
              </w:rPr>
              <w:t>5</w:t>
            </w:r>
            <w:r w:rsidR="007B3F64">
              <w:rPr>
                <w:webHidden/>
              </w:rPr>
              <w:fldChar w:fldCharType="end"/>
            </w:r>
          </w:hyperlink>
        </w:p>
        <w:p w14:paraId="1D8D3356" w14:textId="602BB0CB" w:rsidR="007B3F64" w:rsidRDefault="00000000">
          <w:pPr>
            <w:pStyle w:val="TDC2"/>
            <w:rPr>
              <w:rFonts w:eastAsiaTheme="minorEastAsia" w:cstheme="minorBidi"/>
              <w:kern w:val="2"/>
              <w:sz w:val="24"/>
              <w:szCs w:val="24"/>
              <w:lang w:eastAsia="es-ES"/>
              <w14:ligatures w14:val="standardContextual"/>
            </w:rPr>
          </w:pPr>
          <w:hyperlink w:anchor="_Toc163574552" w:history="1">
            <w:r w:rsidR="007B3F64" w:rsidRPr="00D55049">
              <w:rPr>
                <w:rStyle w:val="Hipervnculo"/>
              </w:rPr>
              <w:t>1.2.</w:t>
            </w:r>
            <w:r w:rsidR="007B3F64">
              <w:rPr>
                <w:rFonts w:eastAsiaTheme="minorEastAsia" w:cstheme="minorBidi"/>
                <w:kern w:val="2"/>
                <w:sz w:val="24"/>
                <w:szCs w:val="24"/>
                <w:lang w:eastAsia="es-ES"/>
                <w14:ligatures w14:val="standardContextual"/>
              </w:rPr>
              <w:tab/>
            </w:r>
            <w:r w:rsidR="007B3F64" w:rsidRPr="00D55049">
              <w:rPr>
                <w:rStyle w:val="Hipervnculo"/>
              </w:rPr>
              <w:t>Economía colaborativa</w:t>
            </w:r>
            <w:r w:rsidR="007B3F64">
              <w:rPr>
                <w:webHidden/>
              </w:rPr>
              <w:tab/>
            </w:r>
            <w:r w:rsidR="007B3F64">
              <w:rPr>
                <w:webHidden/>
              </w:rPr>
              <w:fldChar w:fldCharType="begin"/>
            </w:r>
            <w:r w:rsidR="007B3F64">
              <w:rPr>
                <w:webHidden/>
              </w:rPr>
              <w:instrText xml:space="preserve"> PAGEREF _Toc163574552 \h </w:instrText>
            </w:r>
            <w:r w:rsidR="007B3F64">
              <w:rPr>
                <w:webHidden/>
              </w:rPr>
            </w:r>
            <w:r w:rsidR="007B3F64">
              <w:rPr>
                <w:webHidden/>
              </w:rPr>
              <w:fldChar w:fldCharType="separate"/>
            </w:r>
            <w:r w:rsidR="007B3F64">
              <w:rPr>
                <w:webHidden/>
              </w:rPr>
              <w:t>6</w:t>
            </w:r>
            <w:r w:rsidR="007B3F64">
              <w:rPr>
                <w:webHidden/>
              </w:rPr>
              <w:fldChar w:fldCharType="end"/>
            </w:r>
          </w:hyperlink>
        </w:p>
        <w:p w14:paraId="4CF72702" w14:textId="50A4089D" w:rsidR="007B3F64" w:rsidRDefault="00000000">
          <w:pPr>
            <w:pStyle w:val="TDC1"/>
            <w:rPr>
              <w:rFonts w:asciiTheme="minorHAnsi" w:eastAsiaTheme="minorEastAsia" w:hAnsiTheme="minorHAnsi" w:cstheme="minorBidi"/>
              <w:b w:val="0"/>
              <w:caps w:val="0"/>
              <w:noProof/>
              <w:kern w:val="2"/>
              <w:sz w:val="24"/>
              <w:szCs w:val="24"/>
              <w:lang w:eastAsia="es-ES"/>
              <w14:ligatures w14:val="standardContextual"/>
            </w:rPr>
          </w:pPr>
          <w:hyperlink w:anchor="_Toc163574553" w:history="1">
            <w:r w:rsidR="007B3F64" w:rsidRPr="00D55049">
              <w:rPr>
                <w:rStyle w:val="Hipervnculo"/>
                <w:noProof/>
              </w:rPr>
              <w:t>2.</w:t>
            </w:r>
            <w:r w:rsidR="007B3F64">
              <w:rPr>
                <w:rFonts w:asciiTheme="minorHAnsi" w:eastAsiaTheme="minorEastAsia" w:hAnsiTheme="minorHAnsi" w:cstheme="minorBidi"/>
                <w:b w:val="0"/>
                <w:caps w:val="0"/>
                <w:noProof/>
                <w:kern w:val="2"/>
                <w:sz w:val="24"/>
                <w:szCs w:val="24"/>
                <w:lang w:eastAsia="es-ES"/>
                <w14:ligatures w14:val="standardContextual"/>
              </w:rPr>
              <w:tab/>
            </w:r>
            <w:r w:rsidR="007B3F64" w:rsidRPr="00D55049">
              <w:rPr>
                <w:rStyle w:val="Hipervnculo"/>
                <w:noProof/>
              </w:rPr>
              <w:t>Alcance</w:t>
            </w:r>
            <w:r w:rsidR="007B3F64">
              <w:rPr>
                <w:noProof/>
                <w:webHidden/>
              </w:rPr>
              <w:tab/>
            </w:r>
            <w:r w:rsidR="007B3F64">
              <w:rPr>
                <w:noProof/>
                <w:webHidden/>
              </w:rPr>
              <w:fldChar w:fldCharType="begin"/>
            </w:r>
            <w:r w:rsidR="007B3F64">
              <w:rPr>
                <w:noProof/>
                <w:webHidden/>
              </w:rPr>
              <w:instrText xml:space="preserve"> PAGEREF _Toc163574553 \h </w:instrText>
            </w:r>
            <w:r w:rsidR="007B3F64">
              <w:rPr>
                <w:noProof/>
                <w:webHidden/>
              </w:rPr>
            </w:r>
            <w:r w:rsidR="007B3F64">
              <w:rPr>
                <w:noProof/>
                <w:webHidden/>
              </w:rPr>
              <w:fldChar w:fldCharType="separate"/>
            </w:r>
            <w:r w:rsidR="007B3F64">
              <w:rPr>
                <w:noProof/>
                <w:webHidden/>
              </w:rPr>
              <w:t>7</w:t>
            </w:r>
            <w:r w:rsidR="007B3F64">
              <w:rPr>
                <w:noProof/>
                <w:webHidden/>
              </w:rPr>
              <w:fldChar w:fldCharType="end"/>
            </w:r>
          </w:hyperlink>
        </w:p>
        <w:p w14:paraId="40A05D7B" w14:textId="53E5DA40" w:rsidR="007B3F64" w:rsidRDefault="00000000">
          <w:pPr>
            <w:pStyle w:val="TDC1"/>
            <w:rPr>
              <w:rFonts w:asciiTheme="minorHAnsi" w:eastAsiaTheme="minorEastAsia" w:hAnsiTheme="minorHAnsi" w:cstheme="minorBidi"/>
              <w:b w:val="0"/>
              <w:caps w:val="0"/>
              <w:noProof/>
              <w:kern w:val="2"/>
              <w:sz w:val="24"/>
              <w:szCs w:val="24"/>
              <w:lang w:eastAsia="es-ES"/>
              <w14:ligatures w14:val="standardContextual"/>
            </w:rPr>
          </w:pPr>
          <w:hyperlink w:anchor="_Toc163574554" w:history="1">
            <w:r w:rsidR="007B3F64" w:rsidRPr="00D55049">
              <w:rPr>
                <w:rStyle w:val="Hipervnculo"/>
                <w:noProof/>
              </w:rPr>
              <w:t>3.</w:t>
            </w:r>
            <w:r w:rsidR="007B3F64">
              <w:rPr>
                <w:rFonts w:asciiTheme="minorHAnsi" w:eastAsiaTheme="minorEastAsia" w:hAnsiTheme="minorHAnsi" w:cstheme="minorBidi"/>
                <w:b w:val="0"/>
                <w:caps w:val="0"/>
                <w:noProof/>
                <w:kern w:val="2"/>
                <w:sz w:val="24"/>
                <w:szCs w:val="24"/>
                <w:lang w:eastAsia="es-ES"/>
                <w14:ligatures w14:val="standardContextual"/>
              </w:rPr>
              <w:tab/>
            </w:r>
            <w:r w:rsidR="007B3F64" w:rsidRPr="00D55049">
              <w:rPr>
                <w:rStyle w:val="Hipervnculo"/>
                <w:noProof/>
              </w:rPr>
              <w:t>Glosario</w:t>
            </w:r>
            <w:r w:rsidR="007B3F64">
              <w:rPr>
                <w:noProof/>
                <w:webHidden/>
              </w:rPr>
              <w:tab/>
            </w:r>
            <w:r w:rsidR="007B3F64">
              <w:rPr>
                <w:noProof/>
                <w:webHidden/>
              </w:rPr>
              <w:fldChar w:fldCharType="begin"/>
            </w:r>
            <w:r w:rsidR="007B3F64">
              <w:rPr>
                <w:noProof/>
                <w:webHidden/>
              </w:rPr>
              <w:instrText xml:space="preserve"> PAGEREF _Toc163574554 \h </w:instrText>
            </w:r>
            <w:r w:rsidR="007B3F64">
              <w:rPr>
                <w:noProof/>
                <w:webHidden/>
              </w:rPr>
            </w:r>
            <w:r w:rsidR="007B3F64">
              <w:rPr>
                <w:noProof/>
                <w:webHidden/>
              </w:rPr>
              <w:fldChar w:fldCharType="separate"/>
            </w:r>
            <w:r w:rsidR="007B3F64">
              <w:rPr>
                <w:noProof/>
                <w:webHidden/>
              </w:rPr>
              <w:t>8</w:t>
            </w:r>
            <w:r w:rsidR="007B3F64">
              <w:rPr>
                <w:noProof/>
                <w:webHidden/>
              </w:rPr>
              <w:fldChar w:fldCharType="end"/>
            </w:r>
          </w:hyperlink>
        </w:p>
        <w:p w14:paraId="632F04C8" w14:textId="624C0365" w:rsidR="007B3F64" w:rsidRDefault="00000000">
          <w:pPr>
            <w:pStyle w:val="TDC2"/>
            <w:rPr>
              <w:rFonts w:eastAsiaTheme="minorEastAsia" w:cstheme="minorBidi"/>
              <w:kern w:val="2"/>
              <w:sz w:val="24"/>
              <w:szCs w:val="24"/>
              <w:lang w:eastAsia="es-ES"/>
              <w14:ligatures w14:val="standardContextual"/>
            </w:rPr>
          </w:pPr>
          <w:hyperlink w:anchor="_Toc163574558" w:history="1">
            <w:r w:rsidR="007B3F64" w:rsidRPr="00D55049">
              <w:rPr>
                <w:rStyle w:val="Hipervnculo"/>
              </w:rPr>
              <w:t>3.1.</w:t>
            </w:r>
            <w:r w:rsidR="007B3F64">
              <w:rPr>
                <w:rFonts w:eastAsiaTheme="minorEastAsia" w:cstheme="minorBidi"/>
                <w:kern w:val="2"/>
                <w:sz w:val="24"/>
                <w:szCs w:val="24"/>
                <w:lang w:eastAsia="es-ES"/>
                <w14:ligatures w14:val="standardContextual"/>
              </w:rPr>
              <w:tab/>
            </w:r>
            <w:r w:rsidR="007B3F64" w:rsidRPr="00D55049">
              <w:rPr>
                <w:rStyle w:val="Hipervnculo"/>
              </w:rPr>
              <w:t>Conceptuales</w:t>
            </w:r>
            <w:r w:rsidR="007B3F64">
              <w:rPr>
                <w:webHidden/>
              </w:rPr>
              <w:tab/>
            </w:r>
            <w:r w:rsidR="007B3F64">
              <w:rPr>
                <w:webHidden/>
              </w:rPr>
              <w:fldChar w:fldCharType="begin"/>
            </w:r>
            <w:r w:rsidR="007B3F64">
              <w:rPr>
                <w:webHidden/>
              </w:rPr>
              <w:instrText xml:space="preserve"> PAGEREF _Toc163574558 \h </w:instrText>
            </w:r>
            <w:r w:rsidR="007B3F64">
              <w:rPr>
                <w:webHidden/>
              </w:rPr>
            </w:r>
            <w:r w:rsidR="007B3F64">
              <w:rPr>
                <w:webHidden/>
              </w:rPr>
              <w:fldChar w:fldCharType="separate"/>
            </w:r>
            <w:r w:rsidR="007B3F64">
              <w:rPr>
                <w:webHidden/>
              </w:rPr>
              <w:t>8</w:t>
            </w:r>
            <w:r w:rsidR="007B3F64">
              <w:rPr>
                <w:webHidden/>
              </w:rPr>
              <w:fldChar w:fldCharType="end"/>
            </w:r>
          </w:hyperlink>
        </w:p>
        <w:p w14:paraId="1DD76957" w14:textId="42A93E30" w:rsidR="007B3F64" w:rsidRDefault="00000000">
          <w:pPr>
            <w:pStyle w:val="TDC2"/>
            <w:rPr>
              <w:rFonts w:eastAsiaTheme="minorEastAsia" w:cstheme="minorBidi"/>
              <w:kern w:val="2"/>
              <w:sz w:val="24"/>
              <w:szCs w:val="24"/>
              <w:lang w:eastAsia="es-ES"/>
              <w14:ligatures w14:val="standardContextual"/>
            </w:rPr>
          </w:pPr>
          <w:hyperlink w:anchor="_Toc163574559" w:history="1">
            <w:r w:rsidR="007B3F64" w:rsidRPr="00D55049">
              <w:rPr>
                <w:rStyle w:val="Hipervnculo"/>
              </w:rPr>
              <w:t>3.2.</w:t>
            </w:r>
            <w:r w:rsidR="007B3F64">
              <w:rPr>
                <w:rFonts w:eastAsiaTheme="minorEastAsia" w:cstheme="minorBidi"/>
                <w:kern w:val="2"/>
                <w:sz w:val="24"/>
                <w:szCs w:val="24"/>
                <w:lang w:eastAsia="es-ES"/>
                <w14:ligatures w14:val="standardContextual"/>
              </w:rPr>
              <w:tab/>
            </w:r>
            <w:r w:rsidR="007B3F64" w:rsidRPr="00D55049">
              <w:rPr>
                <w:rStyle w:val="Hipervnculo"/>
              </w:rPr>
              <w:t>Técnicas</w:t>
            </w:r>
            <w:r w:rsidR="007B3F64">
              <w:rPr>
                <w:webHidden/>
              </w:rPr>
              <w:tab/>
            </w:r>
            <w:r w:rsidR="007B3F64">
              <w:rPr>
                <w:webHidden/>
              </w:rPr>
              <w:fldChar w:fldCharType="begin"/>
            </w:r>
            <w:r w:rsidR="007B3F64">
              <w:rPr>
                <w:webHidden/>
              </w:rPr>
              <w:instrText xml:space="preserve"> PAGEREF _Toc163574559 \h </w:instrText>
            </w:r>
            <w:r w:rsidR="007B3F64">
              <w:rPr>
                <w:webHidden/>
              </w:rPr>
            </w:r>
            <w:r w:rsidR="007B3F64">
              <w:rPr>
                <w:webHidden/>
              </w:rPr>
              <w:fldChar w:fldCharType="separate"/>
            </w:r>
            <w:r w:rsidR="007B3F64">
              <w:rPr>
                <w:webHidden/>
              </w:rPr>
              <w:t>8</w:t>
            </w:r>
            <w:r w:rsidR="007B3F64">
              <w:rPr>
                <w:webHidden/>
              </w:rPr>
              <w:fldChar w:fldCharType="end"/>
            </w:r>
          </w:hyperlink>
        </w:p>
        <w:p w14:paraId="6BF0EBAB" w14:textId="300FC077" w:rsidR="007B3F64" w:rsidRDefault="00000000">
          <w:pPr>
            <w:pStyle w:val="TDC1"/>
            <w:rPr>
              <w:rFonts w:asciiTheme="minorHAnsi" w:eastAsiaTheme="minorEastAsia" w:hAnsiTheme="minorHAnsi" w:cstheme="minorBidi"/>
              <w:b w:val="0"/>
              <w:caps w:val="0"/>
              <w:noProof/>
              <w:kern w:val="2"/>
              <w:sz w:val="24"/>
              <w:szCs w:val="24"/>
              <w:lang w:eastAsia="es-ES"/>
              <w14:ligatures w14:val="standardContextual"/>
            </w:rPr>
          </w:pPr>
          <w:hyperlink w:anchor="_Toc163574560" w:history="1">
            <w:r w:rsidR="007B3F64" w:rsidRPr="00D55049">
              <w:rPr>
                <w:rStyle w:val="Hipervnculo"/>
                <w:noProof/>
              </w:rPr>
              <w:t>4.</w:t>
            </w:r>
            <w:r w:rsidR="007B3F64">
              <w:rPr>
                <w:rFonts w:asciiTheme="minorHAnsi" w:eastAsiaTheme="minorEastAsia" w:hAnsiTheme="minorHAnsi" w:cstheme="minorBidi"/>
                <w:b w:val="0"/>
                <w:caps w:val="0"/>
                <w:noProof/>
                <w:kern w:val="2"/>
                <w:sz w:val="24"/>
                <w:szCs w:val="24"/>
                <w:lang w:eastAsia="es-ES"/>
                <w14:ligatures w14:val="standardContextual"/>
              </w:rPr>
              <w:tab/>
            </w:r>
            <w:r w:rsidR="007B3F64" w:rsidRPr="00D55049">
              <w:rPr>
                <w:rStyle w:val="Hipervnculo"/>
                <w:noProof/>
              </w:rPr>
              <w:t>Normas y referencias</w:t>
            </w:r>
            <w:r w:rsidR="007B3F64">
              <w:rPr>
                <w:noProof/>
                <w:webHidden/>
              </w:rPr>
              <w:tab/>
            </w:r>
            <w:r w:rsidR="007B3F64">
              <w:rPr>
                <w:noProof/>
                <w:webHidden/>
              </w:rPr>
              <w:fldChar w:fldCharType="begin"/>
            </w:r>
            <w:r w:rsidR="007B3F64">
              <w:rPr>
                <w:noProof/>
                <w:webHidden/>
              </w:rPr>
              <w:instrText xml:space="preserve"> PAGEREF _Toc163574560 \h </w:instrText>
            </w:r>
            <w:r w:rsidR="007B3F64">
              <w:rPr>
                <w:noProof/>
                <w:webHidden/>
              </w:rPr>
            </w:r>
            <w:r w:rsidR="007B3F64">
              <w:rPr>
                <w:noProof/>
                <w:webHidden/>
              </w:rPr>
              <w:fldChar w:fldCharType="separate"/>
            </w:r>
            <w:r w:rsidR="007B3F64">
              <w:rPr>
                <w:noProof/>
                <w:webHidden/>
              </w:rPr>
              <w:t>9</w:t>
            </w:r>
            <w:r w:rsidR="007B3F64">
              <w:rPr>
                <w:noProof/>
                <w:webHidden/>
              </w:rPr>
              <w:fldChar w:fldCharType="end"/>
            </w:r>
          </w:hyperlink>
        </w:p>
        <w:p w14:paraId="148E00C0" w14:textId="40CFF012" w:rsidR="007B3F64" w:rsidRDefault="00000000">
          <w:pPr>
            <w:pStyle w:val="TDC2"/>
            <w:rPr>
              <w:rFonts w:eastAsiaTheme="minorEastAsia" w:cstheme="minorBidi"/>
              <w:kern w:val="2"/>
              <w:sz w:val="24"/>
              <w:szCs w:val="24"/>
              <w:lang w:eastAsia="es-ES"/>
              <w14:ligatures w14:val="standardContextual"/>
            </w:rPr>
          </w:pPr>
          <w:hyperlink w:anchor="_Toc163574561" w:history="1">
            <w:r w:rsidR="007B3F64" w:rsidRPr="00D55049">
              <w:rPr>
                <w:rStyle w:val="Hipervnculo"/>
              </w:rPr>
              <w:t>4.1.</w:t>
            </w:r>
            <w:r w:rsidR="007B3F64">
              <w:rPr>
                <w:rFonts w:eastAsiaTheme="minorEastAsia" w:cstheme="minorBidi"/>
                <w:kern w:val="2"/>
                <w:sz w:val="24"/>
                <w:szCs w:val="24"/>
                <w:lang w:eastAsia="es-ES"/>
                <w14:ligatures w14:val="standardContextual"/>
              </w:rPr>
              <w:tab/>
            </w:r>
            <w:r w:rsidR="007B3F64" w:rsidRPr="00D55049">
              <w:rPr>
                <w:rStyle w:val="Hipervnculo"/>
              </w:rPr>
              <w:t>Descargo de responsabilidad</w:t>
            </w:r>
            <w:r w:rsidR="007B3F64">
              <w:rPr>
                <w:webHidden/>
              </w:rPr>
              <w:tab/>
            </w:r>
            <w:r w:rsidR="007B3F64">
              <w:rPr>
                <w:webHidden/>
              </w:rPr>
              <w:fldChar w:fldCharType="begin"/>
            </w:r>
            <w:r w:rsidR="007B3F64">
              <w:rPr>
                <w:webHidden/>
              </w:rPr>
              <w:instrText xml:space="preserve"> PAGEREF _Toc163574561 \h </w:instrText>
            </w:r>
            <w:r w:rsidR="007B3F64">
              <w:rPr>
                <w:webHidden/>
              </w:rPr>
            </w:r>
            <w:r w:rsidR="007B3F64">
              <w:rPr>
                <w:webHidden/>
              </w:rPr>
              <w:fldChar w:fldCharType="separate"/>
            </w:r>
            <w:r w:rsidR="007B3F64">
              <w:rPr>
                <w:webHidden/>
              </w:rPr>
              <w:t>10</w:t>
            </w:r>
            <w:r w:rsidR="007B3F64">
              <w:rPr>
                <w:webHidden/>
              </w:rPr>
              <w:fldChar w:fldCharType="end"/>
            </w:r>
          </w:hyperlink>
        </w:p>
        <w:p w14:paraId="26BF8285" w14:textId="7D7C694C" w:rsidR="007B3F64" w:rsidRDefault="00000000">
          <w:pPr>
            <w:pStyle w:val="TDC1"/>
            <w:rPr>
              <w:rFonts w:asciiTheme="minorHAnsi" w:eastAsiaTheme="minorEastAsia" w:hAnsiTheme="minorHAnsi" w:cstheme="minorBidi"/>
              <w:b w:val="0"/>
              <w:caps w:val="0"/>
              <w:noProof/>
              <w:kern w:val="2"/>
              <w:sz w:val="24"/>
              <w:szCs w:val="24"/>
              <w:lang w:eastAsia="es-ES"/>
              <w14:ligatures w14:val="standardContextual"/>
            </w:rPr>
          </w:pPr>
          <w:hyperlink w:anchor="_Toc163574562" w:history="1">
            <w:r w:rsidR="007B3F64" w:rsidRPr="00D55049">
              <w:rPr>
                <w:rStyle w:val="Hipervnculo"/>
                <w:noProof/>
              </w:rPr>
              <w:t>5.</w:t>
            </w:r>
            <w:r w:rsidR="007B3F64">
              <w:rPr>
                <w:rFonts w:asciiTheme="minorHAnsi" w:eastAsiaTheme="minorEastAsia" w:hAnsiTheme="minorHAnsi" w:cstheme="minorBidi"/>
                <w:b w:val="0"/>
                <w:caps w:val="0"/>
                <w:noProof/>
                <w:kern w:val="2"/>
                <w:sz w:val="24"/>
                <w:szCs w:val="24"/>
                <w:lang w:eastAsia="es-ES"/>
                <w14:ligatures w14:val="standardContextual"/>
              </w:rPr>
              <w:tab/>
            </w:r>
            <w:r w:rsidR="007B3F64" w:rsidRPr="00D55049">
              <w:rPr>
                <w:rStyle w:val="Hipervnculo"/>
                <w:noProof/>
              </w:rPr>
              <w:t>Descripción operativa del proceso</w:t>
            </w:r>
            <w:r w:rsidR="007B3F64">
              <w:rPr>
                <w:noProof/>
                <w:webHidden/>
              </w:rPr>
              <w:tab/>
            </w:r>
            <w:r w:rsidR="007B3F64">
              <w:rPr>
                <w:noProof/>
                <w:webHidden/>
              </w:rPr>
              <w:fldChar w:fldCharType="begin"/>
            </w:r>
            <w:r w:rsidR="007B3F64">
              <w:rPr>
                <w:noProof/>
                <w:webHidden/>
              </w:rPr>
              <w:instrText xml:space="preserve"> PAGEREF _Toc163574562 \h </w:instrText>
            </w:r>
            <w:r w:rsidR="007B3F64">
              <w:rPr>
                <w:noProof/>
                <w:webHidden/>
              </w:rPr>
            </w:r>
            <w:r w:rsidR="007B3F64">
              <w:rPr>
                <w:noProof/>
                <w:webHidden/>
              </w:rPr>
              <w:fldChar w:fldCharType="separate"/>
            </w:r>
            <w:r w:rsidR="007B3F64">
              <w:rPr>
                <w:noProof/>
                <w:webHidden/>
              </w:rPr>
              <w:t>11</w:t>
            </w:r>
            <w:r w:rsidR="007B3F64">
              <w:rPr>
                <w:noProof/>
                <w:webHidden/>
              </w:rPr>
              <w:fldChar w:fldCharType="end"/>
            </w:r>
          </w:hyperlink>
        </w:p>
        <w:p w14:paraId="1BFEE7B5" w14:textId="6A13FF56" w:rsidR="007B3F64" w:rsidRDefault="00000000">
          <w:pPr>
            <w:pStyle w:val="TDC2"/>
            <w:rPr>
              <w:rFonts w:eastAsiaTheme="minorEastAsia" w:cstheme="minorBidi"/>
              <w:kern w:val="2"/>
              <w:sz w:val="24"/>
              <w:szCs w:val="24"/>
              <w:lang w:eastAsia="es-ES"/>
              <w14:ligatures w14:val="standardContextual"/>
            </w:rPr>
          </w:pPr>
          <w:hyperlink w:anchor="_Toc163574565" w:history="1">
            <w:r w:rsidR="007B3F64" w:rsidRPr="00D55049">
              <w:rPr>
                <w:rStyle w:val="Hipervnculo"/>
                <w:rFonts w:eastAsia="Segoe UI"/>
              </w:rPr>
              <w:t>5.1.</w:t>
            </w:r>
            <w:r w:rsidR="007B3F64">
              <w:rPr>
                <w:rFonts w:eastAsiaTheme="minorEastAsia" w:cstheme="minorBidi"/>
                <w:kern w:val="2"/>
                <w:sz w:val="24"/>
                <w:szCs w:val="24"/>
                <w:lang w:eastAsia="es-ES"/>
                <w14:ligatures w14:val="standardContextual"/>
              </w:rPr>
              <w:tab/>
            </w:r>
            <w:r w:rsidR="007B3F64" w:rsidRPr="00D55049">
              <w:rPr>
                <w:rStyle w:val="Hipervnculo"/>
                <w:rFonts w:eastAsia="Segoe UI"/>
              </w:rPr>
              <w:t>Ofertante</w:t>
            </w:r>
            <w:r w:rsidR="007B3F64">
              <w:rPr>
                <w:webHidden/>
              </w:rPr>
              <w:tab/>
            </w:r>
            <w:r w:rsidR="007B3F64">
              <w:rPr>
                <w:webHidden/>
              </w:rPr>
              <w:fldChar w:fldCharType="begin"/>
            </w:r>
            <w:r w:rsidR="007B3F64">
              <w:rPr>
                <w:webHidden/>
              </w:rPr>
              <w:instrText xml:space="preserve"> PAGEREF _Toc163574565 \h </w:instrText>
            </w:r>
            <w:r w:rsidR="007B3F64">
              <w:rPr>
                <w:webHidden/>
              </w:rPr>
            </w:r>
            <w:r w:rsidR="007B3F64">
              <w:rPr>
                <w:webHidden/>
              </w:rPr>
              <w:fldChar w:fldCharType="separate"/>
            </w:r>
            <w:r w:rsidR="007B3F64">
              <w:rPr>
                <w:webHidden/>
              </w:rPr>
              <w:t>11</w:t>
            </w:r>
            <w:r w:rsidR="007B3F64">
              <w:rPr>
                <w:webHidden/>
              </w:rPr>
              <w:fldChar w:fldCharType="end"/>
            </w:r>
          </w:hyperlink>
        </w:p>
        <w:p w14:paraId="1D0BD7DC" w14:textId="71B85DBD" w:rsidR="007B3F64" w:rsidRDefault="00000000">
          <w:pPr>
            <w:pStyle w:val="TDC2"/>
            <w:rPr>
              <w:rFonts w:eastAsiaTheme="minorEastAsia" w:cstheme="minorBidi"/>
              <w:kern w:val="2"/>
              <w:sz w:val="24"/>
              <w:szCs w:val="24"/>
              <w:lang w:eastAsia="es-ES"/>
              <w14:ligatures w14:val="standardContextual"/>
            </w:rPr>
          </w:pPr>
          <w:hyperlink w:anchor="_Toc163574566" w:history="1">
            <w:r w:rsidR="007B3F64" w:rsidRPr="00D55049">
              <w:rPr>
                <w:rStyle w:val="Hipervnculo"/>
                <w:rFonts w:eastAsia="Segoe UI"/>
              </w:rPr>
              <w:t>5.2.</w:t>
            </w:r>
            <w:r w:rsidR="007B3F64">
              <w:rPr>
                <w:rFonts w:eastAsiaTheme="minorEastAsia" w:cstheme="minorBidi"/>
                <w:kern w:val="2"/>
                <w:sz w:val="24"/>
                <w:szCs w:val="24"/>
                <w:lang w:eastAsia="es-ES"/>
                <w14:ligatures w14:val="standardContextual"/>
              </w:rPr>
              <w:tab/>
            </w:r>
            <w:r w:rsidR="007B3F64" w:rsidRPr="00D55049">
              <w:rPr>
                <w:rStyle w:val="Hipervnculo"/>
                <w:rFonts w:eastAsia="Segoe UI"/>
              </w:rPr>
              <w:t>Cliente</w:t>
            </w:r>
            <w:r w:rsidR="007B3F64">
              <w:rPr>
                <w:webHidden/>
              </w:rPr>
              <w:tab/>
            </w:r>
            <w:r w:rsidR="007B3F64">
              <w:rPr>
                <w:webHidden/>
              </w:rPr>
              <w:fldChar w:fldCharType="begin"/>
            </w:r>
            <w:r w:rsidR="007B3F64">
              <w:rPr>
                <w:webHidden/>
              </w:rPr>
              <w:instrText xml:space="preserve"> PAGEREF _Toc163574566 \h </w:instrText>
            </w:r>
            <w:r w:rsidR="007B3F64">
              <w:rPr>
                <w:webHidden/>
              </w:rPr>
            </w:r>
            <w:r w:rsidR="007B3F64">
              <w:rPr>
                <w:webHidden/>
              </w:rPr>
              <w:fldChar w:fldCharType="separate"/>
            </w:r>
            <w:r w:rsidR="007B3F64">
              <w:rPr>
                <w:webHidden/>
              </w:rPr>
              <w:t>13</w:t>
            </w:r>
            <w:r w:rsidR="007B3F64">
              <w:rPr>
                <w:webHidden/>
              </w:rPr>
              <w:fldChar w:fldCharType="end"/>
            </w:r>
          </w:hyperlink>
        </w:p>
        <w:p w14:paraId="6A64C2E0" w14:textId="472D0E3A" w:rsidR="007B3F64" w:rsidRDefault="00000000">
          <w:pPr>
            <w:pStyle w:val="TDC2"/>
            <w:rPr>
              <w:rFonts w:eastAsiaTheme="minorEastAsia" w:cstheme="minorBidi"/>
              <w:kern w:val="2"/>
              <w:sz w:val="24"/>
              <w:szCs w:val="24"/>
              <w:lang w:eastAsia="es-ES"/>
              <w14:ligatures w14:val="standardContextual"/>
            </w:rPr>
          </w:pPr>
          <w:hyperlink w:anchor="_Toc163574567" w:history="1">
            <w:r w:rsidR="007B3F64" w:rsidRPr="00D55049">
              <w:rPr>
                <w:rStyle w:val="Hipervnculo"/>
              </w:rPr>
              <w:t>5.3.</w:t>
            </w:r>
            <w:r w:rsidR="007B3F64">
              <w:rPr>
                <w:rFonts w:eastAsiaTheme="minorEastAsia" w:cstheme="minorBidi"/>
                <w:kern w:val="2"/>
                <w:sz w:val="24"/>
                <w:szCs w:val="24"/>
                <w:lang w:eastAsia="es-ES"/>
                <w14:ligatures w14:val="standardContextual"/>
              </w:rPr>
              <w:tab/>
            </w:r>
            <w:r w:rsidR="007B3F64" w:rsidRPr="00D55049">
              <w:rPr>
                <w:rStyle w:val="Hipervnculo"/>
              </w:rPr>
              <w:t>Resumen de operativa</w:t>
            </w:r>
            <w:r w:rsidR="007B3F64">
              <w:rPr>
                <w:webHidden/>
              </w:rPr>
              <w:tab/>
            </w:r>
            <w:r w:rsidR="007B3F64">
              <w:rPr>
                <w:webHidden/>
              </w:rPr>
              <w:fldChar w:fldCharType="begin"/>
            </w:r>
            <w:r w:rsidR="007B3F64">
              <w:rPr>
                <w:webHidden/>
              </w:rPr>
              <w:instrText xml:space="preserve"> PAGEREF _Toc163574567 \h </w:instrText>
            </w:r>
            <w:r w:rsidR="007B3F64">
              <w:rPr>
                <w:webHidden/>
              </w:rPr>
            </w:r>
            <w:r w:rsidR="007B3F64">
              <w:rPr>
                <w:webHidden/>
              </w:rPr>
              <w:fldChar w:fldCharType="separate"/>
            </w:r>
            <w:r w:rsidR="007B3F64">
              <w:rPr>
                <w:webHidden/>
              </w:rPr>
              <w:t>14</w:t>
            </w:r>
            <w:r w:rsidR="007B3F64">
              <w:rPr>
                <w:webHidden/>
              </w:rPr>
              <w:fldChar w:fldCharType="end"/>
            </w:r>
          </w:hyperlink>
        </w:p>
        <w:p w14:paraId="3694EECE" w14:textId="4F655AE7" w:rsidR="007B3F64" w:rsidRDefault="00000000">
          <w:pPr>
            <w:pStyle w:val="TDC1"/>
            <w:rPr>
              <w:rFonts w:asciiTheme="minorHAnsi" w:eastAsiaTheme="minorEastAsia" w:hAnsiTheme="minorHAnsi" w:cstheme="minorBidi"/>
              <w:b w:val="0"/>
              <w:caps w:val="0"/>
              <w:noProof/>
              <w:kern w:val="2"/>
              <w:sz w:val="24"/>
              <w:szCs w:val="24"/>
              <w:lang w:eastAsia="es-ES"/>
              <w14:ligatures w14:val="standardContextual"/>
            </w:rPr>
          </w:pPr>
          <w:hyperlink w:anchor="_Toc163574568" w:history="1">
            <w:r w:rsidR="007B3F64" w:rsidRPr="00D55049">
              <w:rPr>
                <w:rStyle w:val="Hipervnculo"/>
                <w:noProof/>
              </w:rPr>
              <w:t>6.</w:t>
            </w:r>
            <w:r w:rsidR="007B3F64">
              <w:rPr>
                <w:rFonts w:asciiTheme="minorHAnsi" w:eastAsiaTheme="minorEastAsia" w:hAnsiTheme="minorHAnsi" w:cstheme="minorBidi"/>
                <w:b w:val="0"/>
                <w:caps w:val="0"/>
                <w:noProof/>
                <w:kern w:val="2"/>
                <w:sz w:val="24"/>
                <w:szCs w:val="24"/>
                <w:lang w:eastAsia="es-ES"/>
                <w14:ligatures w14:val="standardContextual"/>
              </w:rPr>
              <w:tab/>
            </w:r>
            <w:r w:rsidR="007B3F64" w:rsidRPr="00D55049">
              <w:rPr>
                <w:rStyle w:val="Hipervnculo"/>
                <w:noProof/>
              </w:rPr>
              <w:t>Hipótesis y restricciones</w:t>
            </w:r>
            <w:r w:rsidR="007B3F64">
              <w:rPr>
                <w:noProof/>
                <w:webHidden/>
              </w:rPr>
              <w:tab/>
            </w:r>
            <w:r w:rsidR="007B3F64">
              <w:rPr>
                <w:noProof/>
                <w:webHidden/>
              </w:rPr>
              <w:fldChar w:fldCharType="begin"/>
            </w:r>
            <w:r w:rsidR="007B3F64">
              <w:rPr>
                <w:noProof/>
                <w:webHidden/>
              </w:rPr>
              <w:instrText xml:space="preserve"> PAGEREF _Toc163574568 \h </w:instrText>
            </w:r>
            <w:r w:rsidR="007B3F64">
              <w:rPr>
                <w:noProof/>
                <w:webHidden/>
              </w:rPr>
            </w:r>
            <w:r w:rsidR="007B3F64">
              <w:rPr>
                <w:noProof/>
                <w:webHidden/>
              </w:rPr>
              <w:fldChar w:fldCharType="separate"/>
            </w:r>
            <w:r w:rsidR="007B3F64">
              <w:rPr>
                <w:noProof/>
                <w:webHidden/>
              </w:rPr>
              <w:t>15</w:t>
            </w:r>
            <w:r w:rsidR="007B3F64">
              <w:rPr>
                <w:noProof/>
                <w:webHidden/>
              </w:rPr>
              <w:fldChar w:fldCharType="end"/>
            </w:r>
          </w:hyperlink>
        </w:p>
        <w:p w14:paraId="0A9A301A" w14:textId="09C43DB0" w:rsidR="007B3F64" w:rsidRDefault="00000000">
          <w:pPr>
            <w:pStyle w:val="TDC2"/>
            <w:rPr>
              <w:rFonts w:eastAsiaTheme="minorEastAsia" w:cstheme="minorBidi"/>
              <w:kern w:val="2"/>
              <w:sz w:val="24"/>
              <w:szCs w:val="24"/>
              <w:lang w:eastAsia="es-ES"/>
              <w14:ligatures w14:val="standardContextual"/>
            </w:rPr>
          </w:pPr>
          <w:hyperlink w:anchor="_Toc163574570" w:history="1">
            <w:r w:rsidR="007B3F64" w:rsidRPr="00D55049">
              <w:rPr>
                <w:rStyle w:val="Hipervnculo"/>
              </w:rPr>
              <w:t>6.1.</w:t>
            </w:r>
            <w:r w:rsidR="007B3F64">
              <w:rPr>
                <w:rFonts w:eastAsiaTheme="minorEastAsia" w:cstheme="minorBidi"/>
                <w:kern w:val="2"/>
                <w:sz w:val="24"/>
                <w:szCs w:val="24"/>
                <w:lang w:eastAsia="es-ES"/>
                <w14:ligatures w14:val="standardContextual"/>
              </w:rPr>
              <w:tab/>
            </w:r>
            <w:r w:rsidR="007B3F64" w:rsidRPr="00D55049">
              <w:rPr>
                <w:rStyle w:val="Hipervnculo"/>
              </w:rPr>
              <w:t>Hipótesis</w:t>
            </w:r>
            <w:r w:rsidR="007B3F64">
              <w:rPr>
                <w:webHidden/>
              </w:rPr>
              <w:tab/>
            </w:r>
            <w:r w:rsidR="007B3F64">
              <w:rPr>
                <w:webHidden/>
              </w:rPr>
              <w:fldChar w:fldCharType="begin"/>
            </w:r>
            <w:r w:rsidR="007B3F64">
              <w:rPr>
                <w:webHidden/>
              </w:rPr>
              <w:instrText xml:space="preserve"> PAGEREF _Toc163574570 \h </w:instrText>
            </w:r>
            <w:r w:rsidR="007B3F64">
              <w:rPr>
                <w:webHidden/>
              </w:rPr>
            </w:r>
            <w:r w:rsidR="007B3F64">
              <w:rPr>
                <w:webHidden/>
              </w:rPr>
              <w:fldChar w:fldCharType="separate"/>
            </w:r>
            <w:r w:rsidR="007B3F64">
              <w:rPr>
                <w:webHidden/>
              </w:rPr>
              <w:t>15</w:t>
            </w:r>
            <w:r w:rsidR="007B3F64">
              <w:rPr>
                <w:webHidden/>
              </w:rPr>
              <w:fldChar w:fldCharType="end"/>
            </w:r>
          </w:hyperlink>
        </w:p>
        <w:p w14:paraId="58341210" w14:textId="0B1B8C01" w:rsidR="007B3F64" w:rsidRDefault="00000000">
          <w:pPr>
            <w:pStyle w:val="TDC2"/>
            <w:rPr>
              <w:rFonts w:eastAsiaTheme="minorEastAsia" w:cstheme="minorBidi"/>
              <w:kern w:val="2"/>
              <w:sz w:val="24"/>
              <w:szCs w:val="24"/>
              <w:lang w:eastAsia="es-ES"/>
              <w14:ligatures w14:val="standardContextual"/>
            </w:rPr>
          </w:pPr>
          <w:hyperlink w:anchor="_Toc163574571" w:history="1">
            <w:r w:rsidR="007B3F64" w:rsidRPr="00D55049">
              <w:rPr>
                <w:rStyle w:val="Hipervnculo"/>
              </w:rPr>
              <w:t>6.2.</w:t>
            </w:r>
            <w:r w:rsidR="007B3F64">
              <w:rPr>
                <w:rFonts w:eastAsiaTheme="minorEastAsia" w:cstheme="minorBidi"/>
                <w:kern w:val="2"/>
                <w:sz w:val="24"/>
                <w:szCs w:val="24"/>
                <w:lang w:eastAsia="es-ES"/>
                <w14:ligatures w14:val="standardContextual"/>
              </w:rPr>
              <w:tab/>
            </w:r>
            <w:r w:rsidR="007B3F64" w:rsidRPr="00D55049">
              <w:rPr>
                <w:rStyle w:val="Hipervnculo"/>
              </w:rPr>
              <w:t>Restricciones</w:t>
            </w:r>
            <w:r w:rsidR="007B3F64">
              <w:rPr>
                <w:webHidden/>
              </w:rPr>
              <w:tab/>
            </w:r>
            <w:r w:rsidR="007B3F64">
              <w:rPr>
                <w:webHidden/>
              </w:rPr>
              <w:fldChar w:fldCharType="begin"/>
            </w:r>
            <w:r w:rsidR="007B3F64">
              <w:rPr>
                <w:webHidden/>
              </w:rPr>
              <w:instrText xml:space="preserve"> PAGEREF _Toc163574571 \h </w:instrText>
            </w:r>
            <w:r w:rsidR="007B3F64">
              <w:rPr>
                <w:webHidden/>
              </w:rPr>
            </w:r>
            <w:r w:rsidR="007B3F64">
              <w:rPr>
                <w:webHidden/>
              </w:rPr>
              <w:fldChar w:fldCharType="separate"/>
            </w:r>
            <w:r w:rsidR="007B3F64">
              <w:rPr>
                <w:webHidden/>
              </w:rPr>
              <w:t>15</w:t>
            </w:r>
            <w:r w:rsidR="007B3F64">
              <w:rPr>
                <w:webHidden/>
              </w:rPr>
              <w:fldChar w:fldCharType="end"/>
            </w:r>
          </w:hyperlink>
        </w:p>
        <w:p w14:paraId="60A5C7A0" w14:textId="1439E619" w:rsidR="007B3F64" w:rsidRDefault="00000000">
          <w:pPr>
            <w:pStyle w:val="TDC1"/>
            <w:rPr>
              <w:rFonts w:asciiTheme="minorHAnsi" w:eastAsiaTheme="minorEastAsia" w:hAnsiTheme="minorHAnsi" w:cstheme="minorBidi"/>
              <w:b w:val="0"/>
              <w:caps w:val="0"/>
              <w:noProof/>
              <w:kern w:val="2"/>
              <w:sz w:val="24"/>
              <w:szCs w:val="24"/>
              <w:lang w:eastAsia="es-ES"/>
              <w14:ligatures w14:val="standardContextual"/>
            </w:rPr>
          </w:pPr>
          <w:hyperlink w:anchor="_Toc163574572" w:history="1">
            <w:r w:rsidR="007B3F64" w:rsidRPr="00D55049">
              <w:rPr>
                <w:rStyle w:val="Hipervnculo"/>
                <w:rFonts w:eastAsia="Segoe UI"/>
                <w:noProof/>
              </w:rPr>
              <w:t>7.</w:t>
            </w:r>
            <w:r w:rsidR="007B3F64">
              <w:rPr>
                <w:rFonts w:asciiTheme="minorHAnsi" w:eastAsiaTheme="minorEastAsia" w:hAnsiTheme="minorHAnsi" w:cstheme="minorBidi"/>
                <w:b w:val="0"/>
                <w:caps w:val="0"/>
                <w:noProof/>
                <w:kern w:val="2"/>
                <w:sz w:val="24"/>
                <w:szCs w:val="24"/>
                <w:lang w:eastAsia="es-ES"/>
                <w14:ligatures w14:val="standardContextual"/>
              </w:rPr>
              <w:tab/>
            </w:r>
            <w:r w:rsidR="007B3F64" w:rsidRPr="00D55049">
              <w:rPr>
                <w:rStyle w:val="Hipervnculo"/>
                <w:noProof/>
              </w:rPr>
              <w:t>Valoración de alternativas</w:t>
            </w:r>
            <w:r w:rsidR="007B3F64">
              <w:rPr>
                <w:noProof/>
                <w:webHidden/>
              </w:rPr>
              <w:tab/>
            </w:r>
            <w:r w:rsidR="007B3F64">
              <w:rPr>
                <w:noProof/>
                <w:webHidden/>
              </w:rPr>
              <w:fldChar w:fldCharType="begin"/>
            </w:r>
            <w:r w:rsidR="007B3F64">
              <w:rPr>
                <w:noProof/>
                <w:webHidden/>
              </w:rPr>
              <w:instrText xml:space="preserve"> PAGEREF _Toc163574572 \h </w:instrText>
            </w:r>
            <w:r w:rsidR="007B3F64">
              <w:rPr>
                <w:noProof/>
                <w:webHidden/>
              </w:rPr>
            </w:r>
            <w:r w:rsidR="007B3F64">
              <w:rPr>
                <w:noProof/>
                <w:webHidden/>
              </w:rPr>
              <w:fldChar w:fldCharType="separate"/>
            </w:r>
            <w:r w:rsidR="007B3F64">
              <w:rPr>
                <w:noProof/>
                <w:webHidden/>
              </w:rPr>
              <w:t>16</w:t>
            </w:r>
            <w:r w:rsidR="007B3F64">
              <w:rPr>
                <w:noProof/>
                <w:webHidden/>
              </w:rPr>
              <w:fldChar w:fldCharType="end"/>
            </w:r>
          </w:hyperlink>
        </w:p>
        <w:p w14:paraId="52E840D5" w14:textId="2D25E522" w:rsidR="007B3F64" w:rsidRDefault="00000000">
          <w:pPr>
            <w:pStyle w:val="TDC2"/>
            <w:rPr>
              <w:rFonts w:eastAsiaTheme="minorEastAsia" w:cstheme="minorBidi"/>
              <w:kern w:val="2"/>
              <w:sz w:val="24"/>
              <w:szCs w:val="24"/>
              <w:lang w:eastAsia="es-ES"/>
              <w14:ligatures w14:val="standardContextual"/>
            </w:rPr>
          </w:pPr>
          <w:hyperlink w:anchor="_Toc163574575" w:history="1">
            <w:r w:rsidR="007B3F64" w:rsidRPr="00D55049">
              <w:rPr>
                <w:rStyle w:val="Hipervnculo"/>
                <w:rFonts w:eastAsia="Segoe UI"/>
              </w:rPr>
              <w:t>7.1. Entrada y salida del garaje</w:t>
            </w:r>
            <w:r w:rsidR="007B3F64">
              <w:rPr>
                <w:webHidden/>
              </w:rPr>
              <w:tab/>
            </w:r>
            <w:r w:rsidR="007B3F64">
              <w:rPr>
                <w:webHidden/>
              </w:rPr>
              <w:fldChar w:fldCharType="begin"/>
            </w:r>
            <w:r w:rsidR="007B3F64">
              <w:rPr>
                <w:webHidden/>
              </w:rPr>
              <w:instrText xml:space="preserve"> PAGEREF _Toc163574575 \h </w:instrText>
            </w:r>
            <w:r w:rsidR="007B3F64">
              <w:rPr>
                <w:webHidden/>
              </w:rPr>
            </w:r>
            <w:r w:rsidR="007B3F64">
              <w:rPr>
                <w:webHidden/>
              </w:rPr>
              <w:fldChar w:fldCharType="separate"/>
            </w:r>
            <w:r w:rsidR="007B3F64">
              <w:rPr>
                <w:webHidden/>
              </w:rPr>
              <w:t>16</w:t>
            </w:r>
            <w:r w:rsidR="007B3F64">
              <w:rPr>
                <w:webHidden/>
              </w:rPr>
              <w:fldChar w:fldCharType="end"/>
            </w:r>
          </w:hyperlink>
        </w:p>
        <w:p w14:paraId="330C00F3" w14:textId="6FB6AF35" w:rsidR="007B3F64" w:rsidRDefault="00000000">
          <w:pPr>
            <w:pStyle w:val="TDC3"/>
            <w:rPr>
              <w:rFonts w:eastAsiaTheme="minorEastAsia" w:cstheme="minorBidi"/>
              <w:noProof/>
              <w:kern w:val="2"/>
              <w:sz w:val="24"/>
              <w:szCs w:val="24"/>
              <w:lang w:eastAsia="es-ES"/>
              <w14:ligatures w14:val="standardContextual"/>
            </w:rPr>
          </w:pPr>
          <w:hyperlink w:anchor="_Toc163574576" w:history="1">
            <w:r w:rsidR="007B3F64" w:rsidRPr="00D55049">
              <w:rPr>
                <w:rStyle w:val="Hipervnculo"/>
                <w:noProof/>
              </w:rPr>
              <w:t>7.1.1. Alternativas planteadas</w:t>
            </w:r>
            <w:r w:rsidR="007B3F64">
              <w:rPr>
                <w:noProof/>
                <w:webHidden/>
              </w:rPr>
              <w:tab/>
            </w:r>
            <w:r w:rsidR="007B3F64">
              <w:rPr>
                <w:noProof/>
                <w:webHidden/>
              </w:rPr>
              <w:fldChar w:fldCharType="begin"/>
            </w:r>
            <w:r w:rsidR="007B3F64">
              <w:rPr>
                <w:noProof/>
                <w:webHidden/>
              </w:rPr>
              <w:instrText xml:space="preserve"> PAGEREF _Toc163574576 \h </w:instrText>
            </w:r>
            <w:r w:rsidR="007B3F64">
              <w:rPr>
                <w:noProof/>
                <w:webHidden/>
              </w:rPr>
            </w:r>
            <w:r w:rsidR="007B3F64">
              <w:rPr>
                <w:noProof/>
                <w:webHidden/>
              </w:rPr>
              <w:fldChar w:fldCharType="separate"/>
            </w:r>
            <w:r w:rsidR="007B3F64">
              <w:rPr>
                <w:noProof/>
                <w:webHidden/>
              </w:rPr>
              <w:t>16</w:t>
            </w:r>
            <w:r w:rsidR="007B3F64">
              <w:rPr>
                <w:noProof/>
                <w:webHidden/>
              </w:rPr>
              <w:fldChar w:fldCharType="end"/>
            </w:r>
          </w:hyperlink>
        </w:p>
        <w:p w14:paraId="6E8D2E62" w14:textId="11E0CC0F" w:rsidR="007B3F64" w:rsidRDefault="00000000">
          <w:pPr>
            <w:pStyle w:val="TDC3"/>
            <w:rPr>
              <w:rFonts w:eastAsiaTheme="minorEastAsia" w:cstheme="minorBidi"/>
              <w:noProof/>
              <w:kern w:val="2"/>
              <w:sz w:val="24"/>
              <w:szCs w:val="24"/>
              <w:lang w:eastAsia="es-ES"/>
              <w14:ligatures w14:val="standardContextual"/>
            </w:rPr>
          </w:pPr>
          <w:hyperlink w:anchor="_Toc163574577" w:history="1">
            <w:r w:rsidR="007B3F64" w:rsidRPr="00D55049">
              <w:rPr>
                <w:rStyle w:val="Hipervnculo"/>
                <w:noProof/>
              </w:rPr>
              <w:t>7.1.2. Alternativa elegida y justificación</w:t>
            </w:r>
            <w:r w:rsidR="007B3F64">
              <w:rPr>
                <w:noProof/>
                <w:webHidden/>
              </w:rPr>
              <w:tab/>
            </w:r>
            <w:r w:rsidR="007B3F64">
              <w:rPr>
                <w:noProof/>
                <w:webHidden/>
              </w:rPr>
              <w:fldChar w:fldCharType="begin"/>
            </w:r>
            <w:r w:rsidR="007B3F64">
              <w:rPr>
                <w:noProof/>
                <w:webHidden/>
              </w:rPr>
              <w:instrText xml:space="preserve"> PAGEREF _Toc163574577 \h </w:instrText>
            </w:r>
            <w:r w:rsidR="007B3F64">
              <w:rPr>
                <w:noProof/>
                <w:webHidden/>
              </w:rPr>
            </w:r>
            <w:r w:rsidR="007B3F64">
              <w:rPr>
                <w:noProof/>
                <w:webHidden/>
              </w:rPr>
              <w:fldChar w:fldCharType="separate"/>
            </w:r>
            <w:r w:rsidR="007B3F64">
              <w:rPr>
                <w:noProof/>
                <w:webHidden/>
              </w:rPr>
              <w:t>17</w:t>
            </w:r>
            <w:r w:rsidR="007B3F64">
              <w:rPr>
                <w:noProof/>
                <w:webHidden/>
              </w:rPr>
              <w:fldChar w:fldCharType="end"/>
            </w:r>
          </w:hyperlink>
        </w:p>
        <w:p w14:paraId="39396A13" w14:textId="2628D08E" w:rsidR="007B3F64" w:rsidRDefault="00000000">
          <w:pPr>
            <w:pStyle w:val="TDC2"/>
            <w:rPr>
              <w:rFonts w:eastAsiaTheme="minorEastAsia" w:cstheme="minorBidi"/>
              <w:kern w:val="2"/>
              <w:sz w:val="24"/>
              <w:szCs w:val="24"/>
              <w:lang w:eastAsia="es-ES"/>
              <w14:ligatures w14:val="standardContextual"/>
            </w:rPr>
          </w:pPr>
          <w:hyperlink w:anchor="_Toc163574578" w:history="1">
            <w:r w:rsidR="007B3F64" w:rsidRPr="00D55049">
              <w:rPr>
                <w:rStyle w:val="Hipervnculo"/>
                <w:rFonts w:eastAsia="Segoe UI"/>
              </w:rPr>
              <w:t>7.2. Puntos de carga</w:t>
            </w:r>
            <w:r w:rsidR="007B3F64">
              <w:rPr>
                <w:webHidden/>
              </w:rPr>
              <w:tab/>
            </w:r>
            <w:r w:rsidR="007B3F64">
              <w:rPr>
                <w:webHidden/>
              </w:rPr>
              <w:fldChar w:fldCharType="begin"/>
            </w:r>
            <w:r w:rsidR="007B3F64">
              <w:rPr>
                <w:webHidden/>
              </w:rPr>
              <w:instrText xml:space="preserve"> PAGEREF _Toc163574578 \h </w:instrText>
            </w:r>
            <w:r w:rsidR="007B3F64">
              <w:rPr>
                <w:webHidden/>
              </w:rPr>
            </w:r>
            <w:r w:rsidR="007B3F64">
              <w:rPr>
                <w:webHidden/>
              </w:rPr>
              <w:fldChar w:fldCharType="separate"/>
            </w:r>
            <w:r w:rsidR="007B3F64">
              <w:rPr>
                <w:webHidden/>
              </w:rPr>
              <w:t>18</w:t>
            </w:r>
            <w:r w:rsidR="007B3F64">
              <w:rPr>
                <w:webHidden/>
              </w:rPr>
              <w:fldChar w:fldCharType="end"/>
            </w:r>
          </w:hyperlink>
        </w:p>
        <w:p w14:paraId="6AA73A22" w14:textId="61BD4C5E" w:rsidR="007B3F64" w:rsidRDefault="00000000">
          <w:pPr>
            <w:pStyle w:val="TDC3"/>
            <w:rPr>
              <w:rFonts w:eastAsiaTheme="minorEastAsia" w:cstheme="minorBidi"/>
              <w:noProof/>
              <w:kern w:val="2"/>
              <w:sz w:val="24"/>
              <w:szCs w:val="24"/>
              <w:lang w:eastAsia="es-ES"/>
              <w14:ligatures w14:val="standardContextual"/>
            </w:rPr>
          </w:pPr>
          <w:hyperlink w:anchor="_Toc163574579" w:history="1">
            <w:r w:rsidR="007B3F64" w:rsidRPr="00D55049">
              <w:rPr>
                <w:rStyle w:val="Hipervnculo"/>
                <w:noProof/>
              </w:rPr>
              <w:t>7.2.1. Alternativas planteadas</w:t>
            </w:r>
            <w:r w:rsidR="007B3F64">
              <w:rPr>
                <w:noProof/>
                <w:webHidden/>
              </w:rPr>
              <w:tab/>
            </w:r>
            <w:r w:rsidR="007B3F64">
              <w:rPr>
                <w:noProof/>
                <w:webHidden/>
              </w:rPr>
              <w:fldChar w:fldCharType="begin"/>
            </w:r>
            <w:r w:rsidR="007B3F64">
              <w:rPr>
                <w:noProof/>
                <w:webHidden/>
              </w:rPr>
              <w:instrText xml:space="preserve"> PAGEREF _Toc163574579 \h </w:instrText>
            </w:r>
            <w:r w:rsidR="007B3F64">
              <w:rPr>
                <w:noProof/>
                <w:webHidden/>
              </w:rPr>
            </w:r>
            <w:r w:rsidR="007B3F64">
              <w:rPr>
                <w:noProof/>
                <w:webHidden/>
              </w:rPr>
              <w:fldChar w:fldCharType="separate"/>
            </w:r>
            <w:r w:rsidR="007B3F64">
              <w:rPr>
                <w:noProof/>
                <w:webHidden/>
              </w:rPr>
              <w:t>18</w:t>
            </w:r>
            <w:r w:rsidR="007B3F64">
              <w:rPr>
                <w:noProof/>
                <w:webHidden/>
              </w:rPr>
              <w:fldChar w:fldCharType="end"/>
            </w:r>
          </w:hyperlink>
        </w:p>
        <w:p w14:paraId="2C6E2563" w14:textId="5DE75216" w:rsidR="007B3F64" w:rsidRDefault="00000000">
          <w:pPr>
            <w:pStyle w:val="TDC3"/>
            <w:rPr>
              <w:rFonts w:eastAsiaTheme="minorEastAsia" w:cstheme="minorBidi"/>
              <w:noProof/>
              <w:kern w:val="2"/>
              <w:sz w:val="24"/>
              <w:szCs w:val="24"/>
              <w:lang w:eastAsia="es-ES"/>
              <w14:ligatures w14:val="standardContextual"/>
            </w:rPr>
          </w:pPr>
          <w:hyperlink w:anchor="_Toc163574580" w:history="1">
            <w:r w:rsidR="007B3F64" w:rsidRPr="00D55049">
              <w:rPr>
                <w:rStyle w:val="Hipervnculo"/>
                <w:noProof/>
              </w:rPr>
              <w:t>7.2.2. Medidores de carga</w:t>
            </w:r>
            <w:r w:rsidR="007B3F64">
              <w:rPr>
                <w:noProof/>
                <w:webHidden/>
              </w:rPr>
              <w:tab/>
            </w:r>
            <w:r w:rsidR="007B3F64">
              <w:rPr>
                <w:noProof/>
                <w:webHidden/>
              </w:rPr>
              <w:fldChar w:fldCharType="begin"/>
            </w:r>
            <w:r w:rsidR="007B3F64">
              <w:rPr>
                <w:noProof/>
                <w:webHidden/>
              </w:rPr>
              <w:instrText xml:space="preserve"> PAGEREF _Toc163574580 \h </w:instrText>
            </w:r>
            <w:r w:rsidR="007B3F64">
              <w:rPr>
                <w:noProof/>
                <w:webHidden/>
              </w:rPr>
            </w:r>
            <w:r w:rsidR="007B3F64">
              <w:rPr>
                <w:noProof/>
                <w:webHidden/>
              </w:rPr>
              <w:fldChar w:fldCharType="separate"/>
            </w:r>
            <w:r w:rsidR="007B3F64">
              <w:rPr>
                <w:noProof/>
                <w:webHidden/>
              </w:rPr>
              <w:t>19</w:t>
            </w:r>
            <w:r w:rsidR="007B3F64">
              <w:rPr>
                <w:noProof/>
                <w:webHidden/>
              </w:rPr>
              <w:fldChar w:fldCharType="end"/>
            </w:r>
          </w:hyperlink>
        </w:p>
        <w:p w14:paraId="189D042F" w14:textId="5C0793E3" w:rsidR="007B3F64" w:rsidRDefault="00000000">
          <w:pPr>
            <w:pStyle w:val="TDC3"/>
            <w:rPr>
              <w:rFonts w:eastAsiaTheme="minorEastAsia" w:cstheme="minorBidi"/>
              <w:noProof/>
              <w:kern w:val="2"/>
              <w:sz w:val="24"/>
              <w:szCs w:val="24"/>
              <w:lang w:eastAsia="es-ES"/>
              <w14:ligatures w14:val="standardContextual"/>
            </w:rPr>
          </w:pPr>
          <w:hyperlink w:anchor="_Toc163574581" w:history="1">
            <w:r w:rsidR="007B3F64" w:rsidRPr="00D55049">
              <w:rPr>
                <w:rStyle w:val="Hipervnculo"/>
                <w:noProof/>
              </w:rPr>
              <w:t>7.2.3. Alternativa elegida y justificación</w:t>
            </w:r>
            <w:r w:rsidR="007B3F64">
              <w:rPr>
                <w:noProof/>
                <w:webHidden/>
              </w:rPr>
              <w:tab/>
            </w:r>
            <w:r w:rsidR="007B3F64">
              <w:rPr>
                <w:noProof/>
                <w:webHidden/>
              </w:rPr>
              <w:fldChar w:fldCharType="begin"/>
            </w:r>
            <w:r w:rsidR="007B3F64">
              <w:rPr>
                <w:noProof/>
                <w:webHidden/>
              </w:rPr>
              <w:instrText xml:space="preserve"> PAGEREF _Toc163574581 \h </w:instrText>
            </w:r>
            <w:r w:rsidR="007B3F64">
              <w:rPr>
                <w:noProof/>
                <w:webHidden/>
              </w:rPr>
            </w:r>
            <w:r w:rsidR="007B3F64">
              <w:rPr>
                <w:noProof/>
                <w:webHidden/>
              </w:rPr>
              <w:fldChar w:fldCharType="separate"/>
            </w:r>
            <w:r w:rsidR="007B3F64">
              <w:rPr>
                <w:noProof/>
                <w:webHidden/>
              </w:rPr>
              <w:t>20</w:t>
            </w:r>
            <w:r w:rsidR="007B3F64">
              <w:rPr>
                <w:noProof/>
                <w:webHidden/>
              </w:rPr>
              <w:fldChar w:fldCharType="end"/>
            </w:r>
          </w:hyperlink>
        </w:p>
        <w:p w14:paraId="5AB641E9" w14:textId="501C36E9" w:rsidR="007B3F64" w:rsidRDefault="00000000">
          <w:pPr>
            <w:pStyle w:val="TDC2"/>
            <w:rPr>
              <w:rFonts w:eastAsiaTheme="minorEastAsia" w:cstheme="minorBidi"/>
              <w:kern w:val="2"/>
              <w:sz w:val="24"/>
              <w:szCs w:val="24"/>
              <w:lang w:eastAsia="es-ES"/>
              <w14:ligatures w14:val="standardContextual"/>
            </w:rPr>
          </w:pPr>
          <w:hyperlink w:anchor="_Toc163574582" w:history="1">
            <w:r w:rsidR="007B3F64" w:rsidRPr="00D55049">
              <w:rPr>
                <w:rStyle w:val="Hipervnculo"/>
                <w:rFonts w:eastAsia="Segoe UI"/>
              </w:rPr>
              <w:t>7.3.</w:t>
            </w:r>
            <w:r w:rsidR="007B3F64">
              <w:rPr>
                <w:rFonts w:eastAsiaTheme="minorEastAsia" w:cstheme="minorBidi"/>
                <w:kern w:val="2"/>
                <w:sz w:val="24"/>
                <w:szCs w:val="24"/>
                <w:lang w:eastAsia="es-ES"/>
                <w14:ligatures w14:val="standardContextual"/>
              </w:rPr>
              <w:tab/>
            </w:r>
            <w:r w:rsidR="007B3F64" w:rsidRPr="00D55049">
              <w:rPr>
                <w:rStyle w:val="Hipervnculo"/>
                <w:rFonts w:eastAsia="Segoe UI"/>
              </w:rPr>
              <w:t>Infraestructura tecnológica</w:t>
            </w:r>
            <w:r w:rsidR="007B3F64">
              <w:rPr>
                <w:webHidden/>
              </w:rPr>
              <w:tab/>
            </w:r>
            <w:r w:rsidR="007B3F64">
              <w:rPr>
                <w:webHidden/>
              </w:rPr>
              <w:fldChar w:fldCharType="begin"/>
            </w:r>
            <w:r w:rsidR="007B3F64">
              <w:rPr>
                <w:webHidden/>
              </w:rPr>
              <w:instrText xml:space="preserve"> PAGEREF _Toc163574582 \h </w:instrText>
            </w:r>
            <w:r w:rsidR="007B3F64">
              <w:rPr>
                <w:webHidden/>
              </w:rPr>
            </w:r>
            <w:r w:rsidR="007B3F64">
              <w:rPr>
                <w:webHidden/>
              </w:rPr>
              <w:fldChar w:fldCharType="separate"/>
            </w:r>
            <w:r w:rsidR="007B3F64">
              <w:rPr>
                <w:webHidden/>
              </w:rPr>
              <w:t>21</w:t>
            </w:r>
            <w:r w:rsidR="007B3F64">
              <w:rPr>
                <w:webHidden/>
              </w:rPr>
              <w:fldChar w:fldCharType="end"/>
            </w:r>
          </w:hyperlink>
        </w:p>
        <w:p w14:paraId="1D0B6263" w14:textId="75A9B1FD" w:rsidR="007B3F64" w:rsidRDefault="00000000">
          <w:pPr>
            <w:pStyle w:val="TDC3"/>
            <w:rPr>
              <w:rFonts w:eastAsiaTheme="minorEastAsia" w:cstheme="minorBidi"/>
              <w:noProof/>
              <w:kern w:val="2"/>
              <w:sz w:val="24"/>
              <w:szCs w:val="24"/>
              <w:lang w:eastAsia="es-ES"/>
              <w14:ligatures w14:val="standardContextual"/>
            </w:rPr>
          </w:pPr>
          <w:hyperlink w:anchor="_Toc163574583" w:history="1">
            <w:r w:rsidR="007B3F64" w:rsidRPr="00D55049">
              <w:rPr>
                <w:rStyle w:val="Hipervnculo"/>
                <w:noProof/>
              </w:rPr>
              <w:t>7.3.1.</w:t>
            </w:r>
            <w:r w:rsidR="007B3F64">
              <w:rPr>
                <w:rFonts w:eastAsiaTheme="minorEastAsia" w:cstheme="minorBidi"/>
                <w:noProof/>
                <w:kern w:val="2"/>
                <w:sz w:val="24"/>
                <w:szCs w:val="24"/>
                <w:lang w:eastAsia="es-ES"/>
                <w14:ligatures w14:val="standardContextual"/>
              </w:rPr>
              <w:tab/>
            </w:r>
            <w:r w:rsidR="007B3F64" w:rsidRPr="00D55049">
              <w:rPr>
                <w:rStyle w:val="Hipervnculo"/>
                <w:noProof/>
              </w:rPr>
              <w:t>Alternativas planteadas</w:t>
            </w:r>
            <w:r w:rsidR="007B3F64">
              <w:rPr>
                <w:noProof/>
                <w:webHidden/>
              </w:rPr>
              <w:tab/>
            </w:r>
            <w:r w:rsidR="007B3F64">
              <w:rPr>
                <w:noProof/>
                <w:webHidden/>
              </w:rPr>
              <w:fldChar w:fldCharType="begin"/>
            </w:r>
            <w:r w:rsidR="007B3F64">
              <w:rPr>
                <w:noProof/>
                <w:webHidden/>
              </w:rPr>
              <w:instrText xml:space="preserve"> PAGEREF _Toc163574583 \h </w:instrText>
            </w:r>
            <w:r w:rsidR="007B3F64">
              <w:rPr>
                <w:noProof/>
                <w:webHidden/>
              </w:rPr>
            </w:r>
            <w:r w:rsidR="007B3F64">
              <w:rPr>
                <w:noProof/>
                <w:webHidden/>
              </w:rPr>
              <w:fldChar w:fldCharType="separate"/>
            </w:r>
            <w:r w:rsidR="007B3F64">
              <w:rPr>
                <w:noProof/>
                <w:webHidden/>
              </w:rPr>
              <w:t>21</w:t>
            </w:r>
            <w:r w:rsidR="007B3F64">
              <w:rPr>
                <w:noProof/>
                <w:webHidden/>
              </w:rPr>
              <w:fldChar w:fldCharType="end"/>
            </w:r>
          </w:hyperlink>
        </w:p>
        <w:p w14:paraId="58CA222A" w14:textId="51A7EB59" w:rsidR="007B3F64" w:rsidRDefault="00000000">
          <w:pPr>
            <w:pStyle w:val="TDC3"/>
            <w:rPr>
              <w:rFonts w:eastAsiaTheme="minorEastAsia" w:cstheme="minorBidi"/>
              <w:noProof/>
              <w:kern w:val="2"/>
              <w:sz w:val="24"/>
              <w:szCs w:val="24"/>
              <w:lang w:eastAsia="es-ES"/>
              <w14:ligatures w14:val="standardContextual"/>
            </w:rPr>
          </w:pPr>
          <w:hyperlink w:anchor="_Toc163574584" w:history="1">
            <w:r w:rsidR="007B3F64" w:rsidRPr="00D55049">
              <w:rPr>
                <w:rStyle w:val="Hipervnculo"/>
                <w:noProof/>
              </w:rPr>
              <w:t>7.3.2.</w:t>
            </w:r>
            <w:r w:rsidR="007B3F64">
              <w:rPr>
                <w:rFonts w:eastAsiaTheme="minorEastAsia" w:cstheme="minorBidi"/>
                <w:noProof/>
                <w:kern w:val="2"/>
                <w:sz w:val="24"/>
                <w:szCs w:val="24"/>
                <w:lang w:eastAsia="es-ES"/>
                <w14:ligatures w14:val="standardContextual"/>
              </w:rPr>
              <w:tab/>
            </w:r>
            <w:r w:rsidR="007B3F64" w:rsidRPr="00D55049">
              <w:rPr>
                <w:rStyle w:val="Hipervnculo"/>
                <w:noProof/>
              </w:rPr>
              <w:t>Alternativa elegida y justificación</w:t>
            </w:r>
            <w:r w:rsidR="007B3F64">
              <w:rPr>
                <w:noProof/>
                <w:webHidden/>
              </w:rPr>
              <w:tab/>
            </w:r>
            <w:r w:rsidR="007B3F64">
              <w:rPr>
                <w:noProof/>
                <w:webHidden/>
              </w:rPr>
              <w:fldChar w:fldCharType="begin"/>
            </w:r>
            <w:r w:rsidR="007B3F64">
              <w:rPr>
                <w:noProof/>
                <w:webHidden/>
              </w:rPr>
              <w:instrText xml:space="preserve"> PAGEREF _Toc163574584 \h </w:instrText>
            </w:r>
            <w:r w:rsidR="007B3F64">
              <w:rPr>
                <w:noProof/>
                <w:webHidden/>
              </w:rPr>
            </w:r>
            <w:r w:rsidR="007B3F64">
              <w:rPr>
                <w:noProof/>
                <w:webHidden/>
              </w:rPr>
              <w:fldChar w:fldCharType="separate"/>
            </w:r>
            <w:r w:rsidR="007B3F64">
              <w:rPr>
                <w:noProof/>
                <w:webHidden/>
              </w:rPr>
              <w:t>22</w:t>
            </w:r>
            <w:r w:rsidR="007B3F64">
              <w:rPr>
                <w:noProof/>
                <w:webHidden/>
              </w:rPr>
              <w:fldChar w:fldCharType="end"/>
            </w:r>
          </w:hyperlink>
        </w:p>
        <w:p w14:paraId="5D8D99EB" w14:textId="2EE7C3E4" w:rsidR="007B3F64" w:rsidRDefault="00000000">
          <w:pPr>
            <w:pStyle w:val="TDC2"/>
            <w:rPr>
              <w:rFonts w:eastAsiaTheme="minorEastAsia" w:cstheme="minorBidi"/>
              <w:kern w:val="2"/>
              <w:sz w:val="24"/>
              <w:szCs w:val="24"/>
              <w:lang w:eastAsia="es-ES"/>
              <w14:ligatures w14:val="standardContextual"/>
            </w:rPr>
          </w:pPr>
          <w:hyperlink w:anchor="_Toc163574585" w:history="1">
            <w:r w:rsidR="007B3F64" w:rsidRPr="00D55049">
              <w:rPr>
                <w:rStyle w:val="Hipervnculo"/>
              </w:rPr>
              <w:t>7.4.</w:t>
            </w:r>
            <w:r w:rsidR="007B3F64">
              <w:rPr>
                <w:rFonts w:eastAsiaTheme="minorEastAsia" w:cstheme="minorBidi"/>
                <w:kern w:val="2"/>
                <w:sz w:val="24"/>
                <w:szCs w:val="24"/>
                <w:lang w:eastAsia="es-ES"/>
                <w14:ligatures w14:val="standardContextual"/>
              </w:rPr>
              <w:tab/>
            </w:r>
            <w:r w:rsidR="007B3F64" w:rsidRPr="00D55049">
              <w:rPr>
                <w:rStyle w:val="Hipervnculo"/>
              </w:rPr>
              <w:t>Desarrollo</w:t>
            </w:r>
            <w:r w:rsidR="007B3F64">
              <w:rPr>
                <w:webHidden/>
              </w:rPr>
              <w:tab/>
            </w:r>
            <w:r w:rsidR="007B3F64">
              <w:rPr>
                <w:webHidden/>
              </w:rPr>
              <w:fldChar w:fldCharType="begin"/>
            </w:r>
            <w:r w:rsidR="007B3F64">
              <w:rPr>
                <w:webHidden/>
              </w:rPr>
              <w:instrText xml:space="preserve"> PAGEREF _Toc163574585 \h </w:instrText>
            </w:r>
            <w:r w:rsidR="007B3F64">
              <w:rPr>
                <w:webHidden/>
              </w:rPr>
            </w:r>
            <w:r w:rsidR="007B3F64">
              <w:rPr>
                <w:webHidden/>
              </w:rPr>
              <w:fldChar w:fldCharType="separate"/>
            </w:r>
            <w:r w:rsidR="007B3F64">
              <w:rPr>
                <w:webHidden/>
              </w:rPr>
              <w:t>22</w:t>
            </w:r>
            <w:r w:rsidR="007B3F64">
              <w:rPr>
                <w:webHidden/>
              </w:rPr>
              <w:fldChar w:fldCharType="end"/>
            </w:r>
          </w:hyperlink>
        </w:p>
        <w:p w14:paraId="1C56C575" w14:textId="753FBF6A" w:rsidR="007B3F64" w:rsidRDefault="00000000">
          <w:pPr>
            <w:pStyle w:val="TDC3"/>
            <w:rPr>
              <w:rFonts w:eastAsiaTheme="minorEastAsia" w:cstheme="minorBidi"/>
              <w:noProof/>
              <w:kern w:val="2"/>
              <w:sz w:val="24"/>
              <w:szCs w:val="24"/>
              <w:lang w:eastAsia="es-ES"/>
              <w14:ligatures w14:val="standardContextual"/>
            </w:rPr>
          </w:pPr>
          <w:hyperlink w:anchor="_Toc163574586" w:history="1">
            <w:r w:rsidR="007B3F64" w:rsidRPr="00D55049">
              <w:rPr>
                <w:rStyle w:val="Hipervnculo"/>
                <w:noProof/>
              </w:rPr>
              <w:t>7.4.1.</w:t>
            </w:r>
            <w:r w:rsidR="007B3F64">
              <w:rPr>
                <w:rFonts w:eastAsiaTheme="minorEastAsia" w:cstheme="minorBidi"/>
                <w:noProof/>
                <w:kern w:val="2"/>
                <w:sz w:val="24"/>
                <w:szCs w:val="24"/>
                <w:lang w:eastAsia="es-ES"/>
                <w14:ligatures w14:val="standardContextual"/>
              </w:rPr>
              <w:tab/>
            </w:r>
            <w:r w:rsidR="007B3F64" w:rsidRPr="00D55049">
              <w:rPr>
                <w:rStyle w:val="Hipervnculo"/>
                <w:noProof/>
              </w:rPr>
              <w:t>Alternativas planteadas</w:t>
            </w:r>
            <w:r w:rsidR="007B3F64">
              <w:rPr>
                <w:noProof/>
                <w:webHidden/>
              </w:rPr>
              <w:tab/>
            </w:r>
            <w:r w:rsidR="007B3F64">
              <w:rPr>
                <w:noProof/>
                <w:webHidden/>
              </w:rPr>
              <w:fldChar w:fldCharType="begin"/>
            </w:r>
            <w:r w:rsidR="007B3F64">
              <w:rPr>
                <w:noProof/>
                <w:webHidden/>
              </w:rPr>
              <w:instrText xml:space="preserve"> PAGEREF _Toc163574586 \h </w:instrText>
            </w:r>
            <w:r w:rsidR="007B3F64">
              <w:rPr>
                <w:noProof/>
                <w:webHidden/>
              </w:rPr>
            </w:r>
            <w:r w:rsidR="007B3F64">
              <w:rPr>
                <w:noProof/>
                <w:webHidden/>
              </w:rPr>
              <w:fldChar w:fldCharType="separate"/>
            </w:r>
            <w:r w:rsidR="007B3F64">
              <w:rPr>
                <w:noProof/>
                <w:webHidden/>
              </w:rPr>
              <w:t>22</w:t>
            </w:r>
            <w:r w:rsidR="007B3F64">
              <w:rPr>
                <w:noProof/>
                <w:webHidden/>
              </w:rPr>
              <w:fldChar w:fldCharType="end"/>
            </w:r>
          </w:hyperlink>
        </w:p>
        <w:p w14:paraId="47E1E15C" w14:textId="4ED7ED13" w:rsidR="007B3F64" w:rsidRDefault="00000000">
          <w:pPr>
            <w:pStyle w:val="TDC1"/>
            <w:rPr>
              <w:rFonts w:asciiTheme="minorHAnsi" w:eastAsiaTheme="minorEastAsia" w:hAnsiTheme="minorHAnsi" w:cstheme="minorBidi"/>
              <w:b w:val="0"/>
              <w:caps w:val="0"/>
              <w:noProof/>
              <w:kern w:val="2"/>
              <w:sz w:val="24"/>
              <w:szCs w:val="24"/>
              <w:lang w:eastAsia="es-ES"/>
              <w14:ligatures w14:val="standardContextual"/>
            </w:rPr>
          </w:pPr>
          <w:hyperlink w:anchor="_Toc163574587" w:history="1">
            <w:r w:rsidR="007B3F64" w:rsidRPr="00D55049">
              <w:rPr>
                <w:rStyle w:val="Hipervnculo"/>
                <w:noProof/>
              </w:rPr>
              <w:t>8.</w:t>
            </w:r>
            <w:r w:rsidR="007B3F64">
              <w:rPr>
                <w:rFonts w:asciiTheme="minorHAnsi" w:eastAsiaTheme="minorEastAsia" w:hAnsiTheme="minorHAnsi" w:cstheme="minorBidi"/>
                <w:b w:val="0"/>
                <w:caps w:val="0"/>
                <w:noProof/>
                <w:kern w:val="2"/>
                <w:sz w:val="24"/>
                <w:szCs w:val="24"/>
                <w:lang w:eastAsia="es-ES"/>
                <w14:ligatures w14:val="standardContextual"/>
              </w:rPr>
              <w:tab/>
            </w:r>
            <w:r w:rsidR="007B3F64" w:rsidRPr="00D55049">
              <w:rPr>
                <w:rStyle w:val="Hipervnculo"/>
                <w:noProof/>
              </w:rPr>
              <w:t>Descripción de la solución propuesta</w:t>
            </w:r>
            <w:r w:rsidR="007B3F64">
              <w:rPr>
                <w:noProof/>
                <w:webHidden/>
              </w:rPr>
              <w:tab/>
            </w:r>
            <w:r w:rsidR="007B3F64">
              <w:rPr>
                <w:noProof/>
                <w:webHidden/>
              </w:rPr>
              <w:fldChar w:fldCharType="begin"/>
            </w:r>
            <w:r w:rsidR="007B3F64">
              <w:rPr>
                <w:noProof/>
                <w:webHidden/>
              </w:rPr>
              <w:instrText xml:space="preserve"> PAGEREF _Toc163574587 \h </w:instrText>
            </w:r>
            <w:r w:rsidR="007B3F64">
              <w:rPr>
                <w:noProof/>
                <w:webHidden/>
              </w:rPr>
            </w:r>
            <w:r w:rsidR="007B3F64">
              <w:rPr>
                <w:noProof/>
                <w:webHidden/>
              </w:rPr>
              <w:fldChar w:fldCharType="separate"/>
            </w:r>
            <w:r w:rsidR="007B3F64">
              <w:rPr>
                <w:noProof/>
                <w:webHidden/>
              </w:rPr>
              <w:t>23</w:t>
            </w:r>
            <w:r w:rsidR="007B3F64">
              <w:rPr>
                <w:noProof/>
                <w:webHidden/>
              </w:rPr>
              <w:fldChar w:fldCharType="end"/>
            </w:r>
          </w:hyperlink>
        </w:p>
        <w:p w14:paraId="3F8F67AE" w14:textId="269B7E38" w:rsidR="007B3F64" w:rsidRDefault="00000000">
          <w:pPr>
            <w:pStyle w:val="TDC2"/>
            <w:rPr>
              <w:rFonts w:eastAsiaTheme="minorEastAsia" w:cstheme="minorBidi"/>
              <w:kern w:val="2"/>
              <w:sz w:val="24"/>
              <w:szCs w:val="24"/>
              <w:lang w:eastAsia="es-ES"/>
              <w14:ligatures w14:val="standardContextual"/>
            </w:rPr>
          </w:pPr>
          <w:hyperlink w:anchor="_Toc163574589" w:history="1">
            <w:r w:rsidR="007B3F64" w:rsidRPr="00D55049">
              <w:rPr>
                <w:rStyle w:val="Hipervnculo"/>
                <w:rFonts w:eastAsia="Segoe UI"/>
              </w:rPr>
              <w:t>8.1. Desarrollo</w:t>
            </w:r>
            <w:r w:rsidR="007B3F64">
              <w:rPr>
                <w:webHidden/>
              </w:rPr>
              <w:tab/>
            </w:r>
            <w:r w:rsidR="007B3F64">
              <w:rPr>
                <w:webHidden/>
              </w:rPr>
              <w:fldChar w:fldCharType="begin"/>
            </w:r>
            <w:r w:rsidR="007B3F64">
              <w:rPr>
                <w:webHidden/>
              </w:rPr>
              <w:instrText xml:space="preserve"> PAGEREF _Toc163574589 \h </w:instrText>
            </w:r>
            <w:r w:rsidR="007B3F64">
              <w:rPr>
                <w:webHidden/>
              </w:rPr>
            </w:r>
            <w:r w:rsidR="007B3F64">
              <w:rPr>
                <w:webHidden/>
              </w:rPr>
              <w:fldChar w:fldCharType="separate"/>
            </w:r>
            <w:r w:rsidR="007B3F64">
              <w:rPr>
                <w:webHidden/>
              </w:rPr>
              <w:t>23</w:t>
            </w:r>
            <w:r w:rsidR="007B3F64">
              <w:rPr>
                <w:webHidden/>
              </w:rPr>
              <w:fldChar w:fldCharType="end"/>
            </w:r>
          </w:hyperlink>
        </w:p>
        <w:p w14:paraId="7B894F35" w14:textId="7F765B7E" w:rsidR="007B3F64" w:rsidRDefault="00000000">
          <w:pPr>
            <w:pStyle w:val="TDC2"/>
            <w:rPr>
              <w:rFonts w:eastAsiaTheme="minorEastAsia" w:cstheme="minorBidi"/>
              <w:kern w:val="2"/>
              <w:sz w:val="24"/>
              <w:szCs w:val="24"/>
              <w:lang w:eastAsia="es-ES"/>
              <w14:ligatures w14:val="standardContextual"/>
            </w:rPr>
          </w:pPr>
          <w:hyperlink w:anchor="_Toc163574590" w:history="1">
            <w:r w:rsidR="007B3F64" w:rsidRPr="00D55049">
              <w:rPr>
                <w:rStyle w:val="Hipervnculo"/>
                <w:rFonts w:eastAsia="Segoe UI"/>
              </w:rPr>
              <w:t>8.2. Arquitectura del software</w:t>
            </w:r>
            <w:r w:rsidR="007B3F64">
              <w:rPr>
                <w:webHidden/>
              </w:rPr>
              <w:tab/>
            </w:r>
            <w:r w:rsidR="007B3F64">
              <w:rPr>
                <w:webHidden/>
              </w:rPr>
              <w:fldChar w:fldCharType="begin"/>
            </w:r>
            <w:r w:rsidR="007B3F64">
              <w:rPr>
                <w:webHidden/>
              </w:rPr>
              <w:instrText xml:space="preserve"> PAGEREF _Toc163574590 \h </w:instrText>
            </w:r>
            <w:r w:rsidR="007B3F64">
              <w:rPr>
                <w:webHidden/>
              </w:rPr>
            </w:r>
            <w:r w:rsidR="007B3F64">
              <w:rPr>
                <w:webHidden/>
              </w:rPr>
              <w:fldChar w:fldCharType="separate"/>
            </w:r>
            <w:r w:rsidR="007B3F64">
              <w:rPr>
                <w:webHidden/>
              </w:rPr>
              <w:t>24</w:t>
            </w:r>
            <w:r w:rsidR="007B3F64">
              <w:rPr>
                <w:webHidden/>
              </w:rPr>
              <w:fldChar w:fldCharType="end"/>
            </w:r>
          </w:hyperlink>
        </w:p>
        <w:p w14:paraId="5DB08BA7" w14:textId="22D453BB" w:rsidR="007B3F64" w:rsidRDefault="00000000">
          <w:pPr>
            <w:pStyle w:val="TDC3"/>
            <w:rPr>
              <w:rFonts w:eastAsiaTheme="minorEastAsia" w:cstheme="minorBidi"/>
              <w:noProof/>
              <w:kern w:val="2"/>
              <w:sz w:val="24"/>
              <w:szCs w:val="24"/>
              <w:lang w:eastAsia="es-ES"/>
              <w14:ligatures w14:val="standardContextual"/>
            </w:rPr>
          </w:pPr>
          <w:hyperlink w:anchor="_Toc163574591" w:history="1">
            <w:r w:rsidR="007B3F64" w:rsidRPr="00D55049">
              <w:rPr>
                <w:rStyle w:val="Hipervnculo"/>
                <w:noProof/>
              </w:rPr>
              <w:t>8.2.1.</w:t>
            </w:r>
            <w:r w:rsidR="007B3F64">
              <w:rPr>
                <w:rFonts w:eastAsiaTheme="minorEastAsia" w:cstheme="minorBidi"/>
                <w:noProof/>
                <w:kern w:val="2"/>
                <w:sz w:val="24"/>
                <w:szCs w:val="24"/>
                <w:lang w:eastAsia="es-ES"/>
                <w14:ligatures w14:val="standardContextual"/>
              </w:rPr>
              <w:tab/>
            </w:r>
            <w:r w:rsidR="007B3F64" w:rsidRPr="00D55049">
              <w:rPr>
                <w:rStyle w:val="Hipervnculo"/>
                <w:noProof/>
              </w:rPr>
              <w:t>Explicación</w:t>
            </w:r>
            <w:r w:rsidR="007B3F64">
              <w:rPr>
                <w:noProof/>
                <w:webHidden/>
              </w:rPr>
              <w:tab/>
            </w:r>
            <w:r w:rsidR="007B3F64">
              <w:rPr>
                <w:noProof/>
                <w:webHidden/>
              </w:rPr>
              <w:fldChar w:fldCharType="begin"/>
            </w:r>
            <w:r w:rsidR="007B3F64">
              <w:rPr>
                <w:noProof/>
                <w:webHidden/>
              </w:rPr>
              <w:instrText xml:space="preserve"> PAGEREF _Toc163574591 \h </w:instrText>
            </w:r>
            <w:r w:rsidR="007B3F64">
              <w:rPr>
                <w:noProof/>
                <w:webHidden/>
              </w:rPr>
            </w:r>
            <w:r w:rsidR="007B3F64">
              <w:rPr>
                <w:noProof/>
                <w:webHidden/>
              </w:rPr>
              <w:fldChar w:fldCharType="separate"/>
            </w:r>
            <w:r w:rsidR="007B3F64">
              <w:rPr>
                <w:noProof/>
                <w:webHidden/>
              </w:rPr>
              <w:t>24</w:t>
            </w:r>
            <w:r w:rsidR="007B3F64">
              <w:rPr>
                <w:noProof/>
                <w:webHidden/>
              </w:rPr>
              <w:fldChar w:fldCharType="end"/>
            </w:r>
          </w:hyperlink>
        </w:p>
        <w:p w14:paraId="58EA78FB" w14:textId="6674123E" w:rsidR="007B3F64" w:rsidRDefault="00000000">
          <w:pPr>
            <w:pStyle w:val="TDC1"/>
            <w:rPr>
              <w:rFonts w:asciiTheme="minorHAnsi" w:eastAsiaTheme="minorEastAsia" w:hAnsiTheme="minorHAnsi" w:cstheme="minorBidi"/>
              <w:b w:val="0"/>
              <w:caps w:val="0"/>
              <w:noProof/>
              <w:kern w:val="2"/>
              <w:sz w:val="24"/>
              <w:szCs w:val="24"/>
              <w:lang w:eastAsia="es-ES"/>
              <w14:ligatures w14:val="standardContextual"/>
            </w:rPr>
          </w:pPr>
          <w:hyperlink w:anchor="_Toc163574592" w:history="1">
            <w:r w:rsidR="007B3F64" w:rsidRPr="00D55049">
              <w:rPr>
                <w:rStyle w:val="Hipervnculo"/>
                <w:noProof/>
              </w:rPr>
              <w:t>Apéndice 1: Bocetos de Interfaces de Usuario</w:t>
            </w:r>
            <w:r w:rsidR="007B3F64">
              <w:rPr>
                <w:noProof/>
                <w:webHidden/>
              </w:rPr>
              <w:tab/>
            </w:r>
            <w:r w:rsidR="007B3F64">
              <w:rPr>
                <w:noProof/>
                <w:webHidden/>
              </w:rPr>
              <w:fldChar w:fldCharType="begin"/>
            </w:r>
            <w:r w:rsidR="007B3F64">
              <w:rPr>
                <w:noProof/>
                <w:webHidden/>
              </w:rPr>
              <w:instrText xml:space="preserve"> PAGEREF _Toc163574592 \h </w:instrText>
            </w:r>
            <w:r w:rsidR="007B3F64">
              <w:rPr>
                <w:noProof/>
                <w:webHidden/>
              </w:rPr>
            </w:r>
            <w:r w:rsidR="007B3F64">
              <w:rPr>
                <w:noProof/>
                <w:webHidden/>
              </w:rPr>
              <w:fldChar w:fldCharType="separate"/>
            </w:r>
            <w:r w:rsidR="007B3F64">
              <w:rPr>
                <w:noProof/>
                <w:webHidden/>
              </w:rPr>
              <w:t>26</w:t>
            </w:r>
            <w:r w:rsidR="007B3F64">
              <w:rPr>
                <w:noProof/>
                <w:webHidden/>
              </w:rPr>
              <w:fldChar w:fldCharType="end"/>
            </w:r>
          </w:hyperlink>
        </w:p>
        <w:p w14:paraId="363023EE" w14:textId="347B3D76" w:rsidR="007B3F64" w:rsidRDefault="00000000">
          <w:pPr>
            <w:pStyle w:val="TDC2"/>
            <w:rPr>
              <w:rFonts w:eastAsiaTheme="minorEastAsia" w:cstheme="minorBidi"/>
              <w:kern w:val="2"/>
              <w:sz w:val="24"/>
              <w:szCs w:val="24"/>
              <w:lang w:eastAsia="es-ES"/>
              <w14:ligatures w14:val="standardContextual"/>
            </w:rPr>
          </w:pPr>
          <w:hyperlink w:anchor="_Toc163574593" w:history="1">
            <w:r w:rsidR="007B3F64" w:rsidRPr="00D55049">
              <w:rPr>
                <w:rStyle w:val="Hipervnculo"/>
                <w:rFonts w:eastAsia="Segoe UI"/>
              </w:rPr>
              <w:t>Ofertante</w:t>
            </w:r>
            <w:r w:rsidR="007B3F64">
              <w:rPr>
                <w:webHidden/>
              </w:rPr>
              <w:tab/>
            </w:r>
            <w:r w:rsidR="007B3F64">
              <w:rPr>
                <w:webHidden/>
              </w:rPr>
              <w:fldChar w:fldCharType="begin"/>
            </w:r>
            <w:r w:rsidR="007B3F64">
              <w:rPr>
                <w:webHidden/>
              </w:rPr>
              <w:instrText xml:space="preserve"> PAGEREF _Toc163574593 \h </w:instrText>
            </w:r>
            <w:r w:rsidR="007B3F64">
              <w:rPr>
                <w:webHidden/>
              </w:rPr>
            </w:r>
            <w:r w:rsidR="007B3F64">
              <w:rPr>
                <w:webHidden/>
              </w:rPr>
              <w:fldChar w:fldCharType="separate"/>
            </w:r>
            <w:r w:rsidR="007B3F64">
              <w:rPr>
                <w:webHidden/>
              </w:rPr>
              <w:t>26</w:t>
            </w:r>
            <w:r w:rsidR="007B3F64">
              <w:rPr>
                <w:webHidden/>
              </w:rPr>
              <w:fldChar w:fldCharType="end"/>
            </w:r>
          </w:hyperlink>
        </w:p>
        <w:p w14:paraId="6FDF26C4" w14:textId="6CE572D0" w:rsidR="007B3F64" w:rsidRDefault="00000000">
          <w:pPr>
            <w:pStyle w:val="TDC2"/>
            <w:rPr>
              <w:rFonts w:eastAsiaTheme="minorEastAsia" w:cstheme="minorBidi"/>
              <w:kern w:val="2"/>
              <w:sz w:val="24"/>
              <w:szCs w:val="24"/>
              <w:lang w:eastAsia="es-ES"/>
              <w14:ligatures w14:val="standardContextual"/>
            </w:rPr>
          </w:pPr>
          <w:hyperlink w:anchor="_Toc163574594" w:history="1">
            <w:r w:rsidR="007B3F64" w:rsidRPr="00D55049">
              <w:rPr>
                <w:rStyle w:val="Hipervnculo"/>
                <w:rFonts w:eastAsia="Segoe UI"/>
              </w:rPr>
              <w:t>Cliente</w:t>
            </w:r>
            <w:r w:rsidR="007B3F64">
              <w:rPr>
                <w:webHidden/>
              </w:rPr>
              <w:tab/>
            </w:r>
            <w:r w:rsidR="007B3F64">
              <w:rPr>
                <w:webHidden/>
              </w:rPr>
              <w:fldChar w:fldCharType="begin"/>
            </w:r>
            <w:r w:rsidR="007B3F64">
              <w:rPr>
                <w:webHidden/>
              </w:rPr>
              <w:instrText xml:space="preserve"> PAGEREF _Toc163574594 \h </w:instrText>
            </w:r>
            <w:r w:rsidR="007B3F64">
              <w:rPr>
                <w:webHidden/>
              </w:rPr>
            </w:r>
            <w:r w:rsidR="007B3F64">
              <w:rPr>
                <w:webHidden/>
              </w:rPr>
              <w:fldChar w:fldCharType="separate"/>
            </w:r>
            <w:r w:rsidR="007B3F64">
              <w:rPr>
                <w:webHidden/>
              </w:rPr>
              <w:t>28</w:t>
            </w:r>
            <w:r w:rsidR="007B3F64">
              <w:rPr>
                <w:webHidden/>
              </w:rPr>
              <w:fldChar w:fldCharType="end"/>
            </w:r>
          </w:hyperlink>
        </w:p>
        <w:p w14:paraId="5EDF2E14" w14:textId="4056FF1C" w:rsidR="007B3F64" w:rsidRDefault="00000000">
          <w:pPr>
            <w:pStyle w:val="TDC2"/>
            <w:rPr>
              <w:rFonts w:eastAsiaTheme="minorEastAsia" w:cstheme="minorBidi"/>
              <w:kern w:val="2"/>
              <w:sz w:val="24"/>
              <w:szCs w:val="24"/>
              <w:lang w:eastAsia="es-ES"/>
              <w14:ligatures w14:val="standardContextual"/>
            </w:rPr>
          </w:pPr>
          <w:hyperlink w:anchor="_Toc163574595" w:history="1">
            <w:r w:rsidR="007B3F64" w:rsidRPr="00D55049">
              <w:rPr>
                <w:rStyle w:val="Hipervnculo"/>
                <w:rFonts w:eastAsia="Segoe UI"/>
              </w:rPr>
              <w:t>Ambos</w:t>
            </w:r>
            <w:r w:rsidR="007B3F64">
              <w:rPr>
                <w:webHidden/>
              </w:rPr>
              <w:tab/>
            </w:r>
            <w:r w:rsidR="007B3F64">
              <w:rPr>
                <w:webHidden/>
              </w:rPr>
              <w:fldChar w:fldCharType="begin"/>
            </w:r>
            <w:r w:rsidR="007B3F64">
              <w:rPr>
                <w:webHidden/>
              </w:rPr>
              <w:instrText xml:space="preserve"> PAGEREF _Toc163574595 \h </w:instrText>
            </w:r>
            <w:r w:rsidR="007B3F64">
              <w:rPr>
                <w:webHidden/>
              </w:rPr>
            </w:r>
            <w:r w:rsidR="007B3F64">
              <w:rPr>
                <w:webHidden/>
              </w:rPr>
              <w:fldChar w:fldCharType="separate"/>
            </w:r>
            <w:r w:rsidR="007B3F64">
              <w:rPr>
                <w:webHidden/>
              </w:rPr>
              <w:t>29</w:t>
            </w:r>
            <w:r w:rsidR="007B3F64">
              <w:rPr>
                <w:webHidden/>
              </w:rPr>
              <w:fldChar w:fldCharType="end"/>
            </w:r>
          </w:hyperlink>
        </w:p>
        <w:p w14:paraId="32F79F4A" w14:textId="2322FA0B" w:rsidR="007B3F64" w:rsidRDefault="00000000">
          <w:pPr>
            <w:pStyle w:val="TDC1"/>
            <w:rPr>
              <w:rFonts w:asciiTheme="minorHAnsi" w:eastAsiaTheme="minorEastAsia" w:hAnsiTheme="minorHAnsi" w:cstheme="minorBidi"/>
              <w:b w:val="0"/>
              <w:caps w:val="0"/>
              <w:noProof/>
              <w:kern w:val="2"/>
              <w:sz w:val="24"/>
              <w:szCs w:val="24"/>
              <w:lang w:eastAsia="es-ES"/>
              <w14:ligatures w14:val="standardContextual"/>
            </w:rPr>
          </w:pPr>
          <w:hyperlink w:anchor="_Toc163574596" w:history="1">
            <w:r w:rsidR="007B3F64" w:rsidRPr="00D55049">
              <w:rPr>
                <w:rStyle w:val="Hipervnculo"/>
                <w:noProof/>
              </w:rPr>
              <w:t>Apéndice 2: Referencias y documentos relacionados</w:t>
            </w:r>
            <w:r w:rsidR="007B3F64">
              <w:rPr>
                <w:noProof/>
                <w:webHidden/>
              </w:rPr>
              <w:tab/>
            </w:r>
            <w:r w:rsidR="007B3F64">
              <w:rPr>
                <w:noProof/>
                <w:webHidden/>
              </w:rPr>
              <w:fldChar w:fldCharType="begin"/>
            </w:r>
            <w:r w:rsidR="007B3F64">
              <w:rPr>
                <w:noProof/>
                <w:webHidden/>
              </w:rPr>
              <w:instrText xml:space="preserve"> PAGEREF _Toc163574596 \h </w:instrText>
            </w:r>
            <w:r w:rsidR="007B3F64">
              <w:rPr>
                <w:noProof/>
                <w:webHidden/>
              </w:rPr>
            </w:r>
            <w:r w:rsidR="007B3F64">
              <w:rPr>
                <w:noProof/>
                <w:webHidden/>
              </w:rPr>
              <w:fldChar w:fldCharType="separate"/>
            </w:r>
            <w:r w:rsidR="007B3F64">
              <w:rPr>
                <w:noProof/>
                <w:webHidden/>
              </w:rPr>
              <w:t>31</w:t>
            </w:r>
            <w:r w:rsidR="007B3F64">
              <w:rPr>
                <w:noProof/>
                <w:webHidden/>
              </w:rPr>
              <w:fldChar w:fldCharType="end"/>
            </w:r>
          </w:hyperlink>
        </w:p>
        <w:p w14:paraId="59054F5E" w14:textId="60A6B48B" w:rsidR="002F1F88" w:rsidRPr="00CC1581" w:rsidRDefault="002F1F88">
          <w:r w:rsidRPr="00CC1581">
            <w:rPr>
              <w:b/>
              <w:bCs/>
            </w:rPr>
            <w:fldChar w:fldCharType="end"/>
          </w:r>
        </w:p>
      </w:sdtContent>
    </w:sdt>
    <w:p w14:paraId="5F605A41" w14:textId="77777777" w:rsidR="005976B6" w:rsidRPr="00CC1581" w:rsidRDefault="005976B6">
      <w:pPr>
        <w:spacing w:after="0"/>
        <w:jc w:val="left"/>
        <w:rPr>
          <w:rFonts w:ascii="Arial" w:hAnsi="Arial"/>
          <w:b/>
        </w:rPr>
      </w:pPr>
      <w:r w:rsidRPr="00CC1581">
        <w:br w:type="page"/>
      </w:r>
    </w:p>
    <w:p w14:paraId="3FCABFD7" w14:textId="230FE5A8" w:rsidR="0084111B" w:rsidRPr="00CC1581" w:rsidRDefault="007222DA" w:rsidP="007222DA">
      <w:pPr>
        <w:pStyle w:val="TtuloTDC"/>
      </w:pPr>
      <w:r>
        <w:lastRenderedPageBreak/>
        <w:fldChar w:fldCharType="begin"/>
      </w:r>
      <w:r>
        <w:instrText xml:space="preserve"> TOC \h \z \c "Ilustración" </w:instrText>
      </w:r>
      <w:r w:rsidR="00000000">
        <w:fldChar w:fldCharType="separate"/>
      </w:r>
      <w:r>
        <w:fldChar w:fldCharType="end"/>
      </w:r>
      <w:r w:rsidR="0084111B" w:rsidRPr="00CC1581">
        <w:t xml:space="preserve">Tabla de </w:t>
      </w:r>
      <w:r>
        <w:t>figuras</w:t>
      </w:r>
    </w:p>
    <w:p w14:paraId="7B402941" w14:textId="4C4B5D18" w:rsidR="00A07657" w:rsidRDefault="0084111B">
      <w:pPr>
        <w:pStyle w:val="Tabladeilustraciones"/>
        <w:tabs>
          <w:tab w:val="right" w:leader="dot" w:pos="8608"/>
        </w:tabs>
        <w:rPr>
          <w:rFonts w:eastAsiaTheme="minorEastAsia" w:cstheme="minorBidi"/>
          <w:noProof/>
          <w:kern w:val="2"/>
          <w:sz w:val="24"/>
          <w:szCs w:val="24"/>
          <w:lang w:eastAsia="es-ES"/>
          <w14:ligatures w14:val="standardContextual"/>
        </w:rPr>
      </w:pPr>
      <w:r w:rsidRPr="001B71FC">
        <w:rPr>
          <w:rFonts w:cstheme="minorHAnsi"/>
          <w:sz w:val="20"/>
          <w:szCs w:val="18"/>
        </w:rPr>
        <w:fldChar w:fldCharType="begin"/>
      </w:r>
      <w:r w:rsidRPr="001B71FC">
        <w:rPr>
          <w:rFonts w:cstheme="minorHAnsi"/>
          <w:sz w:val="20"/>
          <w:szCs w:val="18"/>
        </w:rPr>
        <w:instrText xml:space="preserve"> TOC \h \z \c "Figura" </w:instrText>
      </w:r>
      <w:r w:rsidRPr="001B71FC">
        <w:rPr>
          <w:rFonts w:cstheme="minorHAnsi"/>
          <w:sz w:val="20"/>
          <w:szCs w:val="18"/>
        </w:rPr>
        <w:fldChar w:fldCharType="separate"/>
      </w:r>
      <w:hyperlink w:anchor="_Toc163572761" w:history="1">
        <w:r w:rsidR="00A07657" w:rsidRPr="00582E7E">
          <w:rPr>
            <w:rStyle w:val="Hipervnculo"/>
            <w:noProof/>
          </w:rPr>
          <w:t>Figura 1. Storyboard del ofertante</w:t>
        </w:r>
        <w:r w:rsidR="00A07657">
          <w:rPr>
            <w:noProof/>
            <w:webHidden/>
          </w:rPr>
          <w:tab/>
        </w:r>
        <w:r w:rsidR="00A07657">
          <w:rPr>
            <w:noProof/>
            <w:webHidden/>
          </w:rPr>
          <w:fldChar w:fldCharType="begin"/>
        </w:r>
        <w:r w:rsidR="00A07657">
          <w:rPr>
            <w:noProof/>
            <w:webHidden/>
          </w:rPr>
          <w:instrText xml:space="preserve"> PAGEREF _Toc163572761 \h </w:instrText>
        </w:r>
        <w:r w:rsidR="00A07657">
          <w:rPr>
            <w:noProof/>
            <w:webHidden/>
          </w:rPr>
        </w:r>
        <w:r w:rsidR="00A07657">
          <w:rPr>
            <w:noProof/>
            <w:webHidden/>
          </w:rPr>
          <w:fldChar w:fldCharType="separate"/>
        </w:r>
        <w:r w:rsidR="00971592">
          <w:rPr>
            <w:noProof/>
            <w:webHidden/>
          </w:rPr>
          <w:t>12</w:t>
        </w:r>
        <w:r w:rsidR="00A07657">
          <w:rPr>
            <w:noProof/>
            <w:webHidden/>
          </w:rPr>
          <w:fldChar w:fldCharType="end"/>
        </w:r>
      </w:hyperlink>
    </w:p>
    <w:p w14:paraId="677BA9D2" w14:textId="504C9E11" w:rsidR="00A07657" w:rsidRDefault="00000000">
      <w:pPr>
        <w:pStyle w:val="Tabladeilustraciones"/>
        <w:tabs>
          <w:tab w:val="right" w:leader="dot" w:pos="8608"/>
        </w:tabs>
        <w:rPr>
          <w:rFonts w:eastAsiaTheme="minorEastAsia" w:cstheme="minorBidi"/>
          <w:noProof/>
          <w:kern w:val="2"/>
          <w:sz w:val="24"/>
          <w:szCs w:val="24"/>
          <w:lang w:eastAsia="es-ES"/>
          <w14:ligatures w14:val="standardContextual"/>
        </w:rPr>
      </w:pPr>
      <w:hyperlink w:anchor="_Toc163572762" w:history="1">
        <w:r w:rsidR="00A07657" w:rsidRPr="00582E7E">
          <w:rPr>
            <w:rStyle w:val="Hipervnculo"/>
            <w:noProof/>
          </w:rPr>
          <w:t>Figura 2. Storyboard del cliente</w:t>
        </w:r>
        <w:r w:rsidR="00A07657">
          <w:rPr>
            <w:noProof/>
            <w:webHidden/>
          </w:rPr>
          <w:tab/>
        </w:r>
        <w:r w:rsidR="00A07657">
          <w:rPr>
            <w:noProof/>
            <w:webHidden/>
          </w:rPr>
          <w:fldChar w:fldCharType="begin"/>
        </w:r>
        <w:r w:rsidR="00A07657">
          <w:rPr>
            <w:noProof/>
            <w:webHidden/>
          </w:rPr>
          <w:instrText xml:space="preserve"> PAGEREF _Toc163572762 \h </w:instrText>
        </w:r>
        <w:r w:rsidR="00A07657">
          <w:rPr>
            <w:noProof/>
            <w:webHidden/>
          </w:rPr>
        </w:r>
        <w:r w:rsidR="00A07657">
          <w:rPr>
            <w:noProof/>
            <w:webHidden/>
          </w:rPr>
          <w:fldChar w:fldCharType="separate"/>
        </w:r>
        <w:r w:rsidR="00971592">
          <w:rPr>
            <w:noProof/>
            <w:webHidden/>
          </w:rPr>
          <w:t>13</w:t>
        </w:r>
        <w:r w:rsidR="00A07657">
          <w:rPr>
            <w:noProof/>
            <w:webHidden/>
          </w:rPr>
          <w:fldChar w:fldCharType="end"/>
        </w:r>
      </w:hyperlink>
    </w:p>
    <w:p w14:paraId="0E2EC19F" w14:textId="38F64E5A" w:rsidR="00A07657" w:rsidRDefault="00000000">
      <w:pPr>
        <w:pStyle w:val="Tabladeilustraciones"/>
        <w:tabs>
          <w:tab w:val="right" w:leader="dot" w:pos="8608"/>
        </w:tabs>
        <w:rPr>
          <w:rFonts w:eastAsiaTheme="minorEastAsia" w:cstheme="minorBidi"/>
          <w:noProof/>
          <w:kern w:val="2"/>
          <w:sz w:val="24"/>
          <w:szCs w:val="24"/>
          <w:lang w:eastAsia="es-ES"/>
          <w14:ligatures w14:val="standardContextual"/>
        </w:rPr>
      </w:pPr>
      <w:hyperlink w:anchor="_Toc163572763" w:history="1">
        <w:r w:rsidR="00A07657" w:rsidRPr="00582E7E">
          <w:rPr>
            <w:rStyle w:val="Hipervnculo"/>
            <w:noProof/>
          </w:rPr>
          <w:t>Figura 3. Esquema de alternativas</w:t>
        </w:r>
        <w:r w:rsidR="00A07657">
          <w:rPr>
            <w:noProof/>
            <w:webHidden/>
          </w:rPr>
          <w:tab/>
        </w:r>
        <w:r w:rsidR="00A07657">
          <w:rPr>
            <w:noProof/>
            <w:webHidden/>
          </w:rPr>
          <w:fldChar w:fldCharType="begin"/>
        </w:r>
        <w:r w:rsidR="00A07657">
          <w:rPr>
            <w:noProof/>
            <w:webHidden/>
          </w:rPr>
          <w:instrText xml:space="preserve"> PAGEREF _Toc163572763 \h </w:instrText>
        </w:r>
        <w:r w:rsidR="00A07657">
          <w:rPr>
            <w:noProof/>
            <w:webHidden/>
          </w:rPr>
        </w:r>
        <w:r w:rsidR="00A07657">
          <w:rPr>
            <w:noProof/>
            <w:webHidden/>
          </w:rPr>
          <w:fldChar w:fldCharType="separate"/>
        </w:r>
        <w:r w:rsidR="00971592">
          <w:rPr>
            <w:noProof/>
            <w:webHidden/>
          </w:rPr>
          <w:t>18</w:t>
        </w:r>
        <w:r w:rsidR="00A07657">
          <w:rPr>
            <w:noProof/>
            <w:webHidden/>
          </w:rPr>
          <w:fldChar w:fldCharType="end"/>
        </w:r>
      </w:hyperlink>
    </w:p>
    <w:p w14:paraId="32C6AC8E" w14:textId="1D678CDA" w:rsidR="00A07657" w:rsidRDefault="00000000">
      <w:pPr>
        <w:pStyle w:val="Tabladeilustraciones"/>
        <w:tabs>
          <w:tab w:val="right" w:leader="dot" w:pos="8608"/>
        </w:tabs>
        <w:rPr>
          <w:rFonts w:eastAsiaTheme="minorEastAsia" w:cstheme="minorBidi"/>
          <w:noProof/>
          <w:kern w:val="2"/>
          <w:sz w:val="24"/>
          <w:szCs w:val="24"/>
          <w:lang w:eastAsia="es-ES"/>
          <w14:ligatures w14:val="standardContextual"/>
        </w:rPr>
      </w:pPr>
      <w:hyperlink w:anchor="_Toc163572764" w:history="1">
        <w:r w:rsidR="00A07657" w:rsidRPr="00582E7E">
          <w:rPr>
            <w:rStyle w:val="Hipervnculo"/>
            <w:noProof/>
          </w:rPr>
          <w:t>Figura 4. Diagrama de la arquitectura hardware planteada</w:t>
        </w:r>
        <w:r w:rsidR="00A07657">
          <w:rPr>
            <w:noProof/>
            <w:webHidden/>
          </w:rPr>
          <w:tab/>
        </w:r>
        <w:r w:rsidR="00A07657">
          <w:rPr>
            <w:noProof/>
            <w:webHidden/>
          </w:rPr>
          <w:fldChar w:fldCharType="begin"/>
        </w:r>
        <w:r w:rsidR="00A07657">
          <w:rPr>
            <w:noProof/>
            <w:webHidden/>
          </w:rPr>
          <w:instrText xml:space="preserve"> PAGEREF _Toc163572764 \h </w:instrText>
        </w:r>
        <w:r w:rsidR="00A07657">
          <w:rPr>
            <w:noProof/>
            <w:webHidden/>
          </w:rPr>
        </w:r>
        <w:r w:rsidR="00A07657">
          <w:rPr>
            <w:noProof/>
            <w:webHidden/>
          </w:rPr>
          <w:fldChar w:fldCharType="separate"/>
        </w:r>
        <w:r w:rsidR="00971592">
          <w:rPr>
            <w:noProof/>
            <w:webHidden/>
          </w:rPr>
          <w:t>24</w:t>
        </w:r>
        <w:r w:rsidR="00A07657">
          <w:rPr>
            <w:noProof/>
            <w:webHidden/>
          </w:rPr>
          <w:fldChar w:fldCharType="end"/>
        </w:r>
      </w:hyperlink>
    </w:p>
    <w:p w14:paraId="0AD69B7B" w14:textId="35B9ED93" w:rsidR="00A07657" w:rsidRDefault="00000000">
      <w:pPr>
        <w:pStyle w:val="Tabladeilustraciones"/>
        <w:tabs>
          <w:tab w:val="right" w:leader="dot" w:pos="8608"/>
        </w:tabs>
        <w:rPr>
          <w:rFonts w:eastAsiaTheme="minorEastAsia" w:cstheme="minorBidi"/>
          <w:noProof/>
          <w:kern w:val="2"/>
          <w:sz w:val="24"/>
          <w:szCs w:val="24"/>
          <w:lang w:eastAsia="es-ES"/>
          <w14:ligatures w14:val="standardContextual"/>
        </w:rPr>
      </w:pPr>
      <w:hyperlink w:anchor="_Toc163572765" w:history="1">
        <w:r w:rsidR="00A07657" w:rsidRPr="00582E7E">
          <w:rPr>
            <w:rStyle w:val="Hipervnculo"/>
            <w:noProof/>
          </w:rPr>
          <w:t>Figura 5. Diagrama de la infraestructura planteada para los garajes</w:t>
        </w:r>
        <w:r w:rsidR="00A07657">
          <w:rPr>
            <w:noProof/>
            <w:webHidden/>
          </w:rPr>
          <w:tab/>
        </w:r>
        <w:r w:rsidR="00A07657">
          <w:rPr>
            <w:noProof/>
            <w:webHidden/>
          </w:rPr>
          <w:fldChar w:fldCharType="begin"/>
        </w:r>
        <w:r w:rsidR="00A07657">
          <w:rPr>
            <w:noProof/>
            <w:webHidden/>
          </w:rPr>
          <w:instrText xml:space="preserve"> PAGEREF _Toc163572765 \h </w:instrText>
        </w:r>
        <w:r w:rsidR="00A07657">
          <w:rPr>
            <w:noProof/>
            <w:webHidden/>
          </w:rPr>
        </w:r>
        <w:r w:rsidR="00A07657">
          <w:rPr>
            <w:noProof/>
            <w:webHidden/>
          </w:rPr>
          <w:fldChar w:fldCharType="separate"/>
        </w:r>
        <w:r w:rsidR="00971592">
          <w:rPr>
            <w:noProof/>
            <w:webHidden/>
          </w:rPr>
          <w:t>25</w:t>
        </w:r>
        <w:r w:rsidR="00A07657">
          <w:rPr>
            <w:noProof/>
            <w:webHidden/>
          </w:rPr>
          <w:fldChar w:fldCharType="end"/>
        </w:r>
      </w:hyperlink>
    </w:p>
    <w:p w14:paraId="661773A1" w14:textId="6B88FDC5" w:rsidR="00A07657" w:rsidRDefault="00000000">
      <w:pPr>
        <w:pStyle w:val="Tabladeilustraciones"/>
        <w:tabs>
          <w:tab w:val="right" w:leader="dot" w:pos="8608"/>
        </w:tabs>
        <w:rPr>
          <w:rFonts w:eastAsiaTheme="minorEastAsia" w:cstheme="minorBidi"/>
          <w:noProof/>
          <w:kern w:val="2"/>
          <w:sz w:val="24"/>
          <w:szCs w:val="24"/>
          <w:lang w:eastAsia="es-ES"/>
          <w14:ligatures w14:val="standardContextual"/>
        </w:rPr>
      </w:pPr>
      <w:hyperlink w:anchor="_Toc163572766" w:history="1">
        <w:r w:rsidR="00A07657" w:rsidRPr="00582E7E">
          <w:rPr>
            <w:rStyle w:val="Hipervnculo"/>
            <w:noProof/>
          </w:rPr>
          <w:t>Figura 6. Boceto de interfaz para la descripción de la plaza</w:t>
        </w:r>
        <w:r w:rsidR="00A07657">
          <w:rPr>
            <w:noProof/>
            <w:webHidden/>
          </w:rPr>
          <w:tab/>
        </w:r>
        <w:r w:rsidR="00A07657">
          <w:rPr>
            <w:noProof/>
            <w:webHidden/>
          </w:rPr>
          <w:fldChar w:fldCharType="begin"/>
        </w:r>
        <w:r w:rsidR="00A07657">
          <w:rPr>
            <w:noProof/>
            <w:webHidden/>
          </w:rPr>
          <w:instrText xml:space="preserve"> PAGEREF _Toc163572766 \h </w:instrText>
        </w:r>
        <w:r w:rsidR="00A07657">
          <w:rPr>
            <w:noProof/>
            <w:webHidden/>
          </w:rPr>
        </w:r>
        <w:r w:rsidR="00A07657">
          <w:rPr>
            <w:noProof/>
            <w:webHidden/>
          </w:rPr>
          <w:fldChar w:fldCharType="separate"/>
        </w:r>
        <w:r w:rsidR="00971592">
          <w:rPr>
            <w:noProof/>
            <w:webHidden/>
          </w:rPr>
          <w:t>26</w:t>
        </w:r>
        <w:r w:rsidR="00A07657">
          <w:rPr>
            <w:noProof/>
            <w:webHidden/>
          </w:rPr>
          <w:fldChar w:fldCharType="end"/>
        </w:r>
      </w:hyperlink>
    </w:p>
    <w:p w14:paraId="2CBBDF4D" w14:textId="19EF5891" w:rsidR="00A07657" w:rsidRDefault="00000000">
      <w:pPr>
        <w:pStyle w:val="Tabladeilustraciones"/>
        <w:tabs>
          <w:tab w:val="right" w:leader="dot" w:pos="8608"/>
        </w:tabs>
        <w:rPr>
          <w:rFonts w:eastAsiaTheme="minorEastAsia" w:cstheme="minorBidi"/>
          <w:noProof/>
          <w:kern w:val="2"/>
          <w:sz w:val="24"/>
          <w:szCs w:val="24"/>
          <w:lang w:eastAsia="es-ES"/>
          <w14:ligatures w14:val="standardContextual"/>
        </w:rPr>
      </w:pPr>
      <w:hyperlink w:anchor="_Toc163572767" w:history="1">
        <w:r w:rsidR="00A07657" w:rsidRPr="00582E7E">
          <w:rPr>
            <w:rStyle w:val="Hipervnculo"/>
            <w:noProof/>
          </w:rPr>
          <w:t>Figura 7. Boceto de interfaz para la disponibilidad de la plaza</w:t>
        </w:r>
        <w:r w:rsidR="00A07657">
          <w:rPr>
            <w:noProof/>
            <w:webHidden/>
          </w:rPr>
          <w:tab/>
        </w:r>
        <w:r w:rsidR="00A07657">
          <w:rPr>
            <w:noProof/>
            <w:webHidden/>
          </w:rPr>
          <w:fldChar w:fldCharType="begin"/>
        </w:r>
        <w:r w:rsidR="00A07657">
          <w:rPr>
            <w:noProof/>
            <w:webHidden/>
          </w:rPr>
          <w:instrText xml:space="preserve"> PAGEREF _Toc163572767 \h </w:instrText>
        </w:r>
        <w:r w:rsidR="00A07657">
          <w:rPr>
            <w:noProof/>
            <w:webHidden/>
          </w:rPr>
        </w:r>
        <w:r w:rsidR="00A07657">
          <w:rPr>
            <w:noProof/>
            <w:webHidden/>
          </w:rPr>
          <w:fldChar w:fldCharType="separate"/>
        </w:r>
        <w:r w:rsidR="00971592">
          <w:rPr>
            <w:noProof/>
            <w:webHidden/>
          </w:rPr>
          <w:t>27</w:t>
        </w:r>
        <w:r w:rsidR="00A07657">
          <w:rPr>
            <w:noProof/>
            <w:webHidden/>
          </w:rPr>
          <w:fldChar w:fldCharType="end"/>
        </w:r>
      </w:hyperlink>
    </w:p>
    <w:p w14:paraId="3E725175" w14:textId="4BA76506" w:rsidR="00A07657" w:rsidRDefault="00000000">
      <w:pPr>
        <w:pStyle w:val="Tabladeilustraciones"/>
        <w:tabs>
          <w:tab w:val="right" w:leader="dot" w:pos="8608"/>
        </w:tabs>
        <w:rPr>
          <w:rFonts w:eastAsiaTheme="minorEastAsia" w:cstheme="minorBidi"/>
          <w:noProof/>
          <w:kern w:val="2"/>
          <w:sz w:val="24"/>
          <w:szCs w:val="24"/>
          <w:lang w:eastAsia="es-ES"/>
          <w14:ligatures w14:val="standardContextual"/>
        </w:rPr>
      </w:pPr>
      <w:hyperlink w:anchor="_Toc163572768" w:history="1">
        <w:r w:rsidR="00A07657" w:rsidRPr="00582E7E">
          <w:rPr>
            <w:rStyle w:val="Hipervnculo"/>
            <w:noProof/>
          </w:rPr>
          <w:t>Figura 8. Boceto de interfaz para el mapa de garajes</w:t>
        </w:r>
        <w:r w:rsidR="00A07657">
          <w:rPr>
            <w:noProof/>
            <w:webHidden/>
          </w:rPr>
          <w:tab/>
        </w:r>
        <w:r w:rsidR="00A07657">
          <w:rPr>
            <w:noProof/>
            <w:webHidden/>
          </w:rPr>
          <w:fldChar w:fldCharType="begin"/>
        </w:r>
        <w:r w:rsidR="00A07657">
          <w:rPr>
            <w:noProof/>
            <w:webHidden/>
          </w:rPr>
          <w:instrText xml:space="preserve"> PAGEREF _Toc163572768 \h </w:instrText>
        </w:r>
        <w:r w:rsidR="00A07657">
          <w:rPr>
            <w:noProof/>
            <w:webHidden/>
          </w:rPr>
        </w:r>
        <w:r w:rsidR="00A07657">
          <w:rPr>
            <w:noProof/>
            <w:webHidden/>
          </w:rPr>
          <w:fldChar w:fldCharType="separate"/>
        </w:r>
        <w:r w:rsidR="00971592">
          <w:rPr>
            <w:noProof/>
            <w:webHidden/>
          </w:rPr>
          <w:t>28</w:t>
        </w:r>
        <w:r w:rsidR="00A07657">
          <w:rPr>
            <w:noProof/>
            <w:webHidden/>
          </w:rPr>
          <w:fldChar w:fldCharType="end"/>
        </w:r>
      </w:hyperlink>
    </w:p>
    <w:p w14:paraId="42ABD018" w14:textId="4F341DE8" w:rsidR="00A07657" w:rsidRDefault="00000000">
      <w:pPr>
        <w:pStyle w:val="Tabladeilustraciones"/>
        <w:tabs>
          <w:tab w:val="right" w:leader="dot" w:pos="8608"/>
        </w:tabs>
        <w:rPr>
          <w:rFonts w:eastAsiaTheme="minorEastAsia" w:cstheme="minorBidi"/>
          <w:noProof/>
          <w:kern w:val="2"/>
          <w:sz w:val="24"/>
          <w:szCs w:val="24"/>
          <w:lang w:eastAsia="es-ES"/>
          <w14:ligatures w14:val="standardContextual"/>
        </w:rPr>
      </w:pPr>
      <w:hyperlink w:anchor="_Toc163572769" w:history="1">
        <w:r w:rsidR="00A07657" w:rsidRPr="00582E7E">
          <w:rPr>
            <w:rStyle w:val="Hipervnculo"/>
            <w:noProof/>
          </w:rPr>
          <w:t>Figura 9. Boceto de interfaz para el registro de usuarios</w:t>
        </w:r>
        <w:r w:rsidR="00A07657">
          <w:rPr>
            <w:noProof/>
            <w:webHidden/>
          </w:rPr>
          <w:tab/>
        </w:r>
        <w:r w:rsidR="00A07657">
          <w:rPr>
            <w:noProof/>
            <w:webHidden/>
          </w:rPr>
          <w:fldChar w:fldCharType="begin"/>
        </w:r>
        <w:r w:rsidR="00A07657">
          <w:rPr>
            <w:noProof/>
            <w:webHidden/>
          </w:rPr>
          <w:instrText xml:space="preserve"> PAGEREF _Toc163572769 \h </w:instrText>
        </w:r>
        <w:r w:rsidR="00A07657">
          <w:rPr>
            <w:noProof/>
            <w:webHidden/>
          </w:rPr>
        </w:r>
        <w:r w:rsidR="00A07657">
          <w:rPr>
            <w:noProof/>
            <w:webHidden/>
          </w:rPr>
          <w:fldChar w:fldCharType="separate"/>
        </w:r>
        <w:r w:rsidR="00971592">
          <w:rPr>
            <w:noProof/>
            <w:webHidden/>
          </w:rPr>
          <w:t>29</w:t>
        </w:r>
        <w:r w:rsidR="00A07657">
          <w:rPr>
            <w:noProof/>
            <w:webHidden/>
          </w:rPr>
          <w:fldChar w:fldCharType="end"/>
        </w:r>
      </w:hyperlink>
    </w:p>
    <w:p w14:paraId="545AF359" w14:textId="579EB385" w:rsidR="00A07657" w:rsidRDefault="00000000">
      <w:pPr>
        <w:pStyle w:val="Tabladeilustraciones"/>
        <w:tabs>
          <w:tab w:val="right" w:leader="dot" w:pos="8608"/>
        </w:tabs>
        <w:rPr>
          <w:rFonts w:eastAsiaTheme="minorEastAsia" w:cstheme="minorBidi"/>
          <w:noProof/>
          <w:kern w:val="2"/>
          <w:sz w:val="24"/>
          <w:szCs w:val="24"/>
          <w:lang w:eastAsia="es-ES"/>
          <w14:ligatures w14:val="standardContextual"/>
        </w:rPr>
      </w:pPr>
      <w:hyperlink w:anchor="_Toc163572770" w:history="1">
        <w:r w:rsidR="00A07657" w:rsidRPr="00582E7E">
          <w:rPr>
            <w:rStyle w:val="Hipervnculo"/>
            <w:noProof/>
          </w:rPr>
          <w:t>Figura 10. Boceto de interfaz para el registro de vehículos del cliente</w:t>
        </w:r>
        <w:r w:rsidR="00A07657">
          <w:rPr>
            <w:noProof/>
            <w:webHidden/>
          </w:rPr>
          <w:tab/>
        </w:r>
        <w:r w:rsidR="00A07657">
          <w:rPr>
            <w:noProof/>
            <w:webHidden/>
          </w:rPr>
          <w:fldChar w:fldCharType="begin"/>
        </w:r>
        <w:r w:rsidR="00A07657">
          <w:rPr>
            <w:noProof/>
            <w:webHidden/>
          </w:rPr>
          <w:instrText xml:space="preserve"> PAGEREF _Toc163572770 \h </w:instrText>
        </w:r>
        <w:r w:rsidR="00A07657">
          <w:rPr>
            <w:noProof/>
            <w:webHidden/>
          </w:rPr>
        </w:r>
        <w:r w:rsidR="00A07657">
          <w:rPr>
            <w:noProof/>
            <w:webHidden/>
          </w:rPr>
          <w:fldChar w:fldCharType="separate"/>
        </w:r>
        <w:r w:rsidR="00971592">
          <w:rPr>
            <w:noProof/>
            <w:webHidden/>
          </w:rPr>
          <w:t>30</w:t>
        </w:r>
        <w:r w:rsidR="00A07657">
          <w:rPr>
            <w:noProof/>
            <w:webHidden/>
          </w:rPr>
          <w:fldChar w:fldCharType="end"/>
        </w:r>
      </w:hyperlink>
    </w:p>
    <w:p w14:paraId="7E9FF6C2" w14:textId="403673E0" w:rsidR="00934012" w:rsidRPr="00CC1581" w:rsidRDefault="0084111B">
      <w:pPr>
        <w:rPr>
          <w:rFonts w:cstheme="minorHAnsi"/>
        </w:rPr>
      </w:pPr>
      <w:r w:rsidRPr="001B71FC">
        <w:rPr>
          <w:rFonts w:cstheme="minorHAnsi"/>
          <w:sz w:val="20"/>
          <w:szCs w:val="18"/>
        </w:rPr>
        <w:fldChar w:fldCharType="end"/>
      </w:r>
    </w:p>
    <w:p w14:paraId="59CA61B1" w14:textId="77777777" w:rsidR="00934012" w:rsidRPr="00CC1581" w:rsidRDefault="00934012">
      <w:pPr>
        <w:rPr>
          <w:rFonts w:cstheme="minorHAnsi"/>
        </w:rPr>
      </w:pPr>
      <w:bookmarkStart w:id="5" w:name="techSectionBreak2"/>
    </w:p>
    <w:p w14:paraId="4412AED3" w14:textId="77777777" w:rsidR="00934012" w:rsidRPr="00CC1581" w:rsidRDefault="00934012">
      <w:pPr>
        <w:rPr>
          <w:rFonts w:cstheme="minorHAnsi"/>
        </w:rPr>
        <w:sectPr w:rsidR="00934012" w:rsidRPr="00CC1581" w:rsidSect="00E500B0">
          <w:headerReference w:type="default" r:id="rId17"/>
          <w:footerReference w:type="default" r:id="rId18"/>
          <w:pgSz w:w="11907" w:h="16840" w:code="9"/>
          <w:pgMar w:top="1397" w:right="1701" w:bottom="851" w:left="1588" w:header="720" w:footer="476" w:gutter="0"/>
          <w:paperSrc w:first="261" w:other="261"/>
          <w:pgNumType w:start="1"/>
          <w:cols w:space="709"/>
          <w:docGrid w:linePitch="299"/>
        </w:sectPr>
      </w:pPr>
    </w:p>
    <w:p w14:paraId="079C89FF" w14:textId="683864E7" w:rsidR="009A3A8D" w:rsidRPr="00CC1581" w:rsidRDefault="009A3A8D" w:rsidP="003037AB">
      <w:pPr>
        <w:pStyle w:val="Ttulo1"/>
      </w:pPr>
      <w:bookmarkStart w:id="6" w:name="_Toc661577018"/>
      <w:bookmarkStart w:id="7" w:name="_Toc435027056"/>
      <w:bookmarkStart w:id="8" w:name="_Toc1252970382"/>
      <w:bookmarkStart w:id="9" w:name="_Toc732909169"/>
      <w:bookmarkStart w:id="10" w:name="_Toc161087638"/>
      <w:bookmarkStart w:id="11" w:name="_Toc163574550"/>
      <w:bookmarkStart w:id="12" w:name="_Toc366515858"/>
      <w:bookmarkStart w:id="13" w:name="_Toc366516748"/>
      <w:bookmarkStart w:id="14" w:name="_Toc39840263"/>
      <w:bookmarkStart w:id="15" w:name="_Toc353541186"/>
      <w:bookmarkEnd w:id="5"/>
      <w:r w:rsidRPr="00663272">
        <w:lastRenderedPageBreak/>
        <w:t>Introducción</w:t>
      </w:r>
      <w:bookmarkEnd w:id="6"/>
      <w:bookmarkEnd w:id="7"/>
      <w:bookmarkEnd w:id="8"/>
      <w:bookmarkEnd w:id="9"/>
      <w:bookmarkEnd w:id="10"/>
      <w:r w:rsidR="0046354A">
        <w:t xml:space="preserve"> y Antecedentes</w:t>
      </w:r>
      <w:bookmarkEnd w:id="11"/>
    </w:p>
    <w:p w14:paraId="5C4BBB4E" w14:textId="4EF50501" w:rsidR="2237891B" w:rsidRPr="00CC1581" w:rsidRDefault="008D1D42" w:rsidP="2237891B">
      <w:pPr>
        <w:spacing w:line="276" w:lineRule="auto"/>
        <w:rPr>
          <w:rFonts w:eastAsiaTheme="minorEastAsia"/>
          <w:color w:val="000000" w:themeColor="text1"/>
        </w:rPr>
      </w:pPr>
      <w:r>
        <w:rPr>
          <w:rFonts w:eastAsiaTheme="minorEastAsia"/>
          <w:color w:val="000000" w:themeColor="text1"/>
        </w:rPr>
        <w:t>El</w:t>
      </w:r>
      <w:r w:rsidRPr="00CC1581">
        <w:rPr>
          <w:rFonts w:eastAsiaTheme="minorEastAsia"/>
          <w:color w:val="000000" w:themeColor="text1"/>
        </w:rPr>
        <w:t xml:space="preserve"> sistema </w:t>
      </w:r>
      <w:r w:rsidR="001D14C4">
        <w:rPr>
          <w:rFonts w:eastAsiaTheme="minorEastAsia"/>
          <w:color w:val="000000" w:themeColor="text1"/>
        </w:rPr>
        <w:t>planteado</w:t>
      </w:r>
      <w:r>
        <w:rPr>
          <w:rFonts w:eastAsiaTheme="minorEastAsia"/>
          <w:color w:val="000000" w:themeColor="text1"/>
        </w:rPr>
        <w:t xml:space="preserve"> </w:t>
      </w:r>
      <w:r w:rsidRPr="1198D839">
        <w:rPr>
          <w:rFonts w:eastAsiaTheme="minorEastAsia"/>
          <w:color w:val="000000" w:themeColor="text1"/>
        </w:rPr>
        <w:t>pretende</w:t>
      </w:r>
      <w:r w:rsidRPr="00CC1581">
        <w:rPr>
          <w:rFonts w:eastAsiaTheme="minorEastAsia"/>
          <w:color w:val="000000" w:themeColor="text1"/>
        </w:rPr>
        <w:t xml:space="preserve"> facilitar una plataforma que </w:t>
      </w:r>
      <w:r w:rsidRPr="363CD07F">
        <w:rPr>
          <w:rFonts w:eastAsiaTheme="minorEastAsia"/>
          <w:color w:val="000000" w:themeColor="text1"/>
        </w:rPr>
        <w:t xml:space="preserve">permita a sus usuarios ofertar y alquilar plazas de aparcamiento en garajes </w:t>
      </w:r>
      <w:r w:rsidRPr="1198D839">
        <w:rPr>
          <w:rFonts w:eastAsiaTheme="minorEastAsia"/>
          <w:color w:val="000000" w:themeColor="text1"/>
        </w:rPr>
        <w:t xml:space="preserve">comunitarios. </w:t>
      </w:r>
      <w:proofErr w:type="spellStart"/>
      <w:r w:rsidR="59B431CD" w:rsidRPr="00CC1581">
        <w:rPr>
          <w:rFonts w:eastAsiaTheme="minorEastAsia"/>
          <w:color w:val="000000" w:themeColor="text1"/>
        </w:rPr>
        <w:t>Park&amp;Go</w:t>
      </w:r>
      <w:proofErr w:type="spellEnd"/>
      <w:r w:rsidR="59B431CD" w:rsidRPr="00CC1581">
        <w:rPr>
          <w:rFonts w:eastAsiaTheme="minorEastAsia"/>
          <w:color w:val="000000" w:themeColor="text1"/>
        </w:rPr>
        <w:t xml:space="preserve"> </w:t>
      </w:r>
      <w:r w:rsidR="71B51463" w:rsidRPr="00CC1581">
        <w:rPr>
          <w:rFonts w:eastAsiaTheme="minorEastAsia"/>
          <w:color w:val="000000" w:themeColor="text1"/>
        </w:rPr>
        <w:t xml:space="preserve">es un proyecto sobre movilidad urbana y el uso eficiente de espacios de estacionamiento. </w:t>
      </w:r>
    </w:p>
    <w:p w14:paraId="354DB460" w14:textId="13FDE31B" w:rsidR="1C6931C8" w:rsidRPr="00E36D46" w:rsidRDefault="106D7DD2" w:rsidP="1C6931C8">
      <w:pPr>
        <w:spacing w:line="276" w:lineRule="auto"/>
        <w:rPr>
          <w:rFonts w:eastAsiaTheme="minorEastAsia"/>
          <w:color w:val="000000" w:themeColor="text1"/>
        </w:rPr>
      </w:pPr>
      <w:proofErr w:type="spellStart"/>
      <w:r w:rsidRPr="35F87108">
        <w:rPr>
          <w:rFonts w:eastAsiaTheme="minorEastAsia"/>
          <w:color w:val="000000" w:themeColor="text1"/>
        </w:rPr>
        <w:t>Park&amp;Go</w:t>
      </w:r>
      <w:proofErr w:type="spellEnd"/>
      <w:r w:rsidRPr="35F87108">
        <w:rPr>
          <w:rFonts w:eastAsiaTheme="minorEastAsia"/>
          <w:color w:val="000000" w:themeColor="text1"/>
        </w:rPr>
        <w:t xml:space="preserve"> permitirá a sus </w:t>
      </w:r>
      <w:r w:rsidRPr="04B3C96C">
        <w:rPr>
          <w:rFonts w:eastAsiaTheme="minorEastAsia"/>
          <w:color w:val="000000" w:themeColor="text1"/>
        </w:rPr>
        <w:t xml:space="preserve">usuarios alquilar </w:t>
      </w:r>
      <w:r w:rsidR="5D569B49" w:rsidRPr="67ACE10B">
        <w:rPr>
          <w:rFonts w:eastAsiaTheme="minorEastAsia"/>
          <w:color w:val="000000" w:themeColor="text1"/>
        </w:rPr>
        <w:t xml:space="preserve">y ofertar </w:t>
      </w:r>
      <w:r w:rsidRPr="67ACE10B">
        <w:rPr>
          <w:rFonts w:eastAsiaTheme="minorEastAsia"/>
          <w:color w:val="000000" w:themeColor="text1"/>
        </w:rPr>
        <w:t>plazas</w:t>
      </w:r>
      <w:r w:rsidRPr="04B3C96C">
        <w:rPr>
          <w:rFonts w:eastAsiaTheme="minorEastAsia"/>
          <w:color w:val="000000" w:themeColor="text1"/>
        </w:rPr>
        <w:t xml:space="preserve"> de garaje </w:t>
      </w:r>
      <w:r w:rsidRPr="796C8438">
        <w:rPr>
          <w:rFonts w:eastAsiaTheme="minorEastAsia"/>
          <w:color w:val="000000" w:themeColor="text1"/>
        </w:rPr>
        <w:t xml:space="preserve">mediante </w:t>
      </w:r>
      <w:r w:rsidRPr="438CB080">
        <w:rPr>
          <w:rFonts w:eastAsiaTheme="minorEastAsia"/>
          <w:color w:val="000000" w:themeColor="text1"/>
        </w:rPr>
        <w:t>una aplicación móvil</w:t>
      </w:r>
      <w:r w:rsidR="4F68F845" w:rsidRPr="007D7A37">
        <w:rPr>
          <w:rFonts w:eastAsiaTheme="minorEastAsia"/>
          <w:color w:val="000000" w:themeColor="text1"/>
        </w:rPr>
        <w:t xml:space="preserve">. Los propietarios de plazas </w:t>
      </w:r>
      <w:r w:rsidR="23111CFA" w:rsidRPr="3D076DCD">
        <w:rPr>
          <w:rFonts w:eastAsiaTheme="minorEastAsia"/>
          <w:color w:val="000000" w:themeColor="text1"/>
        </w:rPr>
        <w:t xml:space="preserve">podrán </w:t>
      </w:r>
      <w:r w:rsidR="4F68F845" w:rsidRPr="007D7A37">
        <w:rPr>
          <w:rFonts w:eastAsiaTheme="minorEastAsia"/>
          <w:color w:val="000000" w:themeColor="text1"/>
        </w:rPr>
        <w:t>ofertar sus plazas de garaje</w:t>
      </w:r>
      <w:r w:rsidR="23111CFA" w:rsidRPr="3D076DCD">
        <w:rPr>
          <w:rFonts w:eastAsiaTheme="minorEastAsia"/>
          <w:color w:val="000000" w:themeColor="text1"/>
        </w:rPr>
        <w:t>,</w:t>
      </w:r>
      <w:r w:rsidR="4F68F845" w:rsidRPr="007D7A37">
        <w:rPr>
          <w:rFonts w:eastAsiaTheme="minorEastAsia"/>
          <w:color w:val="000000" w:themeColor="text1"/>
        </w:rPr>
        <w:t xml:space="preserve"> mientras que el resto de usuarios podrán alquilar las ofertadas. Esto no implica que un ofertante no pueda participar en el alquiler de plazas, los roles no son excluyentes.</w:t>
      </w:r>
    </w:p>
    <w:p w14:paraId="07860E9B" w14:textId="14AF257A" w:rsidR="3E60E456" w:rsidRDefault="3E60E456" w:rsidP="68BBA26B">
      <w:pPr>
        <w:spacing w:line="276" w:lineRule="auto"/>
        <w:rPr>
          <w:rFonts w:eastAsiaTheme="minorEastAsia"/>
          <w:color w:val="000000" w:themeColor="text1"/>
        </w:rPr>
      </w:pPr>
      <w:r w:rsidRPr="69D3DDE2">
        <w:rPr>
          <w:rFonts w:eastAsiaTheme="minorEastAsia"/>
          <w:color w:val="000000" w:themeColor="text1"/>
        </w:rPr>
        <w:t>El sistema facilitará el alquiler de una plaza de garaje en el momento</w:t>
      </w:r>
      <w:r w:rsidRPr="1F256402">
        <w:rPr>
          <w:rFonts w:eastAsiaTheme="minorEastAsia"/>
          <w:color w:val="000000" w:themeColor="text1"/>
        </w:rPr>
        <w:t>, y</w:t>
      </w:r>
      <w:r w:rsidRPr="34EA2AFD">
        <w:rPr>
          <w:rFonts w:eastAsiaTheme="minorEastAsia"/>
          <w:color w:val="000000" w:themeColor="text1"/>
        </w:rPr>
        <w:t xml:space="preserve"> el alquiler de </w:t>
      </w:r>
      <w:r w:rsidRPr="143E3FF6">
        <w:rPr>
          <w:rFonts w:eastAsiaTheme="minorEastAsia"/>
          <w:color w:val="000000" w:themeColor="text1"/>
        </w:rPr>
        <w:t xml:space="preserve">una plaza </w:t>
      </w:r>
      <w:r w:rsidR="34777F04" w:rsidRPr="25D1F481">
        <w:rPr>
          <w:rFonts w:eastAsiaTheme="minorEastAsia"/>
          <w:color w:val="000000" w:themeColor="text1"/>
        </w:rPr>
        <w:t>con antelación.</w:t>
      </w:r>
    </w:p>
    <w:p w14:paraId="5C2F8E6A" w14:textId="06EA3521" w:rsidR="1C0A1C68" w:rsidRPr="0016464D" w:rsidRDefault="42E34DE5" w:rsidP="1C0A1C68">
      <w:pPr>
        <w:spacing w:line="276" w:lineRule="auto"/>
        <w:rPr>
          <w:rFonts w:eastAsia="Calibri" w:cstheme="minorHAnsi"/>
          <w:color w:val="000000" w:themeColor="text1"/>
        </w:rPr>
      </w:pPr>
      <w:r w:rsidRPr="0016464D">
        <w:rPr>
          <w:rFonts w:eastAsia="Calibri" w:cstheme="minorHAnsi"/>
          <w:color w:val="000000" w:themeColor="text1"/>
        </w:rPr>
        <w:t xml:space="preserve">Las plazas de garaje </w:t>
      </w:r>
      <w:r w:rsidR="3E60E456" w:rsidRPr="0016464D">
        <w:rPr>
          <w:rFonts w:eastAsia="Calibri" w:cstheme="minorHAnsi"/>
          <w:color w:val="000000" w:themeColor="text1"/>
        </w:rPr>
        <w:t>se clasificarán según</w:t>
      </w:r>
      <w:r w:rsidRPr="0016464D">
        <w:rPr>
          <w:rFonts w:eastAsia="Calibri" w:cstheme="minorHAnsi"/>
          <w:color w:val="000000" w:themeColor="text1"/>
        </w:rPr>
        <w:t xml:space="preserve"> sus características como tamaño, facilidad de acceso, localización y precio</w:t>
      </w:r>
      <w:r w:rsidR="3E60E456" w:rsidRPr="0016464D">
        <w:rPr>
          <w:rFonts w:eastAsia="Calibri" w:cstheme="minorHAnsi"/>
          <w:color w:val="000000" w:themeColor="text1"/>
        </w:rPr>
        <w:t>,</w:t>
      </w:r>
      <w:r w:rsidRPr="0016464D">
        <w:rPr>
          <w:rFonts w:eastAsia="Calibri" w:cstheme="minorHAnsi"/>
          <w:color w:val="000000" w:themeColor="text1"/>
        </w:rPr>
        <w:t xml:space="preserve"> entre otros factores.</w:t>
      </w:r>
      <w:r w:rsidR="12804051" w:rsidRPr="0016464D">
        <w:rPr>
          <w:rFonts w:eastAsia="Calibri" w:cstheme="minorHAnsi"/>
          <w:color w:val="000000" w:themeColor="text1"/>
        </w:rPr>
        <w:t xml:space="preserve"> Esto permitirá a los usuarios filtrar con detalle las ofertas </w:t>
      </w:r>
      <w:r w:rsidR="0ABD6AC6" w:rsidRPr="0016464D">
        <w:rPr>
          <w:rFonts w:eastAsia="Calibri" w:cstheme="minorHAnsi"/>
          <w:color w:val="000000" w:themeColor="text1"/>
        </w:rPr>
        <w:t xml:space="preserve">y facilitará el desarrollo de un algoritmo inteligente que </w:t>
      </w:r>
      <w:r w:rsidR="266F401C" w:rsidRPr="0016464D">
        <w:rPr>
          <w:rFonts w:eastAsia="Calibri" w:cstheme="minorHAnsi"/>
          <w:color w:val="000000" w:themeColor="text1"/>
        </w:rPr>
        <w:t>use</w:t>
      </w:r>
      <w:r w:rsidR="0ABD6AC6" w:rsidRPr="0016464D">
        <w:rPr>
          <w:rFonts w:eastAsia="Calibri" w:cstheme="minorHAnsi"/>
          <w:color w:val="000000" w:themeColor="text1"/>
        </w:rPr>
        <w:t xml:space="preserve"> esta información para proponer plazas de garaje en el momento.</w:t>
      </w:r>
    </w:p>
    <w:p w14:paraId="7379FAE3" w14:textId="063EBE91" w:rsidR="009B5267" w:rsidRPr="0016464D" w:rsidRDefault="07ACBD01" w:rsidP="458AB40D">
      <w:pPr>
        <w:spacing w:line="276" w:lineRule="auto"/>
        <w:rPr>
          <w:rFonts w:eastAsia="Calibri" w:cstheme="minorHAnsi"/>
          <w:color w:val="000000" w:themeColor="text1"/>
        </w:rPr>
      </w:pPr>
      <w:r w:rsidRPr="0016464D">
        <w:rPr>
          <w:rFonts w:eastAsia="Calibri" w:cstheme="minorHAnsi"/>
          <w:color w:val="000000" w:themeColor="text1"/>
        </w:rPr>
        <w:t xml:space="preserve">Los usuarios de </w:t>
      </w:r>
      <w:proofErr w:type="spellStart"/>
      <w:r w:rsidRPr="0016464D">
        <w:rPr>
          <w:rFonts w:eastAsia="Calibri" w:cstheme="minorHAnsi"/>
          <w:color w:val="000000" w:themeColor="text1"/>
        </w:rPr>
        <w:t>Park&amp;Go</w:t>
      </w:r>
      <w:proofErr w:type="spellEnd"/>
      <w:r w:rsidRPr="0016464D">
        <w:rPr>
          <w:rFonts w:eastAsia="Calibri" w:cstheme="minorHAnsi"/>
          <w:color w:val="000000" w:themeColor="text1"/>
        </w:rPr>
        <w:t xml:space="preserve"> tendrán acceso a una aplicación móvil a través de la cual podrán interactuar con el resto de los usuarios. Si bien el usuario final </w:t>
      </w:r>
      <w:r w:rsidR="6B20CDFB" w:rsidRPr="0016464D">
        <w:rPr>
          <w:rFonts w:eastAsia="Calibri" w:cstheme="minorHAnsi"/>
          <w:color w:val="000000" w:themeColor="text1"/>
        </w:rPr>
        <w:t xml:space="preserve">no interactuará directamente con ningún otro software, </w:t>
      </w:r>
      <w:proofErr w:type="spellStart"/>
      <w:r w:rsidR="6B20CDFB" w:rsidRPr="0016464D">
        <w:rPr>
          <w:rFonts w:eastAsia="Calibri" w:cstheme="minorHAnsi"/>
          <w:color w:val="000000" w:themeColor="text1"/>
        </w:rPr>
        <w:t>Park&amp;Go</w:t>
      </w:r>
      <w:proofErr w:type="spellEnd"/>
      <w:r w:rsidR="6B20CDFB" w:rsidRPr="0016464D">
        <w:rPr>
          <w:rFonts w:eastAsia="Calibri" w:cstheme="minorHAnsi"/>
          <w:color w:val="000000" w:themeColor="text1"/>
        </w:rPr>
        <w:t xml:space="preserve"> requerirá otros dispositivos como sensores para los puntos de carga, entrada y salida de los garajes o </w:t>
      </w:r>
      <w:r w:rsidR="7BFA2FAD" w:rsidRPr="0016464D">
        <w:rPr>
          <w:rFonts w:eastAsia="Calibri" w:cstheme="minorHAnsi"/>
          <w:color w:val="000000" w:themeColor="text1"/>
        </w:rPr>
        <w:t>servidores que realicen todo el procesamiento necesario.</w:t>
      </w:r>
    </w:p>
    <w:p w14:paraId="005CD52D" w14:textId="0C23280E" w:rsidR="0017491A" w:rsidRDefault="0017491A" w:rsidP="003037AB">
      <w:pPr>
        <w:pStyle w:val="Ttulo2"/>
        <w:numPr>
          <w:ilvl w:val="1"/>
          <w:numId w:val="38"/>
        </w:numPr>
        <w:rPr>
          <w:rFonts w:eastAsiaTheme="minorEastAsia"/>
        </w:rPr>
      </w:pPr>
      <w:bookmarkStart w:id="16" w:name="_Toc163574551"/>
      <w:r>
        <w:rPr>
          <w:rFonts w:eastAsiaTheme="minorEastAsia"/>
        </w:rPr>
        <w:t>Contexto</w:t>
      </w:r>
      <w:bookmarkEnd w:id="16"/>
    </w:p>
    <w:p w14:paraId="4456E8A3" w14:textId="5DCA21A4" w:rsidR="00B4698F" w:rsidRDefault="694D9E75" w:rsidP="0016464D">
      <w:pPr>
        <w:pStyle w:val="Text2"/>
        <w:spacing w:line="276" w:lineRule="auto"/>
        <w:rPr>
          <w:rFonts w:eastAsiaTheme="minorEastAsia"/>
        </w:rPr>
      </w:pPr>
      <w:r w:rsidRPr="2F0152B0">
        <w:rPr>
          <w:rFonts w:eastAsiaTheme="minorEastAsia"/>
        </w:rPr>
        <w:t xml:space="preserve">El transporte urbano es clave </w:t>
      </w:r>
      <w:r w:rsidRPr="5278140C">
        <w:rPr>
          <w:rFonts w:eastAsiaTheme="minorEastAsia"/>
        </w:rPr>
        <w:t xml:space="preserve">para el desarrollo de las funciones de </w:t>
      </w:r>
      <w:r w:rsidRPr="6317C10D">
        <w:rPr>
          <w:rFonts w:eastAsiaTheme="minorEastAsia"/>
        </w:rPr>
        <w:t xml:space="preserve">toda la población, </w:t>
      </w:r>
      <w:r w:rsidRPr="508A035C">
        <w:rPr>
          <w:rFonts w:eastAsiaTheme="minorEastAsia"/>
        </w:rPr>
        <w:t xml:space="preserve">hasta el momento, </w:t>
      </w:r>
      <w:r w:rsidRPr="0CFC94FE">
        <w:rPr>
          <w:rFonts w:eastAsiaTheme="minorEastAsia"/>
        </w:rPr>
        <w:t xml:space="preserve">entre los medios más comunes se encuentran </w:t>
      </w:r>
      <w:r w:rsidRPr="0A7DA604">
        <w:rPr>
          <w:rFonts w:eastAsiaTheme="minorEastAsia"/>
        </w:rPr>
        <w:t>los vehículos personales</w:t>
      </w:r>
      <w:r w:rsidRPr="13FE168D">
        <w:rPr>
          <w:rFonts w:eastAsiaTheme="minorEastAsia"/>
        </w:rPr>
        <w:t xml:space="preserve">. </w:t>
      </w:r>
      <w:r w:rsidR="28B762C2" w:rsidRPr="3352C280">
        <w:rPr>
          <w:rFonts w:eastAsiaTheme="minorEastAsia"/>
        </w:rPr>
        <w:t>La cantida</w:t>
      </w:r>
      <w:r w:rsidR="6104124B" w:rsidRPr="3352C280">
        <w:rPr>
          <w:rFonts w:eastAsiaTheme="minorEastAsia"/>
        </w:rPr>
        <w:t>d</w:t>
      </w:r>
      <w:r w:rsidR="28B762C2" w:rsidRPr="169DE899">
        <w:rPr>
          <w:rFonts w:eastAsiaTheme="minorEastAsia"/>
        </w:rPr>
        <w:t xml:space="preserve"> de vehículos de este tipo no para de incrementar</w:t>
      </w:r>
      <w:r w:rsidR="28B762C2" w:rsidRPr="2ADBB077">
        <w:rPr>
          <w:rFonts w:eastAsiaTheme="minorEastAsia"/>
        </w:rPr>
        <w:t xml:space="preserve">, por lo que uno de los principales </w:t>
      </w:r>
      <w:r w:rsidR="28B762C2" w:rsidRPr="6F45E47A">
        <w:rPr>
          <w:rFonts w:eastAsiaTheme="minorEastAsia"/>
        </w:rPr>
        <w:t xml:space="preserve">problemas a la hora de utilizarlos es el </w:t>
      </w:r>
      <w:r w:rsidR="28B762C2" w:rsidRPr="309B29D8">
        <w:rPr>
          <w:rFonts w:eastAsiaTheme="minorEastAsia"/>
        </w:rPr>
        <w:t>aparcamiento.</w:t>
      </w:r>
    </w:p>
    <w:p w14:paraId="765E5F63" w14:textId="13146598" w:rsidR="28B762C2" w:rsidRDefault="28B762C2" w:rsidP="0016464D">
      <w:pPr>
        <w:pStyle w:val="Text2"/>
        <w:spacing w:line="276" w:lineRule="auto"/>
        <w:rPr>
          <w:rFonts w:eastAsiaTheme="minorEastAsia"/>
        </w:rPr>
      </w:pPr>
      <w:r w:rsidRPr="72C8D51F">
        <w:rPr>
          <w:rFonts w:eastAsiaTheme="minorEastAsia"/>
        </w:rPr>
        <w:t xml:space="preserve">En algunas zonas urbanas existen </w:t>
      </w:r>
      <w:r w:rsidRPr="0945B66B">
        <w:rPr>
          <w:rFonts w:eastAsiaTheme="minorEastAsia"/>
        </w:rPr>
        <w:t xml:space="preserve">aparcamientos </w:t>
      </w:r>
      <w:r w:rsidRPr="080D2F5A">
        <w:rPr>
          <w:rFonts w:eastAsiaTheme="minorEastAsia"/>
        </w:rPr>
        <w:t xml:space="preserve">fácilmente accesibles que permiten </w:t>
      </w:r>
      <w:r w:rsidRPr="32124EE4">
        <w:rPr>
          <w:rFonts w:eastAsiaTheme="minorEastAsia"/>
        </w:rPr>
        <w:t>a los conductores</w:t>
      </w:r>
      <w:r w:rsidRPr="17921033">
        <w:rPr>
          <w:rFonts w:eastAsiaTheme="minorEastAsia"/>
        </w:rPr>
        <w:t xml:space="preserve"> estacionar su vehículo</w:t>
      </w:r>
      <w:r w:rsidRPr="00219EC6">
        <w:rPr>
          <w:rFonts w:eastAsiaTheme="minorEastAsia"/>
        </w:rPr>
        <w:t xml:space="preserve">. </w:t>
      </w:r>
      <w:r w:rsidRPr="53C23B96">
        <w:rPr>
          <w:rFonts w:eastAsiaTheme="minorEastAsia"/>
        </w:rPr>
        <w:t>Desafortunadamente, este no es el caso para tod</w:t>
      </w:r>
      <w:r w:rsidR="3BD28E2F" w:rsidRPr="53C23B96">
        <w:rPr>
          <w:rFonts w:eastAsiaTheme="minorEastAsia"/>
        </w:rPr>
        <w:t xml:space="preserve">os los puntos de las </w:t>
      </w:r>
      <w:r w:rsidR="3BD28E2F" w:rsidRPr="79DF27F2">
        <w:rPr>
          <w:rFonts w:eastAsiaTheme="minorEastAsia"/>
        </w:rPr>
        <w:t xml:space="preserve">ciudades, aún existen numerosos </w:t>
      </w:r>
      <w:r w:rsidR="3BD28E2F" w:rsidRPr="362D0E3F">
        <w:rPr>
          <w:rFonts w:eastAsiaTheme="minorEastAsia"/>
        </w:rPr>
        <w:t xml:space="preserve">barrios en los que </w:t>
      </w:r>
      <w:r w:rsidR="3BD28E2F" w:rsidRPr="66CA0D14">
        <w:rPr>
          <w:rFonts w:eastAsiaTheme="minorEastAsia"/>
        </w:rPr>
        <w:t xml:space="preserve">hallar un sitio en el que </w:t>
      </w:r>
      <w:r w:rsidR="3BD28E2F" w:rsidRPr="68556BEC">
        <w:rPr>
          <w:rFonts w:eastAsiaTheme="minorEastAsia"/>
        </w:rPr>
        <w:t xml:space="preserve">aparcar es complicado si no imposibles dependiendo </w:t>
      </w:r>
      <w:r w:rsidR="3BD28E2F" w:rsidRPr="30390F78">
        <w:rPr>
          <w:rFonts w:eastAsiaTheme="minorEastAsia"/>
        </w:rPr>
        <w:t>de la hora del día.</w:t>
      </w:r>
    </w:p>
    <w:p w14:paraId="5B6AE1E1" w14:textId="19774C98" w:rsidR="00B4698F" w:rsidRPr="00B4698F" w:rsidRDefault="3BD28E2F" w:rsidP="0016464D">
      <w:pPr>
        <w:pStyle w:val="Text2"/>
        <w:spacing w:line="276" w:lineRule="auto"/>
        <w:rPr>
          <w:rFonts w:eastAsiaTheme="minorEastAsia"/>
        </w:rPr>
      </w:pPr>
      <w:r w:rsidRPr="2DC110EA">
        <w:rPr>
          <w:rFonts w:eastAsiaTheme="minorEastAsia"/>
        </w:rPr>
        <w:t xml:space="preserve">Otras alternativas para </w:t>
      </w:r>
      <w:r w:rsidR="572F90DC" w:rsidRPr="1C1FC01E">
        <w:rPr>
          <w:rFonts w:eastAsiaTheme="minorEastAsia"/>
        </w:rPr>
        <w:t xml:space="preserve">aparcar </w:t>
      </w:r>
      <w:r w:rsidRPr="6BE1DDAE">
        <w:rPr>
          <w:rFonts w:eastAsiaTheme="minorEastAsia"/>
        </w:rPr>
        <w:t xml:space="preserve">en estas </w:t>
      </w:r>
      <w:r w:rsidRPr="143B52C7">
        <w:rPr>
          <w:rFonts w:eastAsiaTheme="minorEastAsia"/>
        </w:rPr>
        <w:t>zonas son el alquiler de plazas de garaje</w:t>
      </w:r>
      <w:r w:rsidR="572F90DC" w:rsidRPr="1C1FC01E">
        <w:rPr>
          <w:rFonts w:eastAsiaTheme="minorEastAsia"/>
        </w:rPr>
        <w:t>,</w:t>
      </w:r>
      <w:r w:rsidRPr="143B52C7">
        <w:rPr>
          <w:rFonts w:eastAsiaTheme="minorEastAsia"/>
        </w:rPr>
        <w:t xml:space="preserve"> </w:t>
      </w:r>
      <w:r w:rsidR="1E8F6775" w:rsidRPr="59C67915">
        <w:rPr>
          <w:rFonts w:eastAsiaTheme="minorEastAsia"/>
        </w:rPr>
        <w:t xml:space="preserve">que en algunos casos requerirían </w:t>
      </w:r>
      <w:r w:rsidR="1E8F6775" w:rsidRPr="68933F9E">
        <w:rPr>
          <w:rFonts w:eastAsiaTheme="minorEastAsia"/>
        </w:rPr>
        <w:t xml:space="preserve">una permanencia </w:t>
      </w:r>
      <w:r w:rsidR="1E8F6775" w:rsidRPr="60348BA9">
        <w:rPr>
          <w:rFonts w:eastAsiaTheme="minorEastAsia"/>
        </w:rPr>
        <w:t>mínima</w:t>
      </w:r>
      <w:r w:rsidR="572F90DC" w:rsidRPr="1C1FC01E">
        <w:rPr>
          <w:rFonts w:eastAsiaTheme="minorEastAsia"/>
        </w:rPr>
        <w:t>,</w:t>
      </w:r>
      <w:r w:rsidR="1E8F6775" w:rsidRPr="60348BA9">
        <w:rPr>
          <w:rFonts w:eastAsiaTheme="minorEastAsia"/>
        </w:rPr>
        <w:t xml:space="preserve"> </w:t>
      </w:r>
      <w:r w:rsidRPr="60348BA9">
        <w:rPr>
          <w:rFonts w:eastAsiaTheme="minorEastAsia"/>
        </w:rPr>
        <w:t>o</w:t>
      </w:r>
      <w:r w:rsidRPr="143B52C7">
        <w:rPr>
          <w:rFonts w:eastAsiaTheme="minorEastAsia"/>
        </w:rPr>
        <w:t xml:space="preserve"> </w:t>
      </w:r>
      <w:r w:rsidRPr="01AD9516">
        <w:rPr>
          <w:rFonts w:eastAsiaTheme="minorEastAsia"/>
        </w:rPr>
        <w:t xml:space="preserve">el estacionamiento en la calzada </w:t>
      </w:r>
      <w:r w:rsidRPr="4FDA9FE0">
        <w:rPr>
          <w:rFonts w:eastAsiaTheme="minorEastAsia"/>
        </w:rPr>
        <w:t xml:space="preserve">que </w:t>
      </w:r>
      <w:r w:rsidR="572F90DC" w:rsidRPr="1C1FC01E">
        <w:rPr>
          <w:rFonts w:eastAsiaTheme="minorEastAsia"/>
        </w:rPr>
        <w:t>a veces lleva</w:t>
      </w:r>
      <w:r w:rsidRPr="4FDA9FE0">
        <w:rPr>
          <w:rFonts w:eastAsiaTheme="minorEastAsia"/>
        </w:rPr>
        <w:t xml:space="preserve"> el </w:t>
      </w:r>
      <w:r w:rsidRPr="21AAE6EA">
        <w:rPr>
          <w:rFonts w:eastAsiaTheme="minorEastAsia"/>
        </w:rPr>
        <w:t xml:space="preserve">abono de un </w:t>
      </w:r>
      <w:r w:rsidRPr="0E475400">
        <w:rPr>
          <w:rFonts w:eastAsiaTheme="minorEastAsia"/>
        </w:rPr>
        <w:t>tique</w:t>
      </w:r>
      <w:r w:rsidRPr="21AAE6EA">
        <w:rPr>
          <w:rFonts w:eastAsiaTheme="minorEastAsia"/>
        </w:rPr>
        <w:t xml:space="preserve"> </w:t>
      </w:r>
      <w:r w:rsidRPr="74C195DC">
        <w:rPr>
          <w:rFonts w:eastAsiaTheme="minorEastAsia"/>
        </w:rPr>
        <w:t>para</w:t>
      </w:r>
      <w:r w:rsidRPr="21AAE6EA">
        <w:rPr>
          <w:rFonts w:eastAsiaTheme="minorEastAsia"/>
        </w:rPr>
        <w:t xml:space="preserve"> poder </w:t>
      </w:r>
      <w:r w:rsidRPr="0E475400">
        <w:rPr>
          <w:rFonts w:eastAsiaTheme="minorEastAsia"/>
        </w:rPr>
        <w:t>aparcar</w:t>
      </w:r>
      <w:r w:rsidRPr="74C195DC">
        <w:rPr>
          <w:rFonts w:eastAsiaTheme="minorEastAsia"/>
        </w:rPr>
        <w:t xml:space="preserve"> un tiempo limitado</w:t>
      </w:r>
      <w:r w:rsidRPr="0E475400">
        <w:rPr>
          <w:rFonts w:eastAsiaTheme="minorEastAsia"/>
        </w:rPr>
        <w:t>.</w:t>
      </w:r>
    </w:p>
    <w:p w14:paraId="5AFD11B2" w14:textId="01B532D1" w:rsidR="3B13D005" w:rsidRDefault="3B13D005" w:rsidP="0016464D">
      <w:pPr>
        <w:pStyle w:val="Text2"/>
        <w:spacing w:line="276" w:lineRule="auto"/>
        <w:rPr>
          <w:rFonts w:eastAsiaTheme="minorEastAsia"/>
        </w:rPr>
      </w:pPr>
      <w:proofErr w:type="spellStart"/>
      <w:r w:rsidRPr="08CB6FCD">
        <w:rPr>
          <w:rFonts w:eastAsiaTheme="minorEastAsia"/>
        </w:rPr>
        <w:t>Park&amp;Go</w:t>
      </w:r>
      <w:proofErr w:type="spellEnd"/>
      <w:r w:rsidRPr="08CB6FCD">
        <w:rPr>
          <w:rFonts w:eastAsiaTheme="minorEastAsia"/>
        </w:rPr>
        <w:t xml:space="preserve"> tratará de </w:t>
      </w:r>
      <w:r w:rsidRPr="69AD744E">
        <w:rPr>
          <w:rFonts w:eastAsiaTheme="minorEastAsia"/>
        </w:rPr>
        <w:t xml:space="preserve">ofrecer una solución </w:t>
      </w:r>
      <w:r w:rsidRPr="03CB0128">
        <w:rPr>
          <w:rFonts w:eastAsiaTheme="minorEastAsia"/>
        </w:rPr>
        <w:t>que ofrezca</w:t>
      </w:r>
      <w:r w:rsidRPr="5FD14259">
        <w:rPr>
          <w:rFonts w:eastAsiaTheme="minorEastAsia"/>
        </w:rPr>
        <w:t xml:space="preserve"> un aparcamiento</w:t>
      </w:r>
      <w:r w:rsidRPr="03CB0128">
        <w:rPr>
          <w:rFonts w:eastAsiaTheme="minorEastAsia"/>
        </w:rPr>
        <w:t>:</w:t>
      </w:r>
    </w:p>
    <w:p w14:paraId="118B4A8D" w14:textId="01E5E0DF" w:rsidR="3B13D005" w:rsidRDefault="3B13D005" w:rsidP="007B3F64">
      <w:pPr>
        <w:pStyle w:val="Text2"/>
        <w:numPr>
          <w:ilvl w:val="0"/>
          <w:numId w:val="40"/>
        </w:numPr>
        <w:spacing w:line="276" w:lineRule="auto"/>
        <w:rPr>
          <w:rFonts w:eastAsiaTheme="minorEastAsia"/>
        </w:rPr>
      </w:pPr>
      <w:r w:rsidRPr="5150632B">
        <w:rPr>
          <w:rFonts w:eastAsiaTheme="minorEastAsia"/>
        </w:rPr>
        <w:t>Ajustado</w:t>
      </w:r>
      <w:r w:rsidRPr="6E971876">
        <w:rPr>
          <w:rFonts w:eastAsiaTheme="minorEastAsia"/>
        </w:rPr>
        <w:t xml:space="preserve"> a las necesidades </w:t>
      </w:r>
      <w:r w:rsidRPr="0D067AC2">
        <w:rPr>
          <w:rFonts w:eastAsiaTheme="minorEastAsia"/>
        </w:rPr>
        <w:t>de cada vehículo</w:t>
      </w:r>
      <w:r w:rsidRPr="5FD14259">
        <w:rPr>
          <w:rFonts w:eastAsiaTheme="minorEastAsia"/>
        </w:rPr>
        <w:t xml:space="preserve"> particular.</w:t>
      </w:r>
    </w:p>
    <w:p w14:paraId="649462B0" w14:textId="2031E232" w:rsidR="5FD14259" w:rsidRDefault="3B13D005" w:rsidP="007B3F64">
      <w:pPr>
        <w:pStyle w:val="Text2"/>
        <w:numPr>
          <w:ilvl w:val="0"/>
          <w:numId w:val="40"/>
        </w:numPr>
        <w:spacing w:line="276" w:lineRule="auto"/>
        <w:rPr>
          <w:rFonts w:eastAsiaTheme="minorEastAsia"/>
          <w:szCs w:val="22"/>
        </w:rPr>
      </w:pPr>
      <w:r w:rsidRPr="6836E6BA">
        <w:rPr>
          <w:rFonts w:eastAsiaTheme="minorEastAsia"/>
          <w:szCs w:val="22"/>
        </w:rPr>
        <w:t xml:space="preserve">Disponible en zonas urbanas donde no existe cobertura por </w:t>
      </w:r>
      <w:r w:rsidRPr="3BB2D836">
        <w:rPr>
          <w:rFonts w:eastAsiaTheme="minorEastAsia"/>
          <w:szCs w:val="22"/>
        </w:rPr>
        <w:t>otros aparcamientos.</w:t>
      </w:r>
    </w:p>
    <w:p w14:paraId="6973505F" w14:textId="10229810" w:rsidR="0F2C3901" w:rsidRDefault="3B13D005" w:rsidP="007B3F64">
      <w:pPr>
        <w:pStyle w:val="Text2"/>
        <w:numPr>
          <w:ilvl w:val="0"/>
          <w:numId w:val="40"/>
        </w:numPr>
        <w:spacing w:line="276" w:lineRule="auto"/>
        <w:rPr>
          <w:rFonts w:eastAsiaTheme="minorEastAsia"/>
          <w:szCs w:val="22"/>
        </w:rPr>
      </w:pPr>
      <w:r w:rsidRPr="1791DD62">
        <w:rPr>
          <w:rFonts w:eastAsiaTheme="minorEastAsia"/>
          <w:szCs w:val="22"/>
        </w:rPr>
        <w:t>Temporal</w:t>
      </w:r>
      <w:r w:rsidRPr="78988D38">
        <w:rPr>
          <w:rFonts w:eastAsiaTheme="minorEastAsia"/>
          <w:szCs w:val="22"/>
        </w:rPr>
        <w:t xml:space="preserve"> y sin </w:t>
      </w:r>
      <w:r w:rsidRPr="6D93AE43">
        <w:rPr>
          <w:rFonts w:eastAsiaTheme="minorEastAsia"/>
          <w:szCs w:val="22"/>
        </w:rPr>
        <w:t>permanencia</w:t>
      </w:r>
      <w:r w:rsidRPr="59C67915">
        <w:rPr>
          <w:rFonts w:eastAsiaTheme="minorEastAsia"/>
          <w:szCs w:val="22"/>
        </w:rPr>
        <w:t>.</w:t>
      </w:r>
    </w:p>
    <w:p w14:paraId="59E8E418" w14:textId="29006A0A" w:rsidR="00B4698F" w:rsidRDefault="0017491A" w:rsidP="003037AB">
      <w:pPr>
        <w:pStyle w:val="Ttulo2"/>
        <w:numPr>
          <w:ilvl w:val="1"/>
          <w:numId w:val="38"/>
        </w:numPr>
        <w:spacing w:line="276" w:lineRule="auto"/>
        <w:rPr>
          <w:rFonts w:eastAsiaTheme="minorEastAsia"/>
        </w:rPr>
      </w:pPr>
      <w:bookmarkStart w:id="17" w:name="_Toc163574552"/>
      <w:r>
        <w:rPr>
          <w:rFonts w:eastAsiaTheme="minorEastAsia"/>
        </w:rPr>
        <w:lastRenderedPageBreak/>
        <w:t>Economía colaborativa</w:t>
      </w:r>
      <w:bookmarkEnd w:id="17"/>
    </w:p>
    <w:p w14:paraId="65916BF8" w14:textId="3F7EA99F" w:rsidR="00B2477A" w:rsidRDefault="00EA0BF6" w:rsidP="0016464D">
      <w:pPr>
        <w:spacing w:line="276" w:lineRule="auto"/>
        <w:rPr>
          <w:rFonts w:cstheme="minorHAnsi"/>
        </w:rPr>
      </w:pPr>
      <w:r w:rsidRPr="00EA0BF6">
        <w:rPr>
          <w:rFonts w:cstheme="minorHAnsi"/>
        </w:rPr>
        <w:t xml:space="preserve">Según la relación </w:t>
      </w:r>
      <w:r w:rsidR="000F753B">
        <w:rPr>
          <w:rFonts w:cstheme="minorHAnsi"/>
        </w:rPr>
        <w:t xml:space="preserve">establecida </w:t>
      </w:r>
      <w:r w:rsidRPr="00EA0BF6">
        <w:rPr>
          <w:rFonts w:cstheme="minorHAnsi"/>
        </w:rPr>
        <w:t>entre los participantes de los intercambios, se puede hablar de diferentes tip</w:t>
      </w:r>
      <w:r>
        <w:rPr>
          <w:rFonts w:cstheme="minorHAnsi"/>
        </w:rPr>
        <w:t xml:space="preserve">os de economía colaborativa. </w:t>
      </w:r>
      <w:r w:rsidR="001C4179">
        <w:rPr>
          <w:rFonts w:cstheme="minorHAnsi"/>
        </w:rPr>
        <w:t>Aplicado a este proyecto, se estaría hablando de “consumo colaborativo”</w:t>
      </w:r>
      <w:r w:rsidR="00C95362">
        <w:rPr>
          <w:rFonts w:cstheme="minorHAnsi"/>
        </w:rPr>
        <w:t>, un m</w:t>
      </w:r>
      <w:r w:rsidR="00C95362" w:rsidRPr="00C95362">
        <w:rPr>
          <w:rFonts w:cstheme="minorHAnsi"/>
        </w:rPr>
        <w:t>odelo de consumo basado en el intercambio, alquiler o uso compartido de un bien o servicio entre diferentes usuarios</w:t>
      </w:r>
      <w:r w:rsidR="00C95362">
        <w:rPr>
          <w:rFonts w:cstheme="minorHAnsi"/>
        </w:rPr>
        <w:t>.</w:t>
      </w:r>
    </w:p>
    <w:p w14:paraId="53283467" w14:textId="664AFB23" w:rsidR="00490C6F" w:rsidRDefault="0024691E" w:rsidP="0016464D">
      <w:pPr>
        <w:spacing w:line="276" w:lineRule="auto"/>
        <w:rPr>
          <w:rFonts w:cstheme="minorHAnsi"/>
        </w:rPr>
      </w:pPr>
      <w:r>
        <w:rPr>
          <w:rFonts w:cstheme="minorHAnsi"/>
        </w:rPr>
        <w:t>El proyecto</w:t>
      </w:r>
      <w:r w:rsidR="003E6FD5" w:rsidRPr="00D306DC">
        <w:rPr>
          <w:rFonts w:cstheme="minorHAnsi"/>
        </w:rPr>
        <w:t xml:space="preserve"> proporciona un espacio digital donde los propietarios de plazas de garaje pueden ofrecer sus activos disponibles para alquilar, mientras que los usuarios tienen la oportunidad de acceder a estos espacios según sus necesidades temporales de estacionamiento.</w:t>
      </w:r>
    </w:p>
    <w:p w14:paraId="7B15F51D" w14:textId="78CB1175" w:rsidR="0024691E" w:rsidRPr="0024691E" w:rsidRDefault="0024691E" w:rsidP="0016464D">
      <w:pPr>
        <w:spacing w:line="276" w:lineRule="auto"/>
        <w:rPr>
          <w:rFonts w:cstheme="minorHAnsi"/>
        </w:rPr>
      </w:pPr>
      <w:r w:rsidRPr="0024691E">
        <w:rPr>
          <w:rFonts w:cstheme="minorHAnsi"/>
        </w:rPr>
        <w:t xml:space="preserve">Este enfoque fomenta la optimización de recursos subutilizados, al permitir que los propietarios rentabilicen sus plazas de garaje durante los periodos de inactividad. A su vez, los usuarios obtienen acceso a una solución flexible y rentable para sus necesidades de estacionamiento, evitando así la necesidad de adquirir </w:t>
      </w:r>
      <w:r w:rsidR="005C72D3">
        <w:rPr>
          <w:rFonts w:cstheme="minorHAnsi"/>
        </w:rPr>
        <w:t>plazas de garaje</w:t>
      </w:r>
      <w:r w:rsidRPr="0024691E">
        <w:rPr>
          <w:rFonts w:cstheme="minorHAnsi"/>
        </w:rPr>
        <w:t xml:space="preserve"> de forma permanente.</w:t>
      </w:r>
    </w:p>
    <w:p w14:paraId="27DB4276" w14:textId="3995C924" w:rsidR="0024691E" w:rsidRPr="0024691E" w:rsidRDefault="0024691E" w:rsidP="0016464D">
      <w:pPr>
        <w:spacing w:line="276" w:lineRule="auto"/>
        <w:rPr>
          <w:rFonts w:cstheme="minorHAnsi"/>
        </w:rPr>
      </w:pPr>
      <w:r w:rsidRPr="0024691E">
        <w:rPr>
          <w:rFonts w:cstheme="minorHAnsi"/>
        </w:rPr>
        <w:t>Un ejemplo</w:t>
      </w:r>
      <w:r w:rsidR="0027627E">
        <w:rPr>
          <w:rFonts w:cstheme="minorHAnsi"/>
        </w:rPr>
        <w:t xml:space="preserve"> concreto </w:t>
      </w:r>
      <w:r w:rsidRPr="0024691E">
        <w:rPr>
          <w:rFonts w:cstheme="minorHAnsi"/>
        </w:rPr>
        <w:t xml:space="preserve">de este modelo es cuando un propietario de una plaza de garaje que rara vez utiliza su espacio durante la semana decide ofrecerlo para alquilar a través de </w:t>
      </w:r>
      <w:r w:rsidR="00316183">
        <w:rPr>
          <w:rFonts w:cstheme="minorHAnsi"/>
        </w:rPr>
        <w:t>la</w:t>
      </w:r>
      <w:r w:rsidRPr="0024691E">
        <w:rPr>
          <w:rFonts w:cstheme="minorHAnsi"/>
        </w:rPr>
        <w:t xml:space="preserve"> </w:t>
      </w:r>
      <w:r w:rsidR="00316183">
        <w:rPr>
          <w:rFonts w:cstheme="minorHAnsi"/>
        </w:rPr>
        <w:t>aplicación</w:t>
      </w:r>
      <w:r w:rsidRPr="0024691E">
        <w:rPr>
          <w:rFonts w:cstheme="minorHAnsi"/>
        </w:rPr>
        <w:t xml:space="preserve">. </w:t>
      </w:r>
      <w:r w:rsidR="00316183">
        <w:rPr>
          <w:rFonts w:cstheme="minorHAnsi"/>
        </w:rPr>
        <w:t>Por otra parte</w:t>
      </w:r>
      <w:r w:rsidRPr="0024691E">
        <w:rPr>
          <w:rFonts w:cstheme="minorHAnsi"/>
        </w:rPr>
        <w:t>, un usuario que trabaja en el centro de la ciudad y necesita estacionamiento durante el horario laboral, puede beneficiarse al alquilar esta plaza de garaje durante el día.</w:t>
      </w:r>
    </w:p>
    <w:p w14:paraId="26EC500C" w14:textId="0E164258" w:rsidR="0024691E" w:rsidRPr="00D306DC" w:rsidRDefault="0024691E" w:rsidP="0016464D">
      <w:pPr>
        <w:spacing w:line="276" w:lineRule="auto"/>
        <w:rPr>
          <w:rFonts w:cstheme="minorHAnsi"/>
        </w:rPr>
      </w:pPr>
      <w:r w:rsidRPr="0024691E">
        <w:rPr>
          <w:rFonts w:cstheme="minorHAnsi"/>
        </w:rPr>
        <w:t xml:space="preserve">En última instancia, este enfoque de economía colaborativa promueve la eficiencia económica y medioambiental al maximizar la utilización de recursos </w:t>
      </w:r>
      <w:r w:rsidRPr="001E3460">
        <w:rPr>
          <w:rFonts w:cstheme="minorHAnsi"/>
          <w:b/>
          <w:bCs/>
        </w:rPr>
        <w:t>existentes</w:t>
      </w:r>
      <w:r w:rsidR="004F192F">
        <w:rPr>
          <w:rFonts w:cstheme="minorHAnsi"/>
        </w:rPr>
        <w:t xml:space="preserve"> (plazas de garaje)</w:t>
      </w:r>
      <w:r w:rsidRPr="0024691E">
        <w:rPr>
          <w:rFonts w:cstheme="minorHAnsi"/>
        </w:rPr>
        <w:t xml:space="preserve">. Además, fomenta la construcción de relaciones comunitarias al facilitar la interacción directa entre </w:t>
      </w:r>
      <w:r w:rsidR="00655933">
        <w:rPr>
          <w:rFonts w:cstheme="minorHAnsi"/>
        </w:rPr>
        <w:t xml:space="preserve">los </w:t>
      </w:r>
      <w:r w:rsidRPr="0024691E">
        <w:rPr>
          <w:rFonts w:cstheme="minorHAnsi"/>
        </w:rPr>
        <w:t>propietarios</w:t>
      </w:r>
      <w:r w:rsidR="00655933">
        <w:rPr>
          <w:rFonts w:cstheme="minorHAnsi"/>
        </w:rPr>
        <w:t xml:space="preserve"> de las plazas de garaje</w:t>
      </w:r>
      <w:r w:rsidRPr="0024691E">
        <w:rPr>
          <w:rFonts w:cstheme="minorHAnsi"/>
        </w:rPr>
        <w:t xml:space="preserve"> y </w:t>
      </w:r>
      <w:r w:rsidR="00655933">
        <w:rPr>
          <w:rFonts w:cstheme="minorHAnsi"/>
        </w:rPr>
        <w:t xml:space="preserve">los </w:t>
      </w:r>
      <w:r w:rsidRPr="0024691E">
        <w:rPr>
          <w:rFonts w:cstheme="minorHAnsi"/>
        </w:rPr>
        <w:t>usuarios</w:t>
      </w:r>
      <w:r w:rsidR="00655933">
        <w:rPr>
          <w:rFonts w:cstheme="minorHAnsi"/>
        </w:rPr>
        <w:t xml:space="preserve"> que las alquilan</w:t>
      </w:r>
      <w:r w:rsidRPr="0024691E">
        <w:rPr>
          <w:rFonts w:cstheme="minorHAnsi"/>
        </w:rPr>
        <w:t>, generando confianza y cooperación mutua en un entorno de intercambio equitativo y beneficioso para todas las partes involucradas."</w:t>
      </w:r>
    </w:p>
    <w:p w14:paraId="0DE57C99" w14:textId="77777777" w:rsidR="006F01BD" w:rsidRDefault="006F01BD">
      <w:pPr>
        <w:spacing w:after="0"/>
        <w:jc w:val="left"/>
        <w:rPr>
          <w:rFonts w:cstheme="minorHAnsi"/>
          <w:b/>
          <w:bCs/>
          <w:smallCaps/>
          <w:sz w:val="28"/>
        </w:rPr>
      </w:pPr>
      <w:r>
        <w:br w:type="page"/>
      </w:r>
    </w:p>
    <w:p w14:paraId="4961C87D" w14:textId="6DD134DA" w:rsidR="00490C6F" w:rsidRPr="00CC1581" w:rsidRDefault="00490C6F" w:rsidP="003037AB">
      <w:pPr>
        <w:pStyle w:val="Ttulo1"/>
      </w:pPr>
      <w:bookmarkStart w:id="18" w:name="_Toc163574553"/>
      <w:r w:rsidRPr="00CC1581">
        <w:lastRenderedPageBreak/>
        <w:t>Alcance</w:t>
      </w:r>
      <w:bookmarkEnd w:id="18"/>
    </w:p>
    <w:p w14:paraId="5E6E38E7" w14:textId="2C66F26C" w:rsidR="00B73D92" w:rsidRPr="00CC1581" w:rsidRDefault="00B73D92" w:rsidP="0016464D">
      <w:pPr>
        <w:pStyle w:val="PM2-Body"/>
        <w:spacing w:line="276" w:lineRule="auto"/>
        <w:rPr>
          <w:rStyle w:val="nfasissutil"/>
          <w:i w:val="0"/>
          <w:iCs w:val="0"/>
          <w:color w:val="auto"/>
          <w:sz w:val="22"/>
          <w:szCs w:val="22"/>
          <w:lang w:val="es-ES"/>
        </w:rPr>
      </w:pPr>
      <w:r w:rsidRPr="00CC1581">
        <w:rPr>
          <w:rStyle w:val="nfasissutil"/>
          <w:i w:val="0"/>
          <w:iCs w:val="0"/>
          <w:color w:val="auto"/>
          <w:sz w:val="22"/>
          <w:szCs w:val="22"/>
          <w:lang w:val="es-ES"/>
        </w:rPr>
        <w:t xml:space="preserve">El desarrollo de la plataforma </w:t>
      </w:r>
      <w:proofErr w:type="spellStart"/>
      <w:r w:rsidRPr="00CC1581">
        <w:rPr>
          <w:rStyle w:val="nfasissutil"/>
          <w:i w:val="0"/>
          <w:iCs w:val="0"/>
          <w:color w:val="auto"/>
          <w:sz w:val="22"/>
          <w:szCs w:val="22"/>
          <w:lang w:val="es-ES"/>
        </w:rPr>
        <w:t>Park&amp;Go</w:t>
      </w:r>
      <w:proofErr w:type="spellEnd"/>
      <w:r w:rsidRPr="00CC1581">
        <w:rPr>
          <w:rStyle w:val="nfasissutil"/>
          <w:i w:val="0"/>
          <w:iCs w:val="0"/>
          <w:color w:val="auto"/>
          <w:sz w:val="22"/>
          <w:szCs w:val="22"/>
          <w:lang w:val="es-ES"/>
        </w:rPr>
        <w:t xml:space="preserve"> se inscribe en un contexto de creciente popularidad de la economía colaborativa, un modelo económico que permite el intercambio y la compartición de bienes y servicios a través de plataformas digitales. En el sector de estacionamientos, varias aplicaciones y servicios han emergido, ofreciendo soluciones innovadoras que permiten a los usuarios alquilar plazas de aparcamiento para cortos periodos de tiempo o compartir información sobre la disponibilidad de estacionamientos.</w:t>
      </w:r>
    </w:p>
    <w:p w14:paraId="4589F17A" w14:textId="77777777" w:rsidR="00B73D92" w:rsidRPr="00CC1581" w:rsidRDefault="00B73D92" w:rsidP="0016464D">
      <w:pPr>
        <w:pStyle w:val="PM2-Body"/>
        <w:spacing w:line="276" w:lineRule="auto"/>
        <w:rPr>
          <w:rStyle w:val="nfasissutil"/>
          <w:i w:val="0"/>
          <w:iCs w:val="0"/>
          <w:color w:val="auto"/>
          <w:sz w:val="22"/>
          <w:szCs w:val="22"/>
          <w:lang w:val="es-ES"/>
        </w:rPr>
      </w:pPr>
    </w:p>
    <w:p w14:paraId="58019CF3" w14:textId="55A0824F" w:rsidR="00B73D92" w:rsidRPr="00CC1581" w:rsidRDefault="00B73D92" w:rsidP="0016464D">
      <w:pPr>
        <w:pStyle w:val="PM2-Body"/>
        <w:spacing w:line="276" w:lineRule="auto"/>
        <w:rPr>
          <w:rStyle w:val="nfasissutil"/>
          <w:i w:val="0"/>
          <w:iCs w:val="0"/>
          <w:color w:val="auto"/>
          <w:sz w:val="22"/>
          <w:szCs w:val="22"/>
          <w:lang w:val="es-ES"/>
        </w:rPr>
      </w:pPr>
      <w:r w:rsidRPr="00CC1581">
        <w:rPr>
          <w:rStyle w:val="nfasissutil"/>
          <w:i w:val="0"/>
          <w:iCs w:val="0"/>
          <w:color w:val="auto"/>
          <w:sz w:val="22"/>
          <w:szCs w:val="22"/>
          <w:lang w:val="es-ES"/>
        </w:rPr>
        <w:t xml:space="preserve">En el ámbito nacional e internacional, plataformas como </w:t>
      </w:r>
      <w:proofErr w:type="spellStart"/>
      <w:r w:rsidRPr="0026243C">
        <w:rPr>
          <w:i/>
          <w:iCs/>
          <w:sz w:val="22"/>
          <w:szCs w:val="22"/>
          <w:lang w:val="es-ES"/>
        </w:rPr>
        <w:t>Parclick</w:t>
      </w:r>
      <w:proofErr w:type="spellEnd"/>
      <w:r w:rsidRPr="00CC1581">
        <w:rPr>
          <w:rStyle w:val="nfasissutil"/>
          <w:i w:val="0"/>
          <w:iCs w:val="0"/>
          <w:color w:val="auto"/>
          <w:sz w:val="22"/>
          <w:szCs w:val="22"/>
          <w:lang w:val="es-ES"/>
        </w:rPr>
        <w:t xml:space="preserve"> y </w:t>
      </w:r>
      <w:proofErr w:type="spellStart"/>
      <w:r w:rsidRPr="0026243C">
        <w:rPr>
          <w:i/>
          <w:iCs/>
          <w:sz w:val="22"/>
          <w:szCs w:val="22"/>
          <w:lang w:val="es-ES"/>
        </w:rPr>
        <w:t>ElParking</w:t>
      </w:r>
      <w:proofErr w:type="spellEnd"/>
      <w:r w:rsidRPr="00CC1581">
        <w:rPr>
          <w:rStyle w:val="nfasissutil"/>
          <w:i w:val="0"/>
          <w:iCs w:val="0"/>
          <w:color w:val="auto"/>
          <w:sz w:val="22"/>
          <w:szCs w:val="22"/>
          <w:lang w:val="es-ES"/>
        </w:rPr>
        <w:t xml:space="preserve"> se han consolidado como referentes en la oferta de servicios de estacionamiento digital. </w:t>
      </w:r>
      <w:proofErr w:type="spellStart"/>
      <w:r w:rsidRPr="0026243C">
        <w:rPr>
          <w:rStyle w:val="nfasissutil"/>
          <w:color w:val="auto"/>
          <w:sz w:val="22"/>
          <w:szCs w:val="22"/>
          <w:lang w:val="es-ES"/>
        </w:rPr>
        <w:t>Parclick</w:t>
      </w:r>
      <w:proofErr w:type="spellEnd"/>
      <w:r w:rsidRPr="00CC1581">
        <w:rPr>
          <w:rStyle w:val="nfasissutil"/>
          <w:i w:val="0"/>
          <w:iCs w:val="0"/>
          <w:color w:val="auto"/>
          <w:sz w:val="22"/>
          <w:szCs w:val="22"/>
          <w:lang w:val="es-ES"/>
        </w:rPr>
        <w:t xml:space="preserve"> permite a los usuarios reservar plazas en múltiples localidades europeas, incluida España, ofreciendo una amplia gama de opciones en estacionamientos públicos y privados. Por su parte, </w:t>
      </w:r>
      <w:proofErr w:type="spellStart"/>
      <w:r w:rsidRPr="0026243C">
        <w:rPr>
          <w:rStyle w:val="nfasissutil"/>
          <w:color w:val="auto"/>
          <w:sz w:val="22"/>
          <w:szCs w:val="22"/>
          <w:lang w:val="es-ES"/>
        </w:rPr>
        <w:t>ElParking</w:t>
      </w:r>
      <w:proofErr w:type="spellEnd"/>
      <w:r w:rsidRPr="00CC1581">
        <w:rPr>
          <w:rStyle w:val="nfasissutil"/>
          <w:i w:val="0"/>
          <w:iCs w:val="0"/>
          <w:color w:val="auto"/>
          <w:sz w:val="22"/>
          <w:szCs w:val="22"/>
          <w:lang w:val="es-ES"/>
        </w:rPr>
        <w:t xml:space="preserve"> facilita no solo la reserva de estacionamientos sino también el pago de tarifas de estacionamiento regulado y otros servicios asociados al automóvil.</w:t>
      </w:r>
    </w:p>
    <w:p w14:paraId="50EF08FE" w14:textId="77777777" w:rsidR="00B73D92" w:rsidRPr="00CC1581" w:rsidRDefault="00B73D92" w:rsidP="0016464D">
      <w:pPr>
        <w:pStyle w:val="PM2-Body"/>
        <w:spacing w:line="276" w:lineRule="auto"/>
        <w:rPr>
          <w:rStyle w:val="nfasissutil"/>
          <w:i w:val="0"/>
          <w:iCs w:val="0"/>
          <w:color w:val="auto"/>
          <w:sz w:val="22"/>
          <w:szCs w:val="22"/>
          <w:lang w:val="es-ES"/>
        </w:rPr>
      </w:pPr>
    </w:p>
    <w:p w14:paraId="7D38D5A1" w14:textId="3DA0E77C" w:rsidR="00B73D92" w:rsidRPr="00CC1581" w:rsidRDefault="0026243C" w:rsidP="0016464D">
      <w:pPr>
        <w:pStyle w:val="PM2-Body"/>
        <w:spacing w:line="276" w:lineRule="auto"/>
        <w:rPr>
          <w:rStyle w:val="nfasissutil"/>
          <w:i w:val="0"/>
          <w:iCs w:val="0"/>
          <w:color w:val="auto"/>
          <w:sz w:val="22"/>
          <w:szCs w:val="22"/>
          <w:lang w:val="es-ES"/>
        </w:rPr>
      </w:pPr>
      <w:r>
        <w:rPr>
          <w:rStyle w:val="nfasissutil"/>
          <w:i w:val="0"/>
          <w:iCs w:val="0"/>
          <w:color w:val="auto"/>
          <w:sz w:val="22"/>
          <w:szCs w:val="22"/>
          <w:lang w:val="es-ES"/>
        </w:rPr>
        <w:t>La</w:t>
      </w:r>
      <w:r w:rsidR="00B73D92" w:rsidRPr="00CC1581">
        <w:rPr>
          <w:rStyle w:val="nfasissutil"/>
          <w:i w:val="0"/>
          <w:iCs w:val="0"/>
          <w:color w:val="auto"/>
          <w:sz w:val="22"/>
          <w:szCs w:val="22"/>
          <w:lang w:val="es-ES"/>
        </w:rPr>
        <w:t xml:space="preserve"> adopción de estas tecnologías </w:t>
      </w:r>
      <w:r w:rsidR="004F28A1">
        <w:rPr>
          <w:rStyle w:val="nfasissutil"/>
          <w:i w:val="0"/>
          <w:iCs w:val="0"/>
          <w:color w:val="auto"/>
          <w:sz w:val="22"/>
          <w:szCs w:val="22"/>
          <w:lang w:val="es-ES"/>
        </w:rPr>
        <w:t>está</w:t>
      </w:r>
      <w:r w:rsidR="00B73D92" w:rsidRPr="00CC1581">
        <w:rPr>
          <w:rStyle w:val="nfasissutil"/>
          <w:i w:val="0"/>
          <w:iCs w:val="0"/>
          <w:color w:val="auto"/>
          <w:sz w:val="22"/>
          <w:szCs w:val="22"/>
          <w:lang w:val="es-ES"/>
        </w:rPr>
        <w:t xml:space="preserve"> en sus etapas iniciales, representando una oportunidad significativa par</w:t>
      </w:r>
      <w:r>
        <w:rPr>
          <w:rStyle w:val="nfasissutil"/>
          <w:i w:val="0"/>
          <w:iCs w:val="0"/>
          <w:color w:val="auto"/>
          <w:sz w:val="22"/>
          <w:szCs w:val="22"/>
          <w:lang w:val="es-ES"/>
        </w:rPr>
        <w:t>a el servicio planteado</w:t>
      </w:r>
      <w:r w:rsidR="00B73D92" w:rsidRPr="00CC1581">
        <w:rPr>
          <w:rStyle w:val="nfasissutil"/>
          <w:i w:val="0"/>
          <w:iCs w:val="0"/>
          <w:color w:val="auto"/>
          <w:sz w:val="22"/>
          <w:szCs w:val="22"/>
          <w:lang w:val="es-ES"/>
        </w:rPr>
        <w:t xml:space="preserve"> de establecerse como pionero</w:t>
      </w:r>
      <w:r w:rsidR="004F28A1">
        <w:rPr>
          <w:rStyle w:val="nfasissutil"/>
          <w:i w:val="0"/>
          <w:iCs w:val="0"/>
          <w:color w:val="auto"/>
          <w:sz w:val="22"/>
          <w:szCs w:val="22"/>
          <w:lang w:val="es-ES"/>
        </w:rPr>
        <w:t xml:space="preserve"> tanto a nivel regional como nacional</w:t>
      </w:r>
      <w:r w:rsidR="00B73D92" w:rsidRPr="00CC1581">
        <w:rPr>
          <w:rStyle w:val="nfasissutil"/>
          <w:i w:val="0"/>
          <w:iCs w:val="0"/>
          <w:color w:val="auto"/>
          <w:sz w:val="22"/>
          <w:szCs w:val="22"/>
          <w:lang w:val="es-ES"/>
        </w:rPr>
        <w:t>, aprovechando la familiaridad creciente de los usuarios con estas plataformas y adaptando la oferta a las particularidades del mercado local.</w:t>
      </w:r>
    </w:p>
    <w:p w14:paraId="08688E22" w14:textId="77777777" w:rsidR="00B73D92" w:rsidRPr="00CC1581" w:rsidRDefault="00B73D92" w:rsidP="0016464D">
      <w:pPr>
        <w:pStyle w:val="PM2-Body"/>
        <w:spacing w:line="276" w:lineRule="auto"/>
        <w:rPr>
          <w:rStyle w:val="nfasissutil"/>
          <w:i w:val="0"/>
          <w:iCs w:val="0"/>
          <w:color w:val="auto"/>
          <w:sz w:val="22"/>
          <w:szCs w:val="22"/>
          <w:lang w:val="es-ES"/>
        </w:rPr>
      </w:pPr>
    </w:p>
    <w:p w14:paraId="4B161F9E" w14:textId="5C77604F" w:rsidR="009A3A8D" w:rsidRPr="001658DA" w:rsidRDefault="00B73D92" w:rsidP="0016464D">
      <w:pPr>
        <w:pStyle w:val="PM2-Body"/>
        <w:spacing w:line="276" w:lineRule="auto"/>
        <w:rPr>
          <w:lang w:val="es-ES"/>
        </w:rPr>
      </w:pPr>
      <w:r w:rsidRPr="001658DA">
        <w:rPr>
          <w:rStyle w:val="nfasissutil"/>
          <w:i w:val="0"/>
          <w:iCs w:val="0"/>
          <w:color w:val="auto"/>
          <w:sz w:val="22"/>
          <w:szCs w:val="22"/>
          <w:lang w:val="es-ES"/>
        </w:rPr>
        <w:t xml:space="preserve">Adicionalmente, la integración de servicios de recarga para vehículos eléctricos en estacionamientos representa una tendencia en auge, en línea con el incremento de la movilidad eléctrica. Plataformas que combinan la oferta de estacionamiento con la recarga eléctrica están ganando terreno, lo que sugiere un camino prometedor para </w:t>
      </w:r>
      <w:proofErr w:type="spellStart"/>
      <w:r w:rsidRPr="001658DA">
        <w:rPr>
          <w:rStyle w:val="nfasissutil"/>
          <w:i w:val="0"/>
          <w:iCs w:val="0"/>
          <w:color w:val="auto"/>
          <w:sz w:val="22"/>
          <w:szCs w:val="22"/>
          <w:lang w:val="es-ES"/>
        </w:rPr>
        <w:t>Park&amp;Go</w:t>
      </w:r>
      <w:proofErr w:type="spellEnd"/>
      <w:r w:rsidRPr="001658DA">
        <w:rPr>
          <w:rStyle w:val="nfasissutil"/>
          <w:i w:val="0"/>
          <w:iCs w:val="0"/>
          <w:color w:val="auto"/>
          <w:sz w:val="22"/>
          <w:szCs w:val="22"/>
          <w:lang w:val="es-ES"/>
        </w:rPr>
        <w:t xml:space="preserve">, especialmente </w:t>
      </w:r>
      <w:r w:rsidRPr="001658DA">
        <w:rPr>
          <w:sz w:val="22"/>
          <w:szCs w:val="22"/>
          <w:lang w:val="es-ES"/>
        </w:rPr>
        <w:t>considerando la creciente infraestructura de recarga en Asturias</w:t>
      </w:r>
      <w:r w:rsidR="00CC1581" w:rsidRPr="70299D88">
        <w:rPr>
          <w:rStyle w:val="Refdenotaalpie"/>
          <w:sz w:val="22"/>
          <w:szCs w:val="22"/>
        </w:rPr>
        <w:footnoteReference w:id="2"/>
      </w:r>
      <w:r w:rsidRPr="001658DA">
        <w:rPr>
          <w:rStyle w:val="nfasissutil"/>
          <w:i w:val="0"/>
          <w:iCs w:val="0"/>
          <w:color w:val="auto"/>
          <w:sz w:val="22"/>
          <w:szCs w:val="22"/>
          <w:lang w:val="es-ES"/>
        </w:rPr>
        <w:t xml:space="preserve"> y </w:t>
      </w:r>
      <w:r w:rsidR="00B80B56" w:rsidRPr="001658DA">
        <w:rPr>
          <w:sz w:val="22"/>
          <w:szCs w:val="22"/>
          <w:lang w:val="es-ES"/>
        </w:rPr>
        <w:t>el interés gubernamental y de consumidores en la movilidad sostenible</w:t>
      </w:r>
      <w:r w:rsidR="0026243C" w:rsidRPr="70299D88">
        <w:rPr>
          <w:rStyle w:val="Refdenotaalpie"/>
          <w:sz w:val="22"/>
          <w:szCs w:val="22"/>
        </w:rPr>
        <w:footnoteReference w:id="3"/>
      </w:r>
      <w:r w:rsidR="00B80B56" w:rsidRPr="001658DA">
        <w:rPr>
          <w:rStyle w:val="nfasissutil"/>
          <w:i w:val="0"/>
          <w:iCs w:val="0"/>
          <w:color w:val="auto"/>
          <w:sz w:val="22"/>
          <w:szCs w:val="22"/>
          <w:lang w:val="es-ES"/>
        </w:rPr>
        <w:t>.</w:t>
      </w:r>
      <w:r w:rsidR="009A3A8D" w:rsidRPr="001658DA">
        <w:rPr>
          <w:lang w:val="es-ES"/>
        </w:rPr>
        <w:br w:type="page"/>
      </w:r>
    </w:p>
    <w:p w14:paraId="622ECB4B" w14:textId="13E77C90" w:rsidR="00BC276D" w:rsidRPr="00A665F7" w:rsidRDefault="00891213" w:rsidP="003037AB">
      <w:pPr>
        <w:pStyle w:val="Ttulo1"/>
      </w:pPr>
      <w:bookmarkStart w:id="19" w:name="_Toc163574554"/>
      <w:r w:rsidRPr="00A665F7">
        <w:lastRenderedPageBreak/>
        <w:t>Glosario</w:t>
      </w:r>
      <w:bookmarkEnd w:id="19"/>
    </w:p>
    <w:p w14:paraId="7A64A844" w14:textId="77777777" w:rsidR="00327F92" w:rsidRPr="00327F92" w:rsidRDefault="00327F92" w:rsidP="00327F92">
      <w:pPr>
        <w:pStyle w:val="Prrafodelista"/>
        <w:keepNext/>
        <w:numPr>
          <w:ilvl w:val="0"/>
          <w:numId w:val="13"/>
        </w:numPr>
        <w:spacing w:before="60" w:after="200"/>
        <w:contextualSpacing w:val="0"/>
        <w:outlineLvl w:val="1"/>
        <w:rPr>
          <w:rFonts w:ascii="Calibri" w:hAnsi="Calibri"/>
          <w:b/>
          <w:vanish/>
          <w:sz w:val="24"/>
        </w:rPr>
      </w:pPr>
      <w:bookmarkStart w:id="20" w:name="_Toc162191607"/>
      <w:bookmarkStart w:id="21" w:name="_Toc163510958"/>
      <w:bookmarkStart w:id="22" w:name="_Toc163516424"/>
      <w:bookmarkStart w:id="23" w:name="_Toc163559338"/>
      <w:bookmarkStart w:id="24" w:name="_Toc163572373"/>
      <w:bookmarkStart w:id="25" w:name="_Toc163572687"/>
      <w:bookmarkStart w:id="26" w:name="_Toc163574017"/>
      <w:bookmarkStart w:id="27" w:name="_Toc163574555"/>
      <w:bookmarkEnd w:id="20"/>
      <w:bookmarkEnd w:id="21"/>
      <w:bookmarkEnd w:id="22"/>
      <w:bookmarkEnd w:id="23"/>
      <w:bookmarkEnd w:id="24"/>
      <w:bookmarkEnd w:id="25"/>
      <w:bookmarkEnd w:id="26"/>
      <w:bookmarkEnd w:id="27"/>
    </w:p>
    <w:p w14:paraId="21DACFEA" w14:textId="77777777" w:rsidR="00327F92" w:rsidRPr="00327F92" w:rsidRDefault="00327F92" w:rsidP="00327F92">
      <w:pPr>
        <w:pStyle w:val="Prrafodelista"/>
        <w:keepNext/>
        <w:numPr>
          <w:ilvl w:val="0"/>
          <w:numId w:val="13"/>
        </w:numPr>
        <w:spacing w:before="60" w:after="200"/>
        <w:contextualSpacing w:val="0"/>
        <w:outlineLvl w:val="1"/>
        <w:rPr>
          <w:rFonts w:ascii="Calibri" w:hAnsi="Calibri"/>
          <w:b/>
          <w:vanish/>
          <w:sz w:val="24"/>
        </w:rPr>
      </w:pPr>
      <w:bookmarkStart w:id="28" w:name="_Toc162191608"/>
      <w:bookmarkStart w:id="29" w:name="_Toc163510959"/>
      <w:bookmarkStart w:id="30" w:name="_Toc163516425"/>
      <w:bookmarkStart w:id="31" w:name="_Toc163559339"/>
      <w:bookmarkStart w:id="32" w:name="_Toc163572374"/>
      <w:bookmarkStart w:id="33" w:name="_Toc163572688"/>
      <w:bookmarkStart w:id="34" w:name="_Toc163574018"/>
      <w:bookmarkStart w:id="35" w:name="_Toc163574556"/>
      <w:bookmarkEnd w:id="28"/>
      <w:bookmarkEnd w:id="29"/>
      <w:bookmarkEnd w:id="30"/>
      <w:bookmarkEnd w:id="31"/>
      <w:bookmarkEnd w:id="32"/>
      <w:bookmarkEnd w:id="33"/>
      <w:bookmarkEnd w:id="34"/>
      <w:bookmarkEnd w:id="35"/>
    </w:p>
    <w:p w14:paraId="57920ECE" w14:textId="77777777" w:rsidR="003037AB" w:rsidRPr="003037AB" w:rsidRDefault="003037AB" w:rsidP="003037AB">
      <w:pPr>
        <w:pStyle w:val="Prrafodelista"/>
        <w:keepNext/>
        <w:numPr>
          <w:ilvl w:val="0"/>
          <w:numId w:val="33"/>
        </w:numPr>
        <w:spacing w:before="60" w:after="200"/>
        <w:contextualSpacing w:val="0"/>
        <w:outlineLvl w:val="1"/>
        <w:rPr>
          <w:rFonts w:ascii="Calibri" w:hAnsi="Calibri"/>
          <w:b/>
          <w:vanish/>
          <w:sz w:val="24"/>
        </w:rPr>
      </w:pPr>
      <w:bookmarkStart w:id="36" w:name="_Toc163572689"/>
      <w:bookmarkStart w:id="37" w:name="_Toc163574019"/>
      <w:bookmarkStart w:id="38" w:name="_Toc163574557"/>
      <w:bookmarkEnd w:id="36"/>
      <w:bookmarkEnd w:id="37"/>
      <w:bookmarkEnd w:id="38"/>
    </w:p>
    <w:p w14:paraId="1CF43B87" w14:textId="7FB79945" w:rsidR="006A769F" w:rsidRPr="00CC1581" w:rsidRDefault="006A769F" w:rsidP="003037AB">
      <w:pPr>
        <w:pStyle w:val="Ttulo2"/>
        <w:numPr>
          <w:ilvl w:val="1"/>
          <w:numId w:val="38"/>
        </w:numPr>
      </w:pPr>
      <w:bookmarkStart w:id="39" w:name="_Toc163574558"/>
      <w:r w:rsidRPr="00CC1581">
        <w:t>Conceptuales</w:t>
      </w:r>
      <w:bookmarkEnd w:id="39"/>
    </w:p>
    <w:p w14:paraId="5BE72A8B" w14:textId="77777777" w:rsidR="006A769F" w:rsidRPr="00CC1581" w:rsidRDefault="006A769F" w:rsidP="00641A94">
      <w:pPr>
        <w:pStyle w:val="Prrafodelista"/>
        <w:numPr>
          <w:ilvl w:val="0"/>
          <w:numId w:val="23"/>
        </w:numPr>
        <w:spacing w:after="160" w:line="276" w:lineRule="auto"/>
      </w:pPr>
      <w:r w:rsidRPr="00CC1581">
        <w:rPr>
          <w:b/>
        </w:rPr>
        <w:t>Cliente</w:t>
      </w:r>
      <w:r w:rsidRPr="00CC1581">
        <w:t>: Usuario que posee un vehículo y desea aparcarlo en una plaza de forma temporal.</w:t>
      </w:r>
    </w:p>
    <w:p w14:paraId="4E580910" w14:textId="77777777" w:rsidR="006A769F" w:rsidRPr="00CC1581" w:rsidRDefault="006A769F" w:rsidP="006A769F">
      <w:pPr>
        <w:spacing w:line="276" w:lineRule="auto"/>
        <w:ind w:left="360"/>
      </w:pPr>
      <w:r w:rsidRPr="00CC1581">
        <w:t>Durante el desarrollo del proyecto, se ha tomado la decisión de especificar más el rol de cliente, dando lugar a dos tipos diferentes de usuario:</w:t>
      </w:r>
    </w:p>
    <w:p w14:paraId="22607A3D" w14:textId="77777777" w:rsidR="006A769F" w:rsidRPr="00CC1581" w:rsidRDefault="006A769F" w:rsidP="00641A94">
      <w:pPr>
        <w:pStyle w:val="Prrafodelista"/>
        <w:numPr>
          <w:ilvl w:val="0"/>
          <w:numId w:val="24"/>
        </w:numPr>
        <w:spacing w:after="160" w:line="276" w:lineRule="auto"/>
        <w:ind w:left="720"/>
      </w:pPr>
      <w:r w:rsidRPr="00CC1581">
        <w:rPr>
          <w:b/>
        </w:rPr>
        <w:t>Instantáneo</w:t>
      </w:r>
      <w:r w:rsidRPr="00CC1581">
        <w:t>: Este tipo de cliente busca localizar la plaza disponible más cercana a su ubicación con la intención de aparcar cuanto antes. Lo más común es que este cliente ya se encuentre en el vehículo, cerca de la localización donde le interesa estacionar.</w:t>
      </w:r>
    </w:p>
    <w:p w14:paraId="6A3E3E50" w14:textId="77777777" w:rsidR="006A769F" w:rsidRPr="00CC1581" w:rsidRDefault="006A769F" w:rsidP="00641A94">
      <w:pPr>
        <w:pStyle w:val="Prrafodelista"/>
        <w:numPr>
          <w:ilvl w:val="0"/>
          <w:numId w:val="24"/>
        </w:numPr>
        <w:spacing w:after="160" w:line="276" w:lineRule="auto"/>
        <w:ind w:left="720"/>
      </w:pPr>
      <w:r w:rsidRPr="00CC1581">
        <w:rPr>
          <w:b/>
        </w:rPr>
        <w:t>Planificador</w:t>
      </w:r>
      <w:r w:rsidRPr="00CC1581">
        <w:t>: Este tipo de cliente está planificando un viaje, por lo que reservará una plaza con mayor antelación, es posible también que el alquiler de esta plaza sea de una duración superior al de otros clientes.</w:t>
      </w:r>
    </w:p>
    <w:p w14:paraId="77310DAA" w14:textId="77777777" w:rsidR="0001649E" w:rsidRDefault="0001649E" w:rsidP="00641A94">
      <w:pPr>
        <w:pStyle w:val="Prrafodelista"/>
        <w:numPr>
          <w:ilvl w:val="0"/>
          <w:numId w:val="24"/>
        </w:numPr>
        <w:spacing w:after="160" w:line="276" w:lineRule="auto"/>
      </w:pPr>
      <w:r w:rsidRPr="00CC1581">
        <w:rPr>
          <w:b/>
        </w:rPr>
        <w:t>Ofertante</w:t>
      </w:r>
      <w:r w:rsidRPr="00CC1581">
        <w:t xml:space="preserve">: Usuario que posee una plaza y desea ofertarla a otros usuarios de </w:t>
      </w:r>
      <w:proofErr w:type="spellStart"/>
      <w:r w:rsidRPr="00CC1581">
        <w:t>Park&amp;Go</w:t>
      </w:r>
      <w:proofErr w:type="spellEnd"/>
      <w:r w:rsidRPr="00CC1581">
        <w:t>.</w:t>
      </w:r>
    </w:p>
    <w:p w14:paraId="218FCAC2" w14:textId="6856D981" w:rsidR="00C820C8" w:rsidRDefault="00C820C8" w:rsidP="00641A94">
      <w:pPr>
        <w:pStyle w:val="Prrafodelista"/>
        <w:numPr>
          <w:ilvl w:val="0"/>
          <w:numId w:val="24"/>
        </w:numPr>
        <w:spacing w:after="160" w:line="276" w:lineRule="auto"/>
      </w:pPr>
      <w:r>
        <w:rPr>
          <w:b/>
        </w:rPr>
        <w:t>Sistema de acceso</w:t>
      </w:r>
      <w:r w:rsidRPr="00C820C8">
        <w:t>:</w:t>
      </w:r>
      <w:r>
        <w:t xml:space="preserve"> </w:t>
      </w:r>
      <w:r w:rsidR="00B108E1">
        <w:t>Sistema compuesto por el hardware y software</w:t>
      </w:r>
      <w:r w:rsidR="00787CE9">
        <w:t xml:space="preserve"> que hace posible que un cliente puede entrar y salir del </w:t>
      </w:r>
      <w:r w:rsidR="00D10A6E">
        <w:t>emplazamiento</w:t>
      </w:r>
      <w:r w:rsidR="00787CE9">
        <w:t xml:space="preserve"> en el cual se ubica la plaza de garaje alquilada.</w:t>
      </w:r>
    </w:p>
    <w:p w14:paraId="27463E61" w14:textId="79A6C03B" w:rsidR="0001649E" w:rsidRDefault="00D2114F" w:rsidP="00641A94">
      <w:pPr>
        <w:pStyle w:val="Prrafodelista"/>
        <w:numPr>
          <w:ilvl w:val="0"/>
          <w:numId w:val="24"/>
        </w:numPr>
        <w:spacing w:after="160" w:line="276" w:lineRule="auto"/>
      </w:pPr>
      <w:r w:rsidRPr="001F0AFC">
        <w:rPr>
          <w:b/>
        </w:rPr>
        <w:t>Puntos de carga:</w:t>
      </w:r>
      <w:r>
        <w:t xml:space="preserve"> </w:t>
      </w:r>
      <w:r w:rsidR="001F0AFC">
        <w:t xml:space="preserve">Infraestructura </w:t>
      </w:r>
      <w:r w:rsidR="00975522">
        <w:t>situada</w:t>
      </w:r>
      <w:r w:rsidR="00C35924">
        <w:t xml:space="preserve"> en </w:t>
      </w:r>
      <w:r w:rsidR="00D10A6E">
        <w:t>la plaza</w:t>
      </w:r>
      <w:r w:rsidR="00C35924">
        <w:t xml:space="preserve"> de garaje alquilada </w:t>
      </w:r>
      <w:r w:rsidR="001F0AFC">
        <w:t xml:space="preserve">mediante la cual los </w:t>
      </w:r>
      <w:r w:rsidR="00C35924">
        <w:t xml:space="preserve">clientes podrán </w:t>
      </w:r>
      <w:r w:rsidR="00975522">
        <w:t>cargar su respectivo coche eléctrico</w:t>
      </w:r>
      <w:r w:rsidR="00787CE9">
        <w:t>.</w:t>
      </w:r>
    </w:p>
    <w:p w14:paraId="5027ACE3" w14:textId="77777777" w:rsidR="00A53A36" w:rsidRPr="00CC1581" w:rsidRDefault="00A53A36" w:rsidP="00A53A36">
      <w:pPr>
        <w:spacing w:after="160" w:line="276" w:lineRule="auto"/>
      </w:pPr>
    </w:p>
    <w:p w14:paraId="18F96364" w14:textId="77087341" w:rsidR="00951184" w:rsidRPr="00CC1581" w:rsidRDefault="006A769F" w:rsidP="003037AB">
      <w:pPr>
        <w:pStyle w:val="Ttulo2"/>
        <w:numPr>
          <w:ilvl w:val="1"/>
          <w:numId w:val="38"/>
        </w:numPr>
      </w:pPr>
      <w:bookmarkStart w:id="40" w:name="_Toc163574559"/>
      <w:r w:rsidRPr="00CC1581">
        <w:t>Técnicas</w:t>
      </w:r>
      <w:bookmarkEnd w:id="40"/>
    </w:p>
    <w:p w14:paraId="4B427B2F" w14:textId="40EEB59B" w:rsidR="007E6F35" w:rsidRPr="00CC1581" w:rsidRDefault="001574A5" w:rsidP="00641A94">
      <w:pPr>
        <w:pStyle w:val="Prrafodelista"/>
        <w:numPr>
          <w:ilvl w:val="0"/>
          <w:numId w:val="26"/>
        </w:numPr>
        <w:spacing w:after="160" w:line="276" w:lineRule="auto"/>
      </w:pPr>
      <w:proofErr w:type="spellStart"/>
      <w:r w:rsidRPr="00CC1581">
        <w:rPr>
          <w:b/>
        </w:rPr>
        <w:t>Backend</w:t>
      </w:r>
      <w:proofErr w:type="spellEnd"/>
      <w:r w:rsidRPr="00CC1581">
        <w:t xml:space="preserve">: El </w:t>
      </w:r>
      <w:proofErr w:type="spellStart"/>
      <w:r w:rsidRPr="00CC1581">
        <w:rPr>
          <w:i/>
        </w:rPr>
        <w:t>backend</w:t>
      </w:r>
      <w:proofErr w:type="spellEnd"/>
      <w:r w:rsidRPr="00CC1581">
        <w:t xml:space="preserve"> es la parte del desarrollo programático que se encarga de que toda la lógica de una aplicación funcione.</w:t>
      </w:r>
    </w:p>
    <w:p w14:paraId="1274ED89" w14:textId="77777777" w:rsidR="00B9532E" w:rsidRPr="00CC1581" w:rsidRDefault="00B9532E" w:rsidP="00B9532E">
      <w:pPr>
        <w:pStyle w:val="Prrafodelista"/>
      </w:pPr>
    </w:p>
    <w:p w14:paraId="585E10FF" w14:textId="77777777" w:rsidR="000C44CC" w:rsidRDefault="00B9532E" w:rsidP="000C44CC">
      <w:pPr>
        <w:pStyle w:val="Prrafodelista"/>
        <w:numPr>
          <w:ilvl w:val="0"/>
          <w:numId w:val="26"/>
        </w:numPr>
        <w:spacing w:after="160" w:line="276" w:lineRule="auto"/>
      </w:pPr>
      <w:proofErr w:type="gramStart"/>
      <w:r w:rsidRPr="00CC1581">
        <w:rPr>
          <w:b/>
        </w:rPr>
        <w:t>Hub</w:t>
      </w:r>
      <w:proofErr w:type="gramEnd"/>
      <w:r w:rsidRPr="00CC1581">
        <w:t xml:space="preserve">: Un </w:t>
      </w:r>
      <w:proofErr w:type="spellStart"/>
      <w:r w:rsidRPr="00CC1581">
        <w:t>hub</w:t>
      </w:r>
      <w:proofErr w:type="spellEnd"/>
      <w:r w:rsidRPr="00CC1581">
        <w:t>, también llamado concentrador, es un aparato que hace de puente al que podemos conectar varios dispositivos, generalmente electrónicos, usando solo una conexión del dispositivo al que queremos conectar estos aparatos, el HUB posee varias entradas y una salida o en algunos casos varias salidas y una entrada.</w:t>
      </w:r>
    </w:p>
    <w:p w14:paraId="2BBEEF63" w14:textId="77777777" w:rsidR="000C44CC" w:rsidRDefault="000C44CC" w:rsidP="000C44CC">
      <w:pPr>
        <w:pStyle w:val="Prrafodelista"/>
      </w:pPr>
    </w:p>
    <w:p w14:paraId="17D742F4" w14:textId="77777777" w:rsidR="000C44CC" w:rsidRPr="000C44CC" w:rsidRDefault="000C44CC" w:rsidP="000C44CC">
      <w:pPr>
        <w:pStyle w:val="Prrafodelista"/>
        <w:numPr>
          <w:ilvl w:val="0"/>
          <w:numId w:val="26"/>
        </w:numPr>
        <w:spacing w:after="160" w:line="276" w:lineRule="auto"/>
        <w:rPr>
          <w:b/>
          <w:bCs/>
        </w:rPr>
      </w:pPr>
      <w:commentRangeStart w:id="41"/>
      <w:r w:rsidRPr="000C44CC">
        <w:rPr>
          <w:b/>
          <w:bCs/>
        </w:rPr>
        <w:t>Concentrador</w:t>
      </w:r>
      <w:commentRangeEnd w:id="41"/>
      <w:r>
        <w:rPr>
          <w:rStyle w:val="Refdecomentario"/>
        </w:rPr>
        <w:commentReference w:id="41"/>
      </w:r>
    </w:p>
    <w:p w14:paraId="38303CFE" w14:textId="77777777" w:rsidR="000C44CC" w:rsidRDefault="000C44CC" w:rsidP="000C44CC">
      <w:pPr>
        <w:pStyle w:val="Prrafodelista"/>
      </w:pPr>
    </w:p>
    <w:p w14:paraId="76DBA4FF" w14:textId="0480E459" w:rsidR="009A3A8D" w:rsidRPr="000C44CC" w:rsidRDefault="000C44CC" w:rsidP="000C44CC">
      <w:pPr>
        <w:pStyle w:val="Prrafodelista"/>
        <w:numPr>
          <w:ilvl w:val="0"/>
          <w:numId w:val="26"/>
        </w:numPr>
        <w:spacing w:after="160" w:line="276" w:lineRule="auto"/>
        <w:rPr>
          <w:b/>
          <w:bCs/>
        </w:rPr>
      </w:pPr>
      <w:commentRangeStart w:id="42"/>
      <w:r w:rsidRPr="000C44CC">
        <w:rPr>
          <w:b/>
          <w:bCs/>
        </w:rPr>
        <w:t>Enrutador</w:t>
      </w:r>
      <w:commentRangeEnd w:id="42"/>
      <w:r w:rsidR="005F3D52">
        <w:rPr>
          <w:rStyle w:val="Refdecomentario"/>
        </w:rPr>
        <w:commentReference w:id="42"/>
      </w:r>
      <w:r w:rsidR="009A3A8D" w:rsidRPr="000C44CC">
        <w:rPr>
          <w:b/>
          <w:bCs/>
        </w:rPr>
        <w:br w:type="page"/>
      </w:r>
    </w:p>
    <w:p w14:paraId="6355CE5C" w14:textId="77777777" w:rsidR="009A3A8D" w:rsidRPr="00B111A1" w:rsidRDefault="009A3A8D" w:rsidP="003037AB">
      <w:pPr>
        <w:pStyle w:val="Ttulo1"/>
      </w:pPr>
      <w:bookmarkStart w:id="43" w:name="_Toc669107931"/>
      <w:bookmarkStart w:id="44" w:name="_Toc1205721803"/>
      <w:bookmarkStart w:id="45" w:name="_Toc673005241"/>
      <w:bookmarkStart w:id="46" w:name="_Toc474568680"/>
      <w:bookmarkStart w:id="47" w:name="_Toc1367292434"/>
      <w:bookmarkStart w:id="48" w:name="_Toc707899706"/>
      <w:bookmarkStart w:id="49" w:name="_Toc161087641"/>
      <w:bookmarkStart w:id="50" w:name="_Toc163574560"/>
      <w:r w:rsidRPr="00B111A1">
        <w:lastRenderedPageBreak/>
        <w:t>Normas y referencias</w:t>
      </w:r>
      <w:bookmarkEnd w:id="43"/>
      <w:bookmarkEnd w:id="44"/>
      <w:bookmarkEnd w:id="45"/>
      <w:bookmarkEnd w:id="46"/>
      <w:bookmarkEnd w:id="47"/>
      <w:bookmarkEnd w:id="48"/>
      <w:bookmarkEnd w:id="49"/>
      <w:bookmarkEnd w:id="50"/>
    </w:p>
    <w:p w14:paraId="3DC6B8FE" w14:textId="1BBF27D3" w:rsidR="00067493" w:rsidRPr="00CC1581" w:rsidRDefault="00AA7983" w:rsidP="009A3A8D">
      <w:pPr>
        <w:spacing w:line="276" w:lineRule="auto"/>
      </w:pPr>
      <w:r w:rsidRPr="00CC1581">
        <w:t>En</w:t>
      </w:r>
      <w:r w:rsidR="009A3A8D" w:rsidRPr="00CC1581">
        <w:t xml:space="preserve"> este apartado </w:t>
      </w:r>
      <w:r w:rsidRPr="00CC1581">
        <w:t xml:space="preserve">se describen </w:t>
      </w:r>
      <w:r w:rsidR="009A3A8D" w:rsidRPr="00CC1581">
        <w:t xml:space="preserve">las pautas y regulaciones </w:t>
      </w:r>
      <w:r w:rsidR="00EB7C5E">
        <w:t>para</w:t>
      </w:r>
      <w:r w:rsidRPr="00CC1581">
        <w:t xml:space="preserve"> tener en cuenta</w:t>
      </w:r>
      <w:r w:rsidR="009A3A8D" w:rsidRPr="00CC1581">
        <w:t xml:space="preserve"> para garantizar el cumplimiento legal y la </w:t>
      </w:r>
      <w:r w:rsidRPr="00CC1581">
        <w:t>integridad</w:t>
      </w:r>
      <w:r w:rsidR="009A3A8D" w:rsidRPr="00CC1581">
        <w:t xml:space="preserve"> </w:t>
      </w:r>
      <w:r w:rsidRPr="00CC1581">
        <w:t>operacional del servicio.</w:t>
      </w:r>
    </w:p>
    <w:p w14:paraId="6DDA85D9" w14:textId="4171E13E" w:rsidR="009A3A8D" w:rsidRDefault="00067493" w:rsidP="009A3A8D">
      <w:pPr>
        <w:spacing w:line="276" w:lineRule="auto"/>
      </w:pPr>
      <w:r w:rsidRPr="00CC1581">
        <w:t xml:space="preserve">Aunque el rol de la aplicación es </w:t>
      </w:r>
      <w:r w:rsidR="00AA7983" w:rsidRPr="00CC1581">
        <w:t>el de actuar como intermediario entre los propietarios de las plazas y los usuarios, y por lo tanto las características de las plazas están fuera de nuestro alcance, se considera necesario hacer una comprobación del cumplimiento de estos requisitos.</w:t>
      </w:r>
    </w:p>
    <w:p w14:paraId="0D8C1AE9" w14:textId="58774331" w:rsidR="00714934" w:rsidRPr="00CC1581" w:rsidRDefault="00D54702" w:rsidP="009A3A8D">
      <w:pPr>
        <w:spacing w:line="276" w:lineRule="auto"/>
      </w:pPr>
      <w:r>
        <w:t xml:space="preserve">Los puntos y </w:t>
      </w:r>
      <w:r w:rsidR="000F4B2A">
        <w:t xml:space="preserve">normativas a continuación descritas se han de tener en cuenta durante el desarrollo del producto y considerar durante la fase de diseño </w:t>
      </w:r>
      <w:r w:rsidR="00B111A1">
        <w:t>de este</w:t>
      </w:r>
      <w:r w:rsidR="000F4B2A">
        <w:t>.</w:t>
      </w:r>
    </w:p>
    <w:p w14:paraId="734DBB48" w14:textId="5847F8AC" w:rsidR="009A3A8D" w:rsidRPr="00CC1581" w:rsidRDefault="009A3A8D" w:rsidP="00641A94">
      <w:pPr>
        <w:pStyle w:val="Prrafodelista"/>
        <w:numPr>
          <w:ilvl w:val="0"/>
          <w:numId w:val="30"/>
        </w:numPr>
        <w:spacing w:after="160" w:line="276" w:lineRule="auto"/>
      </w:pPr>
      <w:r w:rsidRPr="00B111A1">
        <w:rPr>
          <w:b/>
        </w:rPr>
        <w:t>Derecho de propiedad</w:t>
      </w:r>
      <w:r w:rsidRPr="00CC1581">
        <w:t>. Asegurarse de que los usuarios que ofrezcan sus plazas de garaje tengan el derecho legal para hacerlo. Esto implica verificar si son propietarios de la plaza de garaje o si tienen algún derecho de alquiler o subarrendamiento que les permita ofrecerla. Incluye la Ley de Arrendamientos Urbanos (LAU</w:t>
      </w:r>
      <w:r w:rsidR="00D70127" w:rsidRPr="00CC1581">
        <w:t>, Real Decreto 7/2019), la</w:t>
      </w:r>
      <w:r w:rsidRPr="00CC1581">
        <w:t xml:space="preserve"> Ley de Propiedad Horizontal (LPH</w:t>
      </w:r>
      <w:r w:rsidR="00D70127" w:rsidRPr="00CC1581">
        <w:t>, Ley 49/1960</w:t>
      </w:r>
      <w:r w:rsidRPr="00CC1581">
        <w:t>) y el Código</w:t>
      </w:r>
      <w:r w:rsidR="000007DF" w:rsidRPr="00CC1581">
        <w:t xml:space="preserve"> </w:t>
      </w:r>
      <w:r w:rsidRPr="00CC1581">
        <w:t>Civil</w:t>
      </w:r>
      <w:r w:rsidR="00D70127" w:rsidRPr="00CC1581">
        <w:t xml:space="preserve"> (Real Decreto de 24 de julio de 1889).</w:t>
      </w:r>
    </w:p>
    <w:p w14:paraId="0816B744" w14:textId="715EAE0C" w:rsidR="009A3A8D" w:rsidRPr="00CC1581" w:rsidRDefault="009A3A8D" w:rsidP="00641A94">
      <w:pPr>
        <w:pStyle w:val="Prrafodelista"/>
        <w:numPr>
          <w:ilvl w:val="0"/>
          <w:numId w:val="30"/>
        </w:numPr>
        <w:spacing w:after="160" w:line="276" w:lineRule="auto"/>
      </w:pPr>
      <w:r w:rsidRPr="00B111A1">
        <w:rPr>
          <w:b/>
        </w:rPr>
        <w:t>Regulaciones de alquiler</w:t>
      </w:r>
      <w:r w:rsidRPr="00CC1581">
        <w:t>. En algunas jurisdicciones, existen regulaciones específicas sobre el alquiler de propiedades, incluidas las plazas de garaje. Esto incluye requisitos de registro, contratos de arrendamiento estándar o condiciones específicas que se deben cumplir al ofrecer una plaza de garaje en alquiler. Incluye la Ley de Arrendamientos Urbanos</w:t>
      </w:r>
      <w:r w:rsidR="00493BCE" w:rsidRPr="00CC1581">
        <w:t xml:space="preserve"> (Real Decreto 7/2019).</w:t>
      </w:r>
    </w:p>
    <w:p w14:paraId="6A8153CA" w14:textId="6FA269AC" w:rsidR="009A3A8D" w:rsidRPr="00CC1581" w:rsidRDefault="009A3A8D" w:rsidP="00641A94">
      <w:pPr>
        <w:pStyle w:val="Prrafodelista"/>
        <w:numPr>
          <w:ilvl w:val="0"/>
          <w:numId w:val="30"/>
        </w:numPr>
        <w:spacing w:after="160" w:line="276" w:lineRule="auto"/>
      </w:pPr>
      <w:r w:rsidRPr="00B111A1">
        <w:rPr>
          <w:b/>
        </w:rPr>
        <w:t>Normativas de condominios y comunidades de propietarios</w:t>
      </w:r>
      <w:r w:rsidRPr="00CC1581">
        <w:t xml:space="preserve">. Aunque se supone que en las prácticas de este proyecto la comunidad </w:t>
      </w:r>
      <w:commentRangeStart w:id="51"/>
      <w:r w:rsidRPr="00CC1581">
        <w:t xml:space="preserve">no vería con malos ojos </w:t>
      </w:r>
      <w:commentRangeEnd w:id="51"/>
      <w:r w:rsidR="00D93638">
        <w:rPr>
          <w:rStyle w:val="Refdecomentario"/>
        </w:rPr>
        <w:commentReference w:id="51"/>
      </w:r>
      <w:r w:rsidRPr="00CC1581">
        <w:t>el alquiler de las plazas, existen requisitos de notificación a la administración de la comunidad. Incluye la Ley de Propiedad Horizontal</w:t>
      </w:r>
      <w:r w:rsidR="00493BCE" w:rsidRPr="00CC1581">
        <w:t xml:space="preserve"> (Ley 49/1960).</w:t>
      </w:r>
    </w:p>
    <w:p w14:paraId="7E784D09" w14:textId="286B99DF" w:rsidR="009A3A8D" w:rsidRPr="00CC1581" w:rsidRDefault="009A3A8D" w:rsidP="00641A94">
      <w:pPr>
        <w:pStyle w:val="Prrafodelista"/>
        <w:numPr>
          <w:ilvl w:val="0"/>
          <w:numId w:val="30"/>
        </w:numPr>
        <w:spacing w:after="160" w:line="276" w:lineRule="auto"/>
      </w:pPr>
      <w:r w:rsidRPr="00B111A1">
        <w:rPr>
          <w:b/>
        </w:rPr>
        <w:t>Normativas fiscales</w:t>
      </w:r>
      <w:r w:rsidRPr="00CC1581">
        <w:t>. Se debe asegurar el cumplimiento de todas las leyes fiscales aplicables relacionadas con la generación de ingresos a través de la aplicación. Esto incluye impuestos sobre el alquiler de propiedades, impuestos sobre transacciones comerciales o cualquier otro impuesto local o estatal. Incluye el Impuesto sobre el Valor Añadido (IVA</w:t>
      </w:r>
      <w:r w:rsidR="006E0FCB" w:rsidRPr="00CC1581">
        <w:t>, Ley 37/1992</w:t>
      </w:r>
      <w:r w:rsidRPr="00CC1581">
        <w:t>) y el Impuesto de Transmisiones Patrimoniales y Actos Jurídicos Documentados (ITP y AJD</w:t>
      </w:r>
      <w:r w:rsidR="006E0FCB" w:rsidRPr="00CC1581">
        <w:t>, Real Decreto Legislativo 1/1993).</w:t>
      </w:r>
    </w:p>
    <w:p w14:paraId="0E1B9DCD" w14:textId="2CC36EF1" w:rsidR="006E0FCB" w:rsidRPr="00CC1581" w:rsidRDefault="009A3A8D" w:rsidP="00641A94">
      <w:pPr>
        <w:pStyle w:val="Prrafodelista"/>
        <w:numPr>
          <w:ilvl w:val="0"/>
          <w:numId w:val="30"/>
        </w:numPr>
        <w:spacing w:after="160" w:line="276" w:lineRule="auto"/>
      </w:pPr>
      <w:r w:rsidRPr="00B111A1">
        <w:rPr>
          <w:b/>
        </w:rPr>
        <w:t>Regulaciones de protección al consumidor.</w:t>
      </w:r>
      <w:r w:rsidRPr="00CC1581">
        <w:t xml:space="preserve"> Se está sujeto a regulaciones de protección al consumidor que se aplican a las transacciones comerciales en línea. Incluye requisitos de transparencia en la información proporcionada a los usuarios, políticas de privacidad claras y justas, y procedimientos para la resolución de disputas entre usuarios y proveedores. Incluye la Ley General para la Defensa de los Consumidores y Usuarios</w:t>
      </w:r>
      <w:r w:rsidR="006E0FCB" w:rsidRPr="00CC1581">
        <w:t xml:space="preserve"> (Real Decreto Legislativo 1/2007).</w:t>
      </w:r>
    </w:p>
    <w:p w14:paraId="7E818508" w14:textId="7E6DEED8" w:rsidR="009A3A8D" w:rsidRPr="00CC1581" w:rsidRDefault="009A3A8D" w:rsidP="00641A94">
      <w:pPr>
        <w:pStyle w:val="Prrafodelista"/>
        <w:numPr>
          <w:ilvl w:val="0"/>
          <w:numId w:val="30"/>
        </w:numPr>
        <w:spacing w:after="160" w:line="276" w:lineRule="auto"/>
      </w:pPr>
      <w:r w:rsidRPr="00B111A1">
        <w:rPr>
          <w:b/>
        </w:rPr>
        <w:t>Protección de datos y privacidad</w:t>
      </w:r>
      <w:r w:rsidRPr="00CC1581">
        <w:t>. Se debe cumplir con las leyes de protección de datos y privacidad, así como las de la información personal que se recopila de los usuarios de la aplicación. Incluye leyes como el Reglamento General de Protección de Datos (RGPD</w:t>
      </w:r>
      <w:r w:rsidR="006E0FCB" w:rsidRPr="00CC1581">
        <w:t>, Reglamento (UE) 2016/679</w:t>
      </w:r>
      <w:r w:rsidRPr="00CC1581">
        <w:t>) y la Ley Orgánica de Protección de Datos Personales y Garantía de los Derechos Digitales (LOPDGDD</w:t>
      </w:r>
      <w:r w:rsidR="006E0FCB" w:rsidRPr="00CC1581">
        <w:t>, Ley Orgánica 3/2018).</w:t>
      </w:r>
      <w:r w:rsidRPr="00CC1581">
        <w:br/>
      </w:r>
    </w:p>
    <w:p w14:paraId="57625710" w14:textId="77777777" w:rsidR="007222DA" w:rsidRDefault="009A3A8D" w:rsidP="0077090C">
      <w:pPr>
        <w:pStyle w:val="Prrafodelista"/>
        <w:spacing w:line="276" w:lineRule="auto"/>
      </w:pPr>
      <w:r w:rsidRPr="00CC1581">
        <w:lastRenderedPageBreak/>
        <w:t>La seguridad en el tratamiento de datos personales según la LOPDGDD y el RGPD se puede dividir en tres niveles de seguridad: básico, medio y alto. Los datos más sensibles que recoge la aplicación son datos bancarios y cierta información médica personal. Estos datos requieren un nivel más alto de seguridad, como el cifrado y la limitación del acceso.</w:t>
      </w:r>
      <w:r w:rsidRPr="00CC1581">
        <w:br/>
      </w:r>
    </w:p>
    <w:p w14:paraId="0766DBF9" w14:textId="79CD632B" w:rsidR="005414AF" w:rsidRPr="00CC1581" w:rsidRDefault="009A3A8D" w:rsidP="00641A94">
      <w:pPr>
        <w:pStyle w:val="Prrafodelista"/>
        <w:numPr>
          <w:ilvl w:val="0"/>
          <w:numId w:val="30"/>
        </w:numPr>
        <w:spacing w:line="276" w:lineRule="auto"/>
      </w:pPr>
      <w:r w:rsidRPr="00B111A1">
        <w:rPr>
          <w:b/>
        </w:rPr>
        <w:t xml:space="preserve">Normativas de seguridad y construcción. </w:t>
      </w:r>
      <w:r w:rsidRPr="00CC1581">
        <w:t>Se debe garantizar que las plazas de garaje que se ofrezcan en la aplicación cumplan con las normativas locales de seguridad y construcción. Cada plaza de garaje debe cumplir con las dimensiones mínimas establecidas en el plan general de ordenación urbana que varía según cada ayuntamiento.</w:t>
      </w:r>
      <w:bookmarkStart w:id="52" w:name="_Toc2098785703"/>
    </w:p>
    <w:p w14:paraId="041A3146" w14:textId="77777777" w:rsidR="005414AF" w:rsidRPr="00CC1581" w:rsidRDefault="005414AF" w:rsidP="005414AF">
      <w:pPr>
        <w:pStyle w:val="Prrafodelista"/>
        <w:spacing w:after="160" w:line="276" w:lineRule="auto"/>
        <w:ind w:left="360"/>
      </w:pPr>
    </w:p>
    <w:p w14:paraId="63AE7659" w14:textId="3902132C" w:rsidR="005414AF" w:rsidRPr="00CC1581" w:rsidRDefault="005414AF" w:rsidP="003037AB">
      <w:pPr>
        <w:pStyle w:val="Ttulo2"/>
        <w:numPr>
          <w:ilvl w:val="1"/>
          <w:numId w:val="38"/>
        </w:numPr>
      </w:pPr>
      <w:bookmarkStart w:id="53" w:name="_Toc163574561"/>
      <w:r w:rsidRPr="00CC1581">
        <w:t xml:space="preserve">Descargo de </w:t>
      </w:r>
      <w:r w:rsidR="0003610F" w:rsidRPr="00CC1581">
        <w:t>r</w:t>
      </w:r>
      <w:r w:rsidRPr="00CC1581">
        <w:t>esponsabilidad</w:t>
      </w:r>
      <w:bookmarkEnd w:id="53"/>
    </w:p>
    <w:p w14:paraId="00E90B66" w14:textId="77777777" w:rsidR="005414AF" w:rsidRPr="00CC1581" w:rsidRDefault="005414AF" w:rsidP="005414AF">
      <w:pPr>
        <w:spacing w:line="276" w:lineRule="auto"/>
      </w:pPr>
      <w:r w:rsidRPr="00CC1581">
        <w:t xml:space="preserve">Es importante destacar que, si bien </w:t>
      </w:r>
      <w:proofErr w:type="spellStart"/>
      <w:r w:rsidRPr="00CC1581">
        <w:t>Park&amp;Go</w:t>
      </w:r>
      <w:proofErr w:type="spellEnd"/>
      <w:r w:rsidRPr="00CC1581">
        <w:t xml:space="preserve"> se compromete a facilitar una plataforma que cumpla con todas las regulaciones legales aplicables y a proporcionar la guía necesaria para que los propietarios y usuarios se adhieran a dichas normativas, la responsabilidad última del cumplimiento legal respecto al derecho de propiedad, las normativas de alquiler, y las condiciones de seguridad y construcción de las plazas de garaje recae sobre los propietarios que las ofrecen en la plataforma. </w:t>
      </w:r>
    </w:p>
    <w:p w14:paraId="46519C44" w14:textId="77777777" w:rsidR="0003610F" w:rsidRPr="00CC1581" w:rsidRDefault="005414AF" w:rsidP="005414AF">
      <w:pPr>
        <w:spacing w:line="276" w:lineRule="auto"/>
      </w:pPr>
      <w:proofErr w:type="spellStart"/>
      <w:r w:rsidRPr="00CC1581">
        <w:t>Park&amp;Go</w:t>
      </w:r>
      <w:proofErr w:type="spellEnd"/>
      <w:r w:rsidRPr="00CC1581">
        <w:t xml:space="preserve"> actúa únicamente como intermediario y, por lo tanto, no asume responsabilidad legal por incumplimientos que puedan surgir del lado de los propietarios o de los usuarios en cuanto a las regulaciones mencionadas. Cada propietario es responsable de asegurar que su oferta de alquiler cumple con todas las leyes y normativas aplicables. </w:t>
      </w:r>
    </w:p>
    <w:p w14:paraId="6F420CC2" w14:textId="505775DE" w:rsidR="005414AF" w:rsidRPr="00CC1581" w:rsidRDefault="005414AF" w:rsidP="005414AF">
      <w:pPr>
        <w:spacing w:line="276" w:lineRule="auto"/>
      </w:pPr>
      <w:r w:rsidRPr="00CC1581">
        <w:t xml:space="preserve">Asimismo, se espera que los usuarios utilicen la plataforma de manera responsable y conforme a la legalidad vigente. </w:t>
      </w:r>
      <w:proofErr w:type="spellStart"/>
      <w:r w:rsidRPr="00CC1581">
        <w:t>Park&amp;Go</w:t>
      </w:r>
      <w:proofErr w:type="spellEnd"/>
      <w:r w:rsidRPr="00CC1581">
        <w:t xml:space="preserve"> recomienda a todos los usuarios y propietarios revisar y asegurarse del cumplimiento de todas las normativas relevantes y buscar asesoría legal en caso de duda.</w:t>
      </w:r>
    </w:p>
    <w:p w14:paraId="15C54951" w14:textId="77777777" w:rsidR="009A3A8D" w:rsidRPr="00CC1581" w:rsidRDefault="009A3A8D" w:rsidP="009A3A8D">
      <w:pPr>
        <w:rPr>
          <w:rFonts w:eastAsiaTheme="majorEastAsia" w:cstheme="majorBidi"/>
          <w:b/>
          <w:color w:val="000000" w:themeColor="text1"/>
          <w:sz w:val="32"/>
          <w:szCs w:val="32"/>
        </w:rPr>
      </w:pPr>
      <w:r w:rsidRPr="00CC1581">
        <w:br w:type="page"/>
      </w:r>
    </w:p>
    <w:p w14:paraId="4C9A730E" w14:textId="56A74F0A" w:rsidR="009A3A8D" w:rsidRPr="00CC1581" w:rsidRDefault="00D76394" w:rsidP="003037AB">
      <w:pPr>
        <w:pStyle w:val="Ttulo1"/>
      </w:pPr>
      <w:bookmarkStart w:id="54" w:name="_Toc163574562"/>
      <w:bookmarkEnd w:id="52"/>
      <w:r w:rsidRPr="00CC1581">
        <w:lastRenderedPageBreak/>
        <w:t>Descripción operativa del proceso</w:t>
      </w:r>
      <w:bookmarkEnd w:id="54"/>
    </w:p>
    <w:p w14:paraId="279949C4" w14:textId="7C6F8EF1" w:rsidR="009A3A8D" w:rsidRPr="00CC1581" w:rsidRDefault="009A3A8D" w:rsidP="009A3A8D">
      <w:pPr>
        <w:spacing w:line="276" w:lineRule="auto"/>
      </w:pPr>
      <w:r w:rsidRPr="00CC1581">
        <w:t xml:space="preserve">La aplicación </w:t>
      </w:r>
      <w:proofErr w:type="spellStart"/>
      <w:r w:rsidRPr="00CC1581">
        <w:rPr>
          <w:i/>
        </w:rPr>
        <w:t>Park&amp;Go</w:t>
      </w:r>
      <w:proofErr w:type="spellEnd"/>
      <w:r w:rsidRPr="00CC1581">
        <w:t xml:space="preserve"> debe proporcionar una plataforma que facilite a distintos usuarios la oferta, alquiler y acceso a plazas de garajes comunitarios.</w:t>
      </w:r>
    </w:p>
    <w:p w14:paraId="76BB1169" w14:textId="2DF8EA59" w:rsidR="00614988" w:rsidRDefault="007B1FB3" w:rsidP="00F56177">
      <w:pPr>
        <w:spacing w:after="160" w:line="276" w:lineRule="auto"/>
      </w:pPr>
      <w:r w:rsidRPr="00CC1581">
        <w:t xml:space="preserve">Ya que no se parte de una operativa estable por el cliente respecto a los requisitos y la </w:t>
      </w:r>
      <w:r w:rsidR="00F51DC3" w:rsidRPr="00CC1581">
        <w:t>operativa</w:t>
      </w:r>
      <w:r w:rsidRPr="00CC1581">
        <w:t xml:space="preserve"> espec</w:t>
      </w:r>
      <w:r w:rsidR="00EC4F56" w:rsidRPr="00CC1581">
        <w:t>í</w:t>
      </w:r>
      <w:r w:rsidRPr="00CC1581">
        <w:t>f</w:t>
      </w:r>
      <w:r w:rsidR="00EC4F56" w:rsidRPr="00CC1581">
        <w:t>ica</w:t>
      </w:r>
      <w:r w:rsidRPr="00CC1581">
        <w:t xml:space="preserve">, </w:t>
      </w:r>
      <w:r w:rsidR="00F51DC3" w:rsidRPr="00CC1581">
        <w:t>se realiza</w:t>
      </w:r>
      <w:r w:rsidRPr="00CC1581">
        <w:t xml:space="preserve"> un estudio para proponer cuál podría ser la operativ</w:t>
      </w:r>
      <w:r w:rsidR="00EC4F56" w:rsidRPr="00CC1581">
        <w:t>a</w:t>
      </w:r>
      <w:r w:rsidRPr="00CC1581">
        <w:t xml:space="preserve"> de func</w:t>
      </w:r>
      <w:r w:rsidR="00EC4F56" w:rsidRPr="00CC1581">
        <w:t>ionamiento</w:t>
      </w:r>
      <w:r w:rsidRPr="00CC1581">
        <w:t xml:space="preserve"> que mejor pudiera ajust</w:t>
      </w:r>
      <w:r w:rsidR="00EC4F56" w:rsidRPr="00CC1581">
        <w:t>ar</w:t>
      </w:r>
      <w:r w:rsidRPr="00CC1581">
        <w:t xml:space="preserve"> a </w:t>
      </w:r>
      <w:r w:rsidR="00971B46" w:rsidRPr="00CC1581">
        <w:t>las necesidades</w:t>
      </w:r>
      <w:r w:rsidRPr="00CC1581">
        <w:t xml:space="preserve"> del clien</w:t>
      </w:r>
      <w:r w:rsidR="00EC4F56" w:rsidRPr="00CC1581">
        <w:t>te</w:t>
      </w:r>
      <w:r w:rsidRPr="00CC1581">
        <w:t xml:space="preserve"> y permit</w:t>
      </w:r>
      <w:r w:rsidR="00EC4F56" w:rsidRPr="00CC1581">
        <w:t>ir</w:t>
      </w:r>
      <w:r w:rsidRPr="00CC1581">
        <w:t xml:space="preserve"> el desarrol</w:t>
      </w:r>
      <w:r w:rsidR="00EC4F56" w:rsidRPr="00CC1581">
        <w:t>lo</w:t>
      </w:r>
      <w:r w:rsidRPr="00CC1581">
        <w:t xml:space="preserve"> de una </w:t>
      </w:r>
      <w:r w:rsidR="00155C08" w:rsidRPr="00CC1581">
        <w:t>aplicación</w:t>
      </w:r>
      <w:r w:rsidRPr="00CC1581">
        <w:t xml:space="preserve"> que de soporte a esa operat</w:t>
      </w:r>
      <w:r w:rsidR="00EC4F56" w:rsidRPr="00CC1581">
        <w:t>iva</w:t>
      </w:r>
      <w:r w:rsidRPr="00CC1581">
        <w:t xml:space="preserve"> con una automat</w:t>
      </w:r>
      <w:r w:rsidR="00FB176D" w:rsidRPr="00CC1581">
        <w:t>ización correspondiente.</w:t>
      </w:r>
    </w:p>
    <w:p w14:paraId="640210B3" w14:textId="08DB1319" w:rsidR="00C375CC" w:rsidRDefault="00C375CC" w:rsidP="00F56177">
      <w:pPr>
        <w:spacing w:after="160" w:line="276" w:lineRule="auto"/>
      </w:pPr>
      <w:r>
        <w:t xml:space="preserve">Para el diseño del proceso con las mayores garantías se han realizado diagramas de historias de usuario que tratan de sintetizar </w:t>
      </w:r>
      <w:r w:rsidR="008E2ED7">
        <w:t>los puntos más relevantes en el proceso de la interacción</w:t>
      </w:r>
      <w:r w:rsidR="00CE05D5">
        <w:t xml:space="preserve"> de los roles </w:t>
      </w:r>
      <w:r w:rsidR="00EF5584">
        <w:t xml:space="preserve">principales del proceso. Dentro de este, se han identificado </w:t>
      </w:r>
      <w:r w:rsidR="00747C61">
        <w:t>dos líneas principales</w:t>
      </w:r>
      <w:r w:rsidR="00F705DD">
        <w:t xml:space="preserve">: el ofertante y el cliente, términos que se describen en el glosario de esta memoria, y se ha trabajado en paralelo </w:t>
      </w:r>
      <w:r w:rsidR="00E56652">
        <w:t>en ambos escenarios.</w:t>
      </w:r>
    </w:p>
    <w:p w14:paraId="3B2A6333" w14:textId="77777777" w:rsidR="002C1B3E" w:rsidRPr="00CC1581" w:rsidRDefault="002C1B3E" w:rsidP="00F56177">
      <w:pPr>
        <w:spacing w:after="160" w:line="276" w:lineRule="auto"/>
        <w:rPr>
          <w:rFonts w:eastAsia="Segoe UI"/>
        </w:rPr>
      </w:pPr>
    </w:p>
    <w:p w14:paraId="32FDAE3B" w14:textId="77777777" w:rsidR="00327F92" w:rsidRPr="00327F92" w:rsidRDefault="00327F92" w:rsidP="00327F92">
      <w:pPr>
        <w:pStyle w:val="Prrafodelista"/>
        <w:keepNext/>
        <w:numPr>
          <w:ilvl w:val="0"/>
          <w:numId w:val="13"/>
        </w:numPr>
        <w:spacing w:before="60" w:after="200"/>
        <w:contextualSpacing w:val="0"/>
        <w:outlineLvl w:val="1"/>
        <w:rPr>
          <w:rFonts w:ascii="Calibri" w:eastAsia="Segoe UI" w:hAnsi="Calibri"/>
          <w:b/>
          <w:vanish/>
          <w:sz w:val="24"/>
        </w:rPr>
      </w:pPr>
      <w:bookmarkStart w:id="55" w:name="_Toc162191614"/>
      <w:bookmarkStart w:id="56" w:name="_Toc163510965"/>
      <w:bookmarkStart w:id="57" w:name="_Toc163516431"/>
      <w:bookmarkStart w:id="58" w:name="_Toc163559345"/>
      <w:bookmarkStart w:id="59" w:name="_Toc163572380"/>
      <w:bookmarkStart w:id="60" w:name="_Toc163572695"/>
      <w:bookmarkStart w:id="61" w:name="_Toc163574025"/>
      <w:bookmarkStart w:id="62" w:name="_Toc163574563"/>
      <w:bookmarkStart w:id="63" w:name="_Toc940630171"/>
      <w:bookmarkStart w:id="64" w:name="_Toc476805264"/>
      <w:bookmarkStart w:id="65" w:name="_Toc1259724132"/>
      <w:bookmarkStart w:id="66" w:name="_Toc1981003919"/>
      <w:bookmarkStart w:id="67" w:name="_Toc161087646"/>
      <w:bookmarkEnd w:id="55"/>
      <w:bookmarkEnd w:id="56"/>
      <w:bookmarkEnd w:id="57"/>
      <w:bookmarkEnd w:id="58"/>
      <w:bookmarkEnd w:id="59"/>
      <w:bookmarkEnd w:id="60"/>
      <w:bookmarkEnd w:id="61"/>
      <w:bookmarkEnd w:id="62"/>
    </w:p>
    <w:p w14:paraId="4DBA276C" w14:textId="77777777" w:rsidR="00327F92" w:rsidRPr="00327F92" w:rsidRDefault="00327F92" w:rsidP="00327F92">
      <w:pPr>
        <w:pStyle w:val="Prrafodelista"/>
        <w:keepNext/>
        <w:numPr>
          <w:ilvl w:val="0"/>
          <w:numId w:val="13"/>
        </w:numPr>
        <w:spacing w:before="60" w:after="200"/>
        <w:contextualSpacing w:val="0"/>
        <w:outlineLvl w:val="1"/>
        <w:rPr>
          <w:rFonts w:ascii="Calibri" w:eastAsia="Segoe UI" w:hAnsi="Calibri"/>
          <w:b/>
          <w:vanish/>
          <w:sz w:val="24"/>
        </w:rPr>
      </w:pPr>
      <w:bookmarkStart w:id="68" w:name="_Toc162191615"/>
      <w:bookmarkStart w:id="69" w:name="_Toc163510966"/>
      <w:bookmarkStart w:id="70" w:name="_Toc163516432"/>
      <w:bookmarkStart w:id="71" w:name="_Toc163559346"/>
      <w:bookmarkStart w:id="72" w:name="_Toc163572381"/>
      <w:bookmarkStart w:id="73" w:name="_Toc163572696"/>
      <w:bookmarkStart w:id="74" w:name="_Toc163574026"/>
      <w:bookmarkStart w:id="75" w:name="_Toc163574564"/>
      <w:bookmarkEnd w:id="68"/>
      <w:bookmarkEnd w:id="69"/>
      <w:bookmarkEnd w:id="70"/>
      <w:bookmarkEnd w:id="71"/>
      <w:bookmarkEnd w:id="72"/>
      <w:bookmarkEnd w:id="73"/>
      <w:bookmarkEnd w:id="74"/>
      <w:bookmarkEnd w:id="75"/>
    </w:p>
    <w:p w14:paraId="168160A9" w14:textId="47954B37" w:rsidR="009A3A8D" w:rsidRPr="00CC1581" w:rsidRDefault="009A3A8D" w:rsidP="003037AB">
      <w:pPr>
        <w:pStyle w:val="Ttulo2"/>
        <w:numPr>
          <w:ilvl w:val="1"/>
          <w:numId w:val="38"/>
        </w:numPr>
        <w:rPr>
          <w:rFonts w:eastAsia="Segoe UI"/>
        </w:rPr>
      </w:pPr>
      <w:bookmarkStart w:id="76" w:name="_Toc163574565"/>
      <w:r w:rsidRPr="00CC1581">
        <w:rPr>
          <w:rFonts w:eastAsia="Segoe UI"/>
        </w:rPr>
        <w:t>Ofertante</w:t>
      </w:r>
      <w:bookmarkEnd w:id="63"/>
      <w:bookmarkEnd w:id="64"/>
      <w:bookmarkEnd w:id="65"/>
      <w:bookmarkEnd w:id="66"/>
      <w:bookmarkEnd w:id="67"/>
      <w:bookmarkEnd w:id="76"/>
    </w:p>
    <w:p w14:paraId="7C65FA0C" w14:textId="77777777" w:rsidR="009A3A8D" w:rsidRPr="00CC1581" w:rsidRDefault="009A3A8D" w:rsidP="00F56177">
      <w:pPr>
        <w:pStyle w:val="PM2-NoHeadingBold"/>
        <w:rPr>
          <w:lang w:val="es-ES"/>
        </w:rPr>
      </w:pPr>
      <w:bookmarkStart w:id="77" w:name="_Toc518772115"/>
      <w:bookmarkStart w:id="78" w:name="_Toc290986691"/>
      <w:bookmarkStart w:id="79" w:name="_Toc1447947333"/>
      <w:bookmarkStart w:id="80" w:name="_Toc108514447"/>
      <w:bookmarkStart w:id="81" w:name="_Toc161087647"/>
      <w:r w:rsidRPr="00CC1581">
        <w:rPr>
          <w:lang w:val="es-ES"/>
        </w:rPr>
        <w:t>Explicación</w:t>
      </w:r>
      <w:bookmarkEnd w:id="77"/>
      <w:bookmarkEnd w:id="78"/>
      <w:bookmarkEnd w:id="79"/>
      <w:bookmarkEnd w:id="80"/>
      <w:bookmarkEnd w:id="81"/>
    </w:p>
    <w:p w14:paraId="6F36A993" w14:textId="77777777" w:rsidR="009A3A8D" w:rsidRPr="00CC1581" w:rsidRDefault="009A3A8D" w:rsidP="00641A94">
      <w:pPr>
        <w:pStyle w:val="Prrafodelista"/>
        <w:numPr>
          <w:ilvl w:val="0"/>
          <w:numId w:val="25"/>
        </w:numPr>
        <w:spacing w:after="160" w:line="276" w:lineRule="auto"/>
      </w:pPr>
      <w:r w:rsidRPr="00CC1581">
        <w:t>Un usuario posee una plaza de aparcamiento en un garaje comunitario. Sin embargo, no tiene ningún vehículo para estacionar en la plaza. En su lugar, está interesado en obtener una rentabilidad de la plaza.</w:t>
      </w:r>
    </w:p>
    <w:p w14:paraId="1F145920" w14:textId="77777777" w:rsidR="009A3A8D" w:rsidRPr="00CC1581" w:rsidRDefault="009A3A8D" w:rsidP="00641A94">
      <w:pPr>
        <w:pStyle w:val="Prrafodelista"/>
        <w:numPr>
          <w:ilvl w:val="0"/>
          <w:numId w:val="25"/>
        </w:numPr>
        <w:spacing w:after="160" w:line="276" w:lineRule="auto"/>
      </w:pPr>
      <w:proofErr w:type="spellStart"/>
      <w:r w:rsidRPr="00CC1581">
        <w:rPr>
          <w:i/>
        </w:rPr>
        <w:t>Park&amp;Go</w:t>
      </w:r>
      <w:proofErr w:type="spellEnd"/>
      <w:r w:rsidRPr="00CC1581">
        <w:t xml:space="preserve"> permite registrar la plaza dando datos sobre la misma. Estos datos se utilizarán para ofrecer la plaza a los clientes más adecuados.</w:t>
      </w:r>
    </w:p>
    <w:p w14:paraId="6AABE9AE" w14:textId="77777777" w:rsidR="009A3A8D" w:rsidRPr="00CC1581" w:rsidRDefault="009A3A8D" w:rsidP="00641A94">
      <w:pPr>
        <w:pStyle w:val="Prrafodelista"/>
        <w:numPr>
          <w:ilvl w:val="0"/>
          <w:numId w:val="25"/>
        </w:numPr>
        <w:spacing w:after="160" w:line="276" w:lineRule="auto"/>
      </w:pPr>
      <w:r w:rsidRPr="00CC1581">
        <w:t>Una vez definidos los datos principales sobre la plaza, el ofertante deberá seleccionar los días y horas en los que la plaza está disponible para alquilar.</w:t>
      </w:r>
    </w:p>
    <w:p w14:paraId="603095DF" w14:textId="77777777" w:rsidR="009A3A8D" w:rsidRPr="00CC1581" w:rsidRDefault="009A3A8D" w:rsidP="00641A94">
      <w:pPr>
        <w:pStyle w:val="Prrafodelista"/>
        <w:numPr>
          <w:ilvl w:val="0"/>
          <w:numId w:val="25"/>
        </w:numPr>
        <w:spacing w:after="160" w:line="276" w:lineRule="auto"/>
      </w:pPr>
      <w:r w:rsidRPr="00CC1581">
        <w:t>Finalmente, el ofertante podrá seleccionar la cantidad que deberá abonar un cliente para alquilar la plaza. Existen varias tarifas en función de la cantidad de tiempo alquilado o el día en específico entre otras.</w:t>
      </w:r>
    </w:p>
    <w:p w14:paraId="42F267CD" w14:textId="77777777" w:rsidR="009A3A8D" w:rsidRPr="00CC1581" w:rsidRDefault="009A3A8D" w:rsidP="00641A94">
      <w:pPr>
        <w:pStyle w:val="Prrafodelista"/>
        <w:numPr>
          <w:ilvl w:val="0"/>
          <w:numId w:val="25"/>
        </w:numPr>
        <w:spacing w:after="160" w:line="276" w:lineRule="auto"/>
      </w:pPr>
      <w:r w:rsidRPr="00CC1581">
        <w:t>Cuando un usuario alquile la plaza, el ofertante recibirá la cantidad conveniente.</w:t>
      </w:r>
    </w:p>
    <w:p w14:paraId="6884EA81" w14:textId="77777777" w:rsidR="009A3A8D" w:rsidRPr="00CC1581" w:rsidRDefault="009A3A8D" w:rsidP="009A3A8D">
      <w:pPr>
        <w:spacing w:line="276" w:lineRule="auto"/>
      </w:pPr>
    </w:p>
    <w:p w14:paraId="1909C40A" w14:textId="77777777" w:rsidR="002C1B3E" w:rsidRDefault="002C1B3E" w:rsidP="00F56177">
      <w:pPr>
        <w:pStyle w:val="PM2-NoHeadingBold"/>
        <w:rPr>
          <w:lang w:val="es-ES"/>
        </w:rPr>
      </w:pPr>
      <w:bookmarkStart w:id="82" w:name="_Toc971859102"/>
      <w:bookmarkStart w:id="83" w:name="_Toc2042626903"/>
      <w:bookmarkStart w:id="84" w:name="_Toc106510748"/>
      <w:bookmarkStart w:id="85" w:name="_Toc189256139"/>
      <w:bookmarkStart w:id="86" w:name="_Toc161087648"/>
    </w:p>
    <w:p w14:paraId="253E8DF1" w14:textId="77777777" w:rsidR="002C1B3E" w:rsidRDefault="002C1B3E" w:rsidP="00F56177">
      <w:pPr>
        <w:pStyle w:val="PM2-NoHeadingBold"/>
        <w:rPr>
          <w:lang w:val="es-ES"/>
        </w:rPr>
      </w:pPr>
    </w:p>
    <w:p w14:paraId="5B615091" w14:textId="77777777" w:rsidR="002C1B3E" w:rsidRDefault="002C1B3E" w:rsidP="00F56177">
      <w:pPr>
        <w:pStyle w:val="PM2-NoHeadingBold"/>
        <w:rPr>
          <w:lang w:val="es-ES"/>
        </w:rPr>
      </w:pPr>
    </w:p>
    <w:p w14:paraId="6014AE24" w14:textId="77777777" w:rsidR="002C1B3E" w:rsidRDefault="002C1B3E" w:rsidP="00F56177">
      <w:pPr>
        <w:pStyle w:val="PM2-NoHeadingBold"/>
        <w:rPr>
          <w:lang w:val="es-ES"/>
        </w:rPr>
      </w:pPr>
    </w:p>
    <w:p w14:paraId="2F1E515E" w14:textId="77777777" w:rsidR="002C1B3E" w:rsidRDefault="002C1B3E" w:rsidP="00F56177">
      <w:pPr>
        <w:pStyle w:val="PM2-NoHeadingBold"/>
        <w:rPr>
          <w:lang w:val="es-ES"/>
        </w:rPr>
      </w:pPr>
    </w:p>
    <w:p w14:paraId="43102795" w14:textId="77777777" w:rsidR="002C1B3E" w:rsidRDefault="002C1B3E" w:rsidP="00F56177">
      <w:pPr>
        <w:pStyle w:val="PM2-NoHeadingBold"/>
        <w:rPr>
          <w:lang w:val="es-ES"/>
        </w:rPr>
      </w:pPr>
    </w:p>
    <w:p w14:paraId="5D0FB48A" w14:textId="77777777" w:rsidR="002C1B3E" w:rsidRDefault="002C1B3E" w:rsidP="00F56177">
      <w:pPr>
        <w:pStyle w:val="PM2-NoHeadingBold"/>
        <w:rPr>
          <w:lang w:val="es-ES"/>
        </w:rPr>
      </w:pPr>
    </w:p>
    <w:p w14:paraId="6945D73A" w14:textId="77777777" w:rsidR="002C1B3E" w:rsidRDefault="002C1B3E" w:rsidP="00F56177">
      <w:pPr>
        <w:pStyle w:val="PM2-NoHeadingBold"/>
        <w:rPr>
          <w:lang w:val="es-ES"/>
        </w:rPr>
      </w:pPr>
    </w:p>
    <w:p w14:paraId="461DE129" w14:textId="77777777" w:rsidR="002C1B3E" w:rsidRDefault="002C1B3E" w:rsidP="00F56177">
      <w:pPr>
        <w:pStyle w:val="PM2-NoHeadingBold"/>
        <w:rPr>
          <w:lang w:val="es-ES"/>
        </w:rPr>
      </w:pPr>
    </w:p>
    <w:p w14:paraId="3DB4F436" w14:textId="77777777" w:rsidR="002C1B3E" w:rsidRDefault="002C1B3E" w:rsidP="00F56177">
      <w:pPr>
        <w:pStyle w:val="PM2-NoHeadingBold"/>
        <w:rPr>
          <w:lang w:val="es-ES"/>
        </w:rPr>
      </w:pPr>
    </w:p>
    <w:p w14:paraId="24BD51EC" w14:textId="77777777" w:rsidR="002C1B3E" w:rsidRDefault="002C1B3E" w:rsidP="00F56177">
      <w:pPr>
        <w:pStyle w:val="PM2-NoHeadingBold"/>
        <w:rPr>
          <w:lang w:val="es-ES"/>
        </w:rPr>
      </w:pPr>
    </w:p>
    <w:p w14:paraId="2D992BBA" w14:textId="77777777" w:rsidR="002C1B3E" w:rsidRDefault="002C1B3E" w:rsidP="00F56177">
      <w:pPr>
        <w:pStyle w:val="PM2-NoHeadingBold"/>
        <w:rPr>
          <w:lang w:val="es-ES"/>
        </w:rPr>
      </w:pPr>
    </w:p>
    <w:p w14:paraId="4E253832" w14:textId="0DFC92D2" w:rsidR="009A3A8D" w:rsidRPr="00CC1581" w:rsidRDefault="009A3A8D" w:rsidP="00F56177">
      <w:pPr>
        <w:pStyle w:val="PM2-NoHeadingBold"/>
        <w:rPr>
          <w:lang w:val="es-ES"/>
        </w:rPr>
      </w:pPr>
      <w:r w:rsidRPr="00CC1581">
        <w:rPr>
          <w:lang w:val="es-ES"/>
        </w:rPr>
        <w:lastRenderedPageBreak/>
        <w:t>Storyboard</w:t>
      </w:r>
      <w:bookmarkEnd w:id="82"/>
      <w:bookmarkEnd w:id="83"/>
      <w:bookmarkEnd w:id="84"/>
      <w:bookmarkEnd w:id="85"/>
      <w:bookmarkEnd w:id="86"/>
    </w:p>
    <w:p w14:paraId="70A03070" w14:textId="77777777" w:rsidR="00255357" w:rsidRPr="00CC1581" w:rsidRDefault="009A3A8D" w:rsidP="002C1B3E">
      <w:pPr>
        <w:keepNext/>
        <w:spacing w:line="276" w:lineRule="auto"/>
        <w:jc w:val="center"/>
      </w:pPr>
      <w:commentRangeStart w:id="87"/>
      <w:r w:rsidRPr="00CC1581">
        <w:rPr>
          <w:noProof/>
        </w:rPr>
        <w:drawing>
          <wp:inline distT="0" distB="0" distL="0" distR="0" wp14:anchorId="6A8E058E" wp14:editId="5126C4D6">
            <wp:extent cx="5699783" cy="7048500"/>
            <wp:effectExtent l="0" t="0" r="0" b="0"/>
            <wp:docPr id="1917494029" name="Picture 19174940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94029" name="Picture 1917494029" descr="Diagrama&#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5290" cy="7080043"/>
                    </a:xfrm>
                    <a:prstGeom prst="rect">
                      <a:avLst/>
                    </a:prstGeom>
                  </pic:spPr>
                </pic:pic>
              </a:graphicData>
            </a:graphic>
          </wp:inline>
        </w:drawing>
      </w:r>
      <w:commentRangeEnd w:id="87"/>
      <w:r w:rsidR="0090645A">
        <w:rPr>
          <w:rStyle w:val="Refdecomentario"/>
        </w:rPr>
        <w:commentReference w:id="87"/>
      </w:r>
    </w:p>
    <w:p w14:paraId="6325F67D" w14:textId="4D372A7F" w:rsidR="003F7E52" w:rsidRPr="00CC1581" w:rsidRDefault="00255357" w:rsidP="00255357">
      <w:pPr>
        <w:pStyle w:val="Descripcin"/>
        <w:jc w:val="center"/>
      </w:pPr>
      <w:bookmarkStart w:id="88" w:name="_Toc161759845"/>
      <w:bookmarkStart w:id="89" w:name="_Toc163572761"/>
      <w:r w:rsidRPr="00CC1581">
        <w:t xml:space="preserve">Figura </w:t>
      </w:r>
      <w:r w:rsidRPr="00CC1581">
        <w:fldChar w:fldCharType="begin"/>
      </w:r>
      <w:r w:rsidRPr="00CC1581">
        <w:instrText xml:space="preserve"> SEQ Figura \* ARABIC </w:instrText>
      </w:r>
      <w:r w:rsidRPr="00CC1581">
        <w:fldChar w:fldCharType="separate"/>
      </w:r>
      <w:r w:rsidR="00971592">
        <w:rPr>
          <w:noProof/>
        </w:rPr>
        <w:t>1</w:t>
      </w:r>
      <w:r w:rsidRPr="00CC1581">
        <w:fldChar w:fldCharType="end"/>
      </w:r>
      <w:r w:rsidRPr="00CC1581">
        <w:t>. Storyboard del ofertante</w:t>
      </w:r>
      <w:bookmarkEnd w:id="88"/>
      <w:bookmarkEnd w:id="89"/>
    </w:p>
    <w:p w14:paraId="13CA0B45" w14:textId="0DB8F8A1" w:rsidR="009A3A8D" w:rsidRPr="00CC1581" w:rsidRDefault="00614988" w:rsidP="003037AB">
      <w:pPr>
        <w:pStyle w:val="Ttulo2"/>
        <w:numPr>
          <w:ilvl w:val="1"/>
          <w:numId w:val="38"/>
        </w:numPr>
        <w:rPr>
          <w:rFonts w:eastAsia="Segoe UI"/>
        </w:rPr>
      </w:pPr>
      <w:bookmarkStart w:id="90" w:name="_Toc334251003"/>
      <w:bookmarkStart w:id="91" w:name="_Toc330402643"/>
      <w:bookmarkStart w:id="92" w:name="_Toc19362339"/>
      <w:bookmarkStart w:id="93" w:name="_Toc979044791"/>
      <w:bookmarkStart w:id="94" w:name="_Toc161087649"/>
      <w:r w:rsidRPr="00CC1581">
        <w:rPr>
          <w:rFonts w:eastAsia="Segoe UI"/>
        </w:rPr>
        <w:br w:type="page"/>
      </w:r>
      <w:bookmarkStart w:id="95" w:name="_Toc163574566"/>
      <w:r w:rsidR="009A3A8D" w:rsidRPr="00CC1581">
        <w:rPr>
          <w:rFonts w:eastAsia="Segoe UI"/>
        </w:rPr>
        <w:lastRenderedPageBreak/>
        <w:t>Cliente</w:t>
      </w:r>
      <w:bookmarkEnd w:id="90"/>
      <w:bookmarkEnd w:id="91"/>
      <w:bookmarkEnd w:id="92"/>
      <w:bookmarkEnd w:id="93"/>
      <w:bookmarkEnd w:id="94"/>
      <w:bookmarkEnd w:id="95"/>
    </w:p>
    <w:p w14:paraId="491F2364" w14:textId="77777777" w:rsidR="009A3A8D" w:rsidRPr="00CC1581" w:rsidRDefault="009A3A8D" w:rsidP="00F56177">
      <w:pPr>
        <w:pStyle w:val="PM2-NoHeadingBold"/>
        <w:rPr>
          <w:lang w:val="es-ES"/>
        </w:rPr>
      </w:pPr>
      <w:bookmarkStart w:id="96" w:name="_Toc1418317124"/>
      <w:bookmarkStart w:id="97" w:name="_Toc2061079933"/>
      <w:bookmarkStart w:id="98" w:name="_Toc1623036463"/>
      <w:bookmarkStart w:id="99" w:name="_Toc91201471"/>
      <w:bookmarkStart w:id="100" w:name="_Toc161087650"/>
      <w:r w:rsidRPr="00CC1581">
        <w:rPr>
          <w:lang w:val="es-ES"/>
        </w:rPr>
        <w:t>Explicación</w:t>
      </w:r>
      <w:bookmarkEnd w:id="96"/>
      <w:bookmarkEnd w:id="97"/>
      <w:bookmarkEnd w:id="98"/>
      <w:bookmarkEnd w:id="99"/>
      <w:bookmarkEnd w:id="100"/>
    </w:p>
    <w:p w14:paraId="4A9D9E8D" w14:textId="77777777" w:rsidR="009A3A8D" w:rsidRPr="00CC1581" w:rsidRDefault="009A3A8D" w:rsidP="009A3A8D">
      <w:pPr>
        <w:spacing w:line="276" w:lineRule="auto"/>
      </w:pPr>
      <w:r w:rsidRPr="00CC1581">
        <w:t>El cliente, que quiere alquilar una plaza de aparcamiento durante un tiempo determinado, se sigue un flujo definido y constante, con algunas alternativas en ciertos casos clave:</w:t>
      </w:r>
    </w:p>
    <w:p w14:paraId="1BD85E4B" w14:textId="77777777" w:rsidR="009A3A8D" w:rsidRPr="00CC1581" w:rsidRDefault="009A3A8D" w:rsidP="00641A94">
      <w:pPr>
        <w:numPr>
          <w:ilvl w:val="0"/>
          <w:numId w:val="27"/>
        </w:numPr>
        <w:spacing w:after="160" w:line="276" w:lineRule="auto"/>
      </w:pPr>
      <w:r w:rsidRPr="00CC1581">
        <w:t>El comienzo del flujo surge cuando el cliente tiene la necesidad de alquilar una plaza de aparcamiento, ya sea planificándolo a largo plazo (0a) o sobre la marcha (0b). Estas dos alternativas representan las dos oportunidades de negocio que trata de capturar la aplicación: aparcamiento rápido sobre la marcha y espacio barato para largas estancias.</w:t>
      </w:r>
    </w:p>
    <w:p w14:paraId="56A61945" w14:textId="77777777" w:rsidR="009A3A8D" w:rsidRPr="00CC1581" w:rsidRDefault="009A3A8D" w:rsidP="00641A94">
      <w:pPr>
        <w:numPr>
          <w:ilvl w:val="0"/>
          <w:numId w:val="27"/>
        </w:numPr>
        <w:spacing w:after="160" w:line="276" w:lineRule="auto"/>
      </w:pPr>
      <w:r w:rsidRPr="00CC1581">
        <w:t>El cliente escoge su coche, que debe estar previamente definido (ver boceto).</w:t>
      </w:r>
    </w:p>
    <w:p w14:paraId="3D24447B" w14:textId="77777777" w:rsidR="009A3A8D" w:rsidRPr="00CC1581" w:rsidRDefault="009A3A8D" w:rsidP="00641A94">
      <w:pPr>
        <w:numPr>
          <w:ilvl w:val="0"/>
          <w:numId w:val="27"/>
        </w:numPr>
        <w:spacing w:after="160" w:line="276" w:lineRule="auto"/>
      </w:pPr>
      <w:r w:rsidRPr="00CC1581">
        <w:t xml:space="preserve">El cliente escoge un lugar en el mapa, resaltando los garajes disponibles y agrupándolos en nodos si el </w:t>
      </w:r>
      <w:proofErr w:type="gramStart"/>
      <w:r w:rsidRPr="00CC1581">
        <w:t>zoom</w:t>
      </w:r>
      <w:proofErr w:type="gramEnd"/>
      <w:r w:rsidRPr="00CC1581">
        <w:t xml:space="preserve"> no es suficiente.</w:t>
      </w:r>
    </w:p>
    <w:p w14:paraId="33640969" w14:textId="77777777" w:rsidR="009A3A8D" w:rsidRPr="00CC1581" w:rsidRDefault="009A3A8D" w:rsidP="00641A94">
      <w:pPr>
        <w:numPr>
          <w:ilvl w:val="0"/>
          <w:numId w:val="27"/>
        </w:numPr>
        <w:spacing w:after="160" w:line="276" w:lineRule="auto"/>
      </w:pPr>
      <w:r w:rsidRPr="00CC1581">
        <w:t>Escoger entre las opciones que el sistema otorga, mostrando información relevante como la disponibilidad o la localización concreta, entre otros.</w:t>
      </w:r>
    </w:p>
    <w:p w14:paraId="1FC9DC1C" w14:textId="77777777" w:rsidR="009A3A8D" w:rsidRPr="00CC1581" w:rsidRDefault="009A3A8D" w:rsidP="00641A94">
      <w:pPr>
        <w:numPr>
          <w:ilvl w:val="0"/>
          <w:numId w:val="27"/>
        </w:numPr>
        <w:spacing w:after="160" w:line="276" w:lineRule="auto"/>
      </w:pPr>
      <w:r w:rsidRPr="00CC1581">
        <w:t xml:space="preserve">Una vez escogido y reservado el aparcamiento, el cliente puede hacer uso de este, indicando su entrada mediante la aplicación. Esta se conectará con el </w:t>
      </w:r>
      <w:proofErr w:type="gramStart"/>
      <w:r w:rsidRPr="00CC1581">
        <w:t>HUB</w:t>
      </w:r>
      <w:proofErr w:type="gramEnd"/>
      <w:r w:rsidRPr="00CC1581">
        <w:t xml:space="preserve"> del garaje, definido en el resto del documento.</w:t>
      </w:r>
    </w:p>
    <w:p w14:paraId="1E0DE548" w14:textId="77777777" w:rsidR="009A3A8D" w:rsidRPr="00CC1581" w:rsidRDefault="009A3A8D" w:rsidP="00641A94">
      <w:pPr>
        <w:numPr>
          <w:ilvl w:val="0"/>
          <w:numId w:val="27"/>
        </w:numPr>
        <w:spacing w:after="160" w:line="276" w:lineRule="auto"/>
      </w:pPr>
      <w:r w:rsidRPr="00CC1581">
        <w:t>Opcionalmente y si así lo indica, puede hacer uso del cargador eléctrico (ver alternativas y sistema de medición para conocer su funcionamiento)</w:t>
      </w:r>
    </w:p>
    <w:p w14:paraId="1621BD19" w14:textId="77777777" w:rsidR="009A3A8D" w:rsidRPr="00CC1581" w:rsidRDefault="009A3A8D" w:rsidP="00641A94">
      <w:pPr>
        <w:numPr>
          <w:ilvl w:val="0"/>
          <w:numId w:val="27"/>
        </w:numPr>
        <w:spacing w:after="160" w:line="276" w:lineRule="auto"/>
      </w:pPr>
      <w:r w:rsidRPr="00CC1581">
        <w:t>Una vez terminado el plazo (o antes, si así lo desea el cliente), deja libre el aparcamiento y lo registra en la aplicación.</w:t>
      </w:r>
    </w:p>
    <w:p w14:paraId="27601591" w14:textId="77777777" w:rsidR="009A3A8D" w:rsidRPr="00CC1581" w:rsidRDefault="009A3A8D" w:rsidP="00641A94">
      <w:pPr>
        <w:numPr>
          <w:ilvl w:val="0"/>
          <w:numId w:val="27"/>
        </w:numPr>
        <w:spacing w:after="160" w:line="276" w:lineRule="auto"/>
      </w:pPr>
      <w:r w:rsidRPr="00CC1581">
        <w:t>Una vez terminado, y también de manera opcional, el cliente puede valorar tanto al usuario que ofertó la plaza como a la plaza en sí, siguiendo su propio criterio.</w:t>
      </w:r>
    </w:p>
    <w:p w14:paraId="2E18788E" w14:textId="77777777" w:rsidR="00614988" w:rsidRPr="00CC1581" w:rsidRDefault="00614988" w:rsidP="00614988">
      <w:pPr>
        <w:spacing w:after="160" w:line="276" w:lineRule="auto"/>
      </w:pPr>
    </w:p>
    <w:p w14:paraId="2C2818F8" w14:textId="77777777" w:rsidR="009A3A8D" w:rsidRPr="00CC1581" w:rsidRDefault="009A3A8D" w:rsidP="00F56177">
      <w:pPr>
        <w:pStyle w:val="PM2-NoHeadingBold"/>
        <w:rPr>
          <w:lang w:val="es-ES"/>
        </w:rPr>
      </w:pPr>
      <w:bookmarkStart w:id="101" w:name="_Toc1738991844"/>
      <w:bookmarkStart w:id="102" w:name="_Toc492519733"/>
      <w:bookmarkStart w:id="103" w:name="_Toc1024610265"/>
      <w:bookmarkStart w:id="104" w:name="_Toc1578288289"/>
      <w:bookmarkStart w:id="105" w:name="_Toc161087651"/>
      <w:r w:rsidRPr="00CC1581">
        <w:rPr>
          <w:lang w:val="es-ES"/>
        </w:rPr>
        <w:t>Storyboard</w:t>
      </w:r>
      <w:bookmarkEnd w:id="101"/>
      <w:bookmarkEnd w:id="102"/>
      <w:bookmarkEnd w:id="103"/>
      <w:bookmarkEnd w:id="104"/>
      <w:bookmarkEnd w:id="105"/>
    </w:p>
    <w:p w14:paraId="58F57DD4" w14:textId="77777777" w:rsidR="00255357" w:rsidRPr="00CC1581" w:rsidRDefault="009A3A8D" w:rsidP="00255357">
      <w:pPr>
        <w:keepNext/>
        <w:spacing w:line="276" w:lineRule="auto"/>
      </w:pPr>
      <w:r w:rsidRPr="00CC1581">
        <w:rPr>
          <w:noProof/>
        </w:rPr>
        <w:drawing>
          <wp:inline distT="0" distB="0" distL="0" distR="0" wp14:anchorId="4A397C1E" wp14:editId="1A5B5E85">
            <wp:extent cx="5724524" cy="1962150"/>
            <wp:effectExtent l="0" t="0" r="0" b="0"/>
            <wp:docPr id="1116997711" name="Picture 11169977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97711" name="Picture 1116997711" descr="Diagram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4524" cy="1962150"/>
                    </a:xfrm>
                    <a:prstGeom prst="rect">
                      <a:avLst/>
                    </a:prstGeom>
                  </pic:spPr>
                </pic:pic>
              </a:graphicData>
            </a:graphic>
          </wp:inline>
        </w:drawing>
      </w:r>
    </w:p>
    <w:p w14:paraId="2C0ACFC9" w14:textId="4746107A" w:rsidR="00255357" w:rsidRPr="00CC1581" w:rsidRDefault="00255357" w:rsidP="0084111B">
      <w:pPr>
        <w:pStyle w:val="Descripcin"/>
        <w:jc w:val="center"/>
      </w:pPr>
      <w:bookmarkStart w:id="106" w:name="_Toc161759846"/>
      <w:bookmarkStart w:id="107" w:name="_Toc163572762"/>
      <w:r w:rsidRPr="00CC1581">
        <w:t xml:space="preserve">Figura </w:t>
      </w:r>
      <w:r w:rsidRPr="00CC1581">
        <w:fldChar w:fldCharType="begin"/>
      </w:r>
      <w:r w:rsidRPr="00CC1581">
        <w:instrText xml:space="preserve"> SEQ Figura \* ARABIC </w:instrText>
      </w:r>
      <w:r w:rsidRPr="00CC1581">
        <w:fldChar w:fldCharType="separate"/>
      </w:r>
      <w:r w:rsidR="00971592">
        <w:rPr>
          <w:noProof/>
        </w:rPr>
        <w:t>2</w:t>
      </w:r>
      <w:r w:rsidRPr="00CC1581">
        <w:fldChar w:fldCharType="end"/>
      </w:r>
      <w:r w:rsidRPr="00CC1581">
        <w:t>. Storyboard del cliente</w:t>
      </w:r>
      <w:bookmarkEnd w:id="106"/>
      <w:bookmarkEnd w:id="107"/>
    </w:p>
    <w:p w14:paraId="2EECDEBF" w14:textId="77777777" w:rsidR="006A4862" w:rsidRPr="00CC1581" w:rsidRDefault="006A4862">
      <w:pPr>
        <w:spacing w:after="0"/>
        <w:jc w:val="left"/>
        <w:rPr>
          <w:rFonts w:cstheme="minorHAnsi"/>
          <w:b/>
          <w:bCs/>
          <w:smallCaps/>
          <w:sz w:val="28"/>
        </w:rPr>
      </w:pPr>
      <w:bookmarkStart w:id="108" w:name="_Toc794307668"/>
      <w:bookmarkStart w:id="109" w:name="_Toc444744808"/>
      <w:bookmarkStart w:id="110" w:name="_Toc222691786"/>
      <w:bookmarkStart w:id="111" w:name="_Toc440063195"/>
      <w:r w:rsidRPr="00CC1581">
        <w:br w:type="page"/>
      </w:r>
    </w:p>
    <w:p w14:paraId="115FFC9C" w14:textId="3A7E5445" w:rsidR="006A4862" w:rsidRPr="00CC1581" w:rsidRDefault="006A4862" w:rsidP="003037AB">
      <w:pPr>
        <w:pStyle w:val="Ttulo2"/>
        <w:numPr>
          <w:ilvl w:val="1"/>
          <w:numId w:val="38"/>
        </w:numPr>
      </w:pPr>
      <w:bookmarkStart w:id="112" w:name="_Toc163574567"/>
      <w:r w:rsidRPr="00CC1581">
        <w:lastRenderedPageBreak/>
        <w:t>Resumen de operativa</w:t>
      </w:r>
      <w:bookmarkEnd w:id="112"/>
    </w:p>
    <w:p w14:paraId="502A1329" w14:textId="2AFEA7A4" w:rsidR="006A4862" w:rsidRPr="00CC1581" w:rsidRDefault="006A4862" w:rsidP="006A4862">
      <w:pPr>
        <w:spacing w:line="276" w:lineRule="auto"/>
      </w:pPr>
      <w:r w:rsidRPr="00CC1581">
        <w:t xml:space="preserve">Si bien esta memoria no contiene un listado exhaustivo y formal de todas las funcionalidades de la aplicación </w:t>
      </w:r>
      <w:proofErr w:type="spellStart"/>
      <w:r w:rsidRPr="00CC1581">
        <w:rPr>
          <w:i/>
        </w:rPr>
        <w:t>Park&amp;Go</w:t>
      </w:r>
      <w:proofErr w:type="spellEnd"/>
      <w:r w:rsidRPr="00CC1581">
        <w:t xml:space="preserve">, la operativa </w:t>
      </w:r>
      <w:r w:rsidR="00F56177" w:rsidRPr="00CC1581">
        <w:t>principal</w:t>
      </w:r>
      <w:r w:rsidR="00F56177" w:rsidRPr="00CC1581">
        <w:tab/>
      </w:r>
      <w:r w:rsidRPr="00CC1581">
        <w:t>del sistema se resume de la siguiente manera:</w:t>
      </w:r>
    </w:p>
    <w:p w14:paraId="792DFA8F" w14:textId="77777777" w:rsidR="006A4862" w:rsidRPr="00CC1581" w:rsidRDefault="006A4862" w:rsidP="00641A94">
      <w:pPr>
        <w:pStyle w:val="Prrafodelista"/>
        <w:numPr>
          <w:ilvl w:val="0"/>
          <w:numId w:val="28"/>
        </w:numPr>
      </w:pPr>
      <w:r w:rsidRPr="00CC1581">
        <w:t>El sistema debe localizar de forma automática una plaza de aparcamiento cercana.</w:t>
      </w:r>
    </w:p>
    <w:p w14:paraId="73F24B03" w14:textId="77777777" w:rsidR="006A4862" w:rsidRPr="00CC1581" w:rsidRDefault="006A4862" w:rsidP="00641A94">
      <w:pPr>
        <w:pStyle w:val="Prrafodelista"/>
        <w:numPr>
          <w:ilvl w:val="0"/>
          <w:numId w:val="28"/>
        </w:numPr>
      </w:pPr>
      <w:r w:rsidRPr="00CC1581">
        <w:t>El sistema de permitir el filtro de plazas de aparcamiento en función de varios atributos.</w:t>
      </w:r>
    </w:p>
    <w:p w14:paraId="3134B717" w14:textId="77777777" w:rsidR="006A4862" w:rsidRPr="00CC1581" w:rsidRDefault="006A4862" w:rsidP="00641A94">
      <w:pPr>
        <w:pStyle w:val="Prrafodelista"/>
        <w:numPr>
          <w:ilvl w:val="0"/>
          <w:numId w:val="28"/>
        </w:numPr>
      </w:pPr>
      <w:r w:rsidRPr="00CC1581">
        <w:t>El sistema debe permitir la definición de distintas tarifas a la hora de ofertar una plaza de garaje.</w:t>
      </w:r>
    </w:p>
    <w:p w14:paraId="4E60B0B7" w14:textId="77777777" w:rsidR="006A4862" w:rsidRPr="00CC1581" w:rsidRDefault="006A4862" w:rsidP="00641A94">
      <w:pPr>
        <w:pStyle w:val="Prrafodelista"/>
        <w:numPr>
          <w:ilvl w:val="0"/>
          <w:numId w:val="28"/>
        </w:numPr>
      </w:pPr>
      <w:r w:rsidRPr="00CC1581">
        <w:t>El sistema debe permitir la recomendación de precios para las distintas tarifas a la hora de ofertar una plaza de garaje.</w:t>
      </w:r>
    </w:p>
    <w:p w14:paraId="6E6841A2" w14:textId="77777777" w:rsidR="006A4862" w:rsidRPr="00CC1581" w:rsidRDefault="006A4862" w:rsidP="00641A94">
      <w:pPr>
        <w:pStyle w:val="Prrafodelista"/>
        <w:numPr>
          <w:ilvl w:val="0"/>
          <w:numId w:val="28"/>
        </w:numPr>
      </w:pPr>
      <w:r w:rsidRPr="00CC1581">
        <w:t>El sistema debe utilizar un algoritmo inteligente para el filtrado de las distintas plazas de aparcamiento.</w:t>
      </w:r>
    </w:p>
    <w:p w14:paraId="3940945E" w14:textId="77777777" w:rsidR="002C1B3E" w:rsidRDefault="002C1B3E">
      <w:pPr>
        <w:spacing w:after="0"/>
        <w:jc w:val="left"/>
        <w:rPr>
          <w:rFonts w:cstheme="minorHAnsi"/>
          <w:b/>
          <w:bCs/>
          <w:smallCaps/>
          <w:sz w:val="28"/>
        </w:rPr>
      </w:pPr>
      <w:bookmarkStart w:id="113" w:name="_Toc1661713176"/>
      <w:bookmarkStart w:id="114" w:name="_Toc907100901"/>
      <w:bookmarkStart w:id="115" w:name="_Toc983451714"/>
      <w:bookmarkStart w:id="116" w:name="_Toc161087652"/>
      <w:r>
        <w:br w:type="page"/>
      </w:r>
    </w:p>
    <w:p w14:paraId="564E58E3" w14:textId="022BFF72" w:rsidR="001D559D" w:rsidRPr="004431AF" w:rsidRDefault="009A3A8D" w:rsidP="003037AB">
      <w:pPr>
        <w:pStyle w:val="Ttulo1"/>
      </w:pPr>
      <w:bookmarkStart w:id="117" w:name="_Toc163574568"/>
      <w:commentRangeStart w:id="118"/>
      <w:commentRangeStart w:id="119"/>
      <w:r w:rsidRPr="00CC1581">
        <w:lastRenderedPageBreak/>
        <w:t xml:space="preserve">Hipótesis y </w:t>
      </w:r>
      <w:commentRangeStart w:id="120"/>
      <w:commentRangeStart w:id="121"/>
      <w:r w:rsidRPr="00CC1581">
        <w:t>restricciones</w:t>
      </w:r>
      <w:bookmarkEnd w:id="108"/>
      <w:bookmarkEnd w:id="109"/>
      <w:bookmarkEnd w:id="110"/>
      <w:bookmarkEnd w:id="111"/>
      <w:bookmarkEnd w:id="113"/>
      <w:bookmarkEnd w:id="114"/>
      <w:bookmarkEnd w:id="115"/>
      <w:bookmarkEnd w:id="116"/>
      <w:commentRangeEnd w:id="118"/>
      <w:r w:rsidR="004431AF">
        <w:rPr>
          <w:rStyle w:val="Refdecomentario"/>
          <w:rFonts w:cs="Times New Roman"/>
          <w:b w:val="0"/>
          <w:bCs w:val="0"/>
          <w:smallCaps w:val="0"/>
        </w:rPr>
        <w:commentReference w:id="118"/>
      </w:r>
      <w:commentRangeEnd w:id="119"/>
      <w:commentRangeEnd w:id="120"/>
      <w:commentRangeEnd w:id="121"/>
      <w:r w:rsidR="00FB6FEB">
        <w:rPr>
          <w:rStyle w:val="Refdecomentario"/>
          <w:rFonts w:cs="Times New Roman"/>
          <w:b w:val="0"/>
          <w:bCs w:val="0"/>
          <w:smallCaps w:val="0"/>
        </w:rPr>
        <w:commentReference w:id="119"/>
      </w:r>
      <w:r w:rsidR="004431AF">
        <w:rPr>
          <w:rStyle w:val="Refdecomentario"/>
          <w:rFonts w:cs="Times New Roman"/>
          <w:b w:val="0"/>
          <w:bCs w:val="0"/>
          <w:smallCaps w:val="0"/>
        </w:rPr>
        <w:commentReference w:id="120"/>
      </w:r>
      <w:r w:rsidR="00FB6FEB">
        <w:rPr>
          <w:rStyle w:val="Refdecomentario"/>
          <w:rFonts w:cs="Times New Roman"/>
          <w:b w:val="0"/>
          <w:bCs w:val="0"/>
          <w:smallCaps w:val="0"/>
        </w:rPr>
        <w:commentReference w:id="121"/>
      </w:r>
      <w:bookmarkEnd w:id="117"/>
    </w:p>
    <w:p w14:paraId="620283C1" w14:textId="77777777" w:rsidR="00E64954" w:rsidRDefault="008B2FA6" w:rsidP="009A3A8D">
      <w:pPr>
        <w:spacing w:line="276" w:lineRule="auto"/>
      </w:pPr>
      <w:r w:rsidRPr="008B2FA6">
        <w:t>En este apartado, se present</w:t>
      </w:r>
      <w:r w:rsidR="002F2F41">
        <w:t>an</w:t>
      </w:r>
      <w:r w:rsidRPr="008B2FA6">
        <w:t xml:space="preserve"> las hipótesis fundamentales que guían el desarrollo y la implementación de</w:t>
      </w:r>
      <w:r w:rsidR="00294534">
        <w:t xml:space="preserve">l </w:t>
      </w:r>
      <w:r w:rsidRPr="008B2FA6">
        <w:t xml:space="preserve">proyecto, así como las restricciones que deben tenerse en cuenta durante su ejecución. Estas hipótesis se basan en análisis previos del mercado, las necesidades de los usuarios y la viabilidad técnica y financiera del proyecto. Las restricciones, por otro lado, delinean los límites y las limitaciones dentro de las cuales operará </w:t>
      </w:r>
      <w:r w:rsidR="00294534">
        <w:t>el</w:t>
      </w:r>
      <w:r w:rsidRPr="008B2FA6">
        <w:t xml:space="preserve"> proyecto, identificando los desafíos potenciales que </w:t>
      </w:r>
      <w:r w:rsidR="006170F8">
        <w:t>se deben</w:t>
      </w:r>
      <w:r w:rsidRPr="008B2FA6">
        <w:t xml:space="preserve"> abordar para lograr el éxito.</w:t>
      </w:r>
    </w:p>
    <w:p w14:paraId="69EAC0BB" w14:textId="77777777" w:rsidR="000F301B" w:rsidRPr="000F301B" w:rsidRDefault="000F301B" w:rsidP="000F301B">
      <w:pPr>
        <w:pStyle w:val="Prrafodelista"/>
        <w:keepNext/>
        <w:numPr>
          <w:ilvl w:val="0"/>
          <w:numId w:val="13"/>
        </w:numPr>
        <w:spacing w:before="60" w:after="200"/>
        <w:contextualSpacing w:val="0"/>
        <w:outlineLvl w:val="1"/>
        <w:rPr>
          <w:rFonts w:ascii="Calibri" w:hAnsi="Calibri"/>
          <w:b/>
          <w:vanish/>
          <w:sz w:val="24"/>
        </w:rPr>
      </w:pPr>
      <w:bookmarkStart w:id="122" w:name="_Toc163510971"/>
      <w:bookmarkStart w:id="123" w:name="_Toc163516437"/>
      <w:bookmarkStart w:id="124" w:name="_Toc163559351"/>
      <w:bookmarkStart w:id="125" w:name="_Toc163572386"/>
      <w:bookmarkStart w:id="126" w:name="_Toc163572701"/>
      <w:bookmarkStart w:id="127" w:name="_Toc163574031"/>
      <w:bookmarkStart w:id="128" w:name="_Toc163574569"/>
      <w:bookmarkEnd w:id="122"/>
      <w:bookmarkEnd w:id="123"/>
      <w:bookmarkEnd w:id="124"/>
      <w:bookmarkEnd w:id="125"/>
      <w:bookmarkEnd w:id="126"/>
      <w:bookmarkEnd w:id="127"/>
      <w:bookmarkEnd w:id="128"/>
    </w:p>
    <w:p w14:paraId="2F9D6B47" w14:textId="3B7ED1B1" w:rsidR="00A02F7C" w:rsidRDefault="00A02F7C" w:rsidP="003037AB">
      <w:pPr>
        <w:pStyle w:val="Ttulo2"/>
        <w:numPr>
          <w:ilvl w:val="1"/>
          <w:numId w:val="38"/>
        </w:numPr>
      </w:pPr>
      <w:bookmarkStart w:id="129" w:name="_Toc163574570"/>
      <w:r>
        <w:t>Hipótesis</w:t>
      </w:r>
      <w:bookmarkEnd w:id="129"/>
    </w:p>
    <w:p w14:paraId="6E247D78" w14:textId="602B352E" w:rsidR="009B2DCE" w:rsidRDefault="00FD728E" w:rsidP="00641A94">
      <w:pPr>
        <w:pStyle w:val="Prrafodelista"/>
        <w:numPr>
          <w:ilvl w:val="0"/>
          <w:numId w:val="31"/>
        </w:numPr>
        <w:spacing w:line="276" w:lineRule="auto"/>
      </w:pPr>
      <w:r>
        <w:t>E</w:t>
      </w:r>
      <w:r w:rsidRPr="00FD728E">
        <w:t xml:space="preserve">xiste una demanda significativa de servicios de alquiler de plazas de garaje en </w:t>
      </w:r>
      <w:r w:rsidR="00CF7329">
        <w:t>el á</w:t>
      </w:r>
      <w:r w:rsidR="00CF7329" w:rsidRPr="00CF7329">
        <w:t>rea metropolitana central de Asturias</w:t>
      </w:r>
      <w:r w:rsidR="00073505">
        <w:t>.</w:t>
      </w:r>
    </w:p>
    <w:p w14:paraId="55A61254" w14:textId="50044B63" w:rsidR="00073505" w:rsidRDefault="000B0993" w:rsidP="00641A94">
      <w:pPr>
        <w:pStyle w:val="Prrafodelista"/>
        <w:numPr>
          <w:ilvl w:val="0"/>
          <w:numId w:val="31"/>
        </w:numPr>
        <w:spacing w:line="276" w:lineRule="auto"/>
      </w:pPr>
      <w:r>
        <w:t>Habrá</w:t>
      </w:r>
      <w:r w:rsidRPr="000B0993">
        <w:t xml:space="preserve"> propietarios dispuestos a ofrecer sus plazas de garaje para alquilar a través de </w:t>
      </w:r>
      <w:r>
        <w:t>la</w:t>
      </w:r>
      <w:r w:rsidRPr="000B0993">
        <w:t xml:space="preserve"> plataforma, motivados por incentivos financieros y la conveniencia de utilizar activos </w:t>
      </w:r>
      <w:r w:rsidR="00F92DAE">
        <w:t>desaprovechados</w:t>
      </w:r>
      <w:r w:rsidRPr="000B0993">
        <w:t>.</w:t>
      </w:r>
    </w:p>
    <w:p w14:paraId="45EF90CE" w14:textId="0CC3F6B8" w:rsidR="00405A2B" w:rsidRDefault="00405A2B" w:rsidP="00641A94">
      <w:pPr>
        <w:pStyle w:val="Prrafodelista"/>
        <w:numPr>
          <w:ilvl w:val="0"/>
          <w:numId w:val="31"/>
        </w:numPr>
        <w:spacing w:line="276" w:lineRule="auto"/>
      </w:pPr>
      <w:r>
        <w:t>E</w:t>
      </w:r>
      <w:r w:rsidRPr="00405A2B">
        <w:t>l modelo de negocio basado en comisiones por transacción será rentable, generando ingresos suficientes para cubrir los costos operativos y generar beneficios sostenibles a largo plazo.</w:t>
      </w:r>
    </w:p>
    <w:p w14:paraId="69C2D5EE" w14:textId="7CC93872" w:rsidR="00E86D3C" w:rsidRDefault="008850A0" w:rsidP="00641A94">
      <w:pPr>
        <w:pStyle w:val="Prrafodelista"/>
        <w:numPr>
          <w:ilvl w:val="0"/>
          <w:numId w:val="31"/>
        </w:numPr>
        <w:spacing w:line="276" w:lineRule="auto"/>
      </w:pPr>
      <w:r w:rsidRPr="008850A0">
        <w:t>El ofertante es el responsable de que las características de la plaza coincidan con lo descrito en la oferta</w:t>
      </w:r>
      <w:r w:rsidR="002F2F41">
        <w:t>.</w:t>
      </w:r>
    </w:p>
    <w:p w14:paraId="77E98820" w14:textId="018058D9" w:rsidR="0020668A" w:rsidRDefault="00655A02" w:rsidP="00641A94">
      <w:pPr>
        <w:pStyle w:val="Prrafodelista"/>
        <w:numPr>
          <w:ilvl w:val="0"/>
          <w:numId w:val="31"/>
        </w:numPr>
        <w:spacing w:line="276" w:lineRule="auto"/>
      </w:pPr>
      <w:r>
        <w:t xml:space="preserve">El ofertante </w:t>
      </w:r>
      <w:r w:rsidRPr="00655A02">
        <w:t>es el responsable final de que se cumplan todas las normativas</w:t>
      </w:r>
      <w:r w:rsidR="00064A31">
        <w:t xml:space="preserve"> relacionadas con el garaje, la plaza ofertada y el punto de carga.</w:t>
      </w:r>
    </w:p>
    <w:p w14:paraId="0783CEE0" w14:textId="3F18AA57" w:rsidR="00E00BE8" w:rsidRDefault="001637F1" w:rsidP="003037AB">
      <w:pPr>
        <w:pStyle w:val="Ttulo2"/>
        <w:numPr>
          <w:ilvl w:val="1"/>
          <w:numId w:val="38"/>
        </w:numPr>
      </w:pPr>
      <w:bookmarkStart w:id="130" w:name="_Toc163574571"/>
      <w:r>
        <w:t>Restricciones</w:t>
      </w:r>
      <w:bookmarkEnd w:id="130"/>
    </w:p>
    <w:p w14:paraId="1E02205D" w14:textId="4A58AD68" w:rsidR="001637F1" w:rsidRDefault="001637F1" w:rsidP="00641A94">
      <w:pPr>
        <w:pStyle w:val="Prrafodelista"/>
        <w:numPr>
          <w:ilvl w:val="0"/>
          <w:numId w:val="32"/>
        </w:numPr>
        <w:spacing w:line="276" w:lineRule="auto"/>
      </w:pPr>
      <w:r w:rsidRPr="001637F1">
        <w:t>Las regulaciones municipales relacionadas con el alquiler de plazas de garaje pueden imponer restricciones específicas que deben cumplirse, incluidos permisos y licencias.</w:t>
      </w:r>
    </w:p>
    <w:p w14:paraId="7469FA73" w14:textId="22ACA216" w:rsidR="008068E0" w:rsidRDefault="00302221" w:rsidP="00641A94">
      <w:pPr>
        <w:pStyle w:val="Prrafodelista"/>
        <w:numPr>
          <w:ilvl w:val="0"/>
          <w:numId w:val="32"/>
        </w:numPr>
        <w:spacing w:line="276" w:lineRule="auto"/>
      </w:pPr>
      <w:r>
        <w:t xml:space="preserve">La oferta de plazas de garaje se limita a las ubicadas en garajes </w:t>
      </w:r>
      <w:r w:rsidR="008068E0">
        <w:t>que disponen de acceso peatonal.</w:t>
      </w:r>
    </w:p>
    <w:p w14:paraId="4493A946" w14:textId="3B8A865C" w:rsidR="00064A31" w:rsidRDefault="00104F19" w:rsidP="00641A94">
      <w:pPr>
        <w:pStyle w:val="Prrafodelista"/>
        <w:numPr>
          <w:ilvl w:val="0"/>
          <w:numId w:val="32"/>
        </w:numPr>
        <w:spacing w:line="276" w:lineRule="auto"/>
      </w:pPr>
      <w:r w:rsidRPr="00104F19">
        <w:t xml:space="preserve">La prestación del servicio estará enfocada exclusivamente en dispositivos móviles a través de una </w:t>
      </w:r>
      <w:proofErr w:type="gramStart"/>
      <w:r w:rsidR="00DB01CB">
        <w:t>app</w:t>
      </w:r>
      <w:proofErr w:type="gramEnd"/>
      <w:r w:rsidRPr="00104F19">
        <w:t xml:space="preserve">. No se </w:t>
      </w:r>
      <w:r w:rsidR="00F3526B">
        <w:t>proporcionará</w:t>
      </w:r>
      <w:r w:rsidR="00DB01CB">
        <w:t xml:space="preserve"> </w:t>
      </w:r>
      <w:r w:rsidRPr="00104F19">
        <w:t>soporte web.</w:t>
      </w:r>
    </w:p>
    <w:p w14:paraId="4A69C3B6" w14:textId="3C5DCF87" w:rsidR="00A53A96" w:rsidRDefault="00E46F3E" w:rsidP="00641A94">
      <w:pPr>
        <w:pStyle w:val="Prrafodelista"/>
        <w:numPr>
          <w:ilvl w:val="0"/>
          <w:numId w:val="32"/>
        </w:numPr>
        <w:spacing w:line="276" w:lineRule="auto"/>
      </w:pPr>
      <w:r>
        <w:t>Se presupone que habrá</w:t>
      </w:r>
      <w:r w:rsidR="00A53A96">
        <w:t xml:space="preserve"> </w:t>
      </w:r>
      <w:r w:rsidR="003B6DDE" w:rsidRPr="003B6DDE">
        <w:t xml:space="preserve">garajes </w:t>
      </w:r>
      <w:r w:rsidR="00A53A96">
        <w:t>que no contarán</w:t>
      </w:r>
      <w:r w:rsidR="003B6DDE" w:rsidRPr="003B6DDE">
        <w:t xml:space="preserve"> con la infraestructura necesaria para implementar los servicios ofrecidos por la aplicación, lo que podría limitar su disponibilidad en ciertas ubicaciones.</w:t>
      </w:r>
    </w:p>
    <w:p w14:paraId="76AB6606" w14:textId="5411C851" w:rsidR="001D2D29" w:rsidRDefault="001D2D29" w:rsidP="00641A94">
      <w:pPr>
        <w:pStyle w:val="Prrafodelista"/>
        <w:numPr>
          <w:ilvl w:val="0"/>
          <w:numId w:val="32"/>
        </w:numPr>
        <w:spacing w:line="276" w:lineRule="auto"/>
      </w:pPr>
      <w:r w:rsidRPr="001D2D29">
        <w:t>Los servicios de la aplicación estarán disponibles exclusivamente en el área metropolitana central de Asturias, delimitando así la zona geográfica en la que los usuarios podrán acceder y utilizar la plataforma.</w:t>
      </w:r>
    </w:p>
    <w:p w14:paraId="59B0EFD2" w14:textId="73E9DF32" w:rsidR="009A3A8D" w:rsidRPr="00CC1581" w:rsidRDefault="009A3A8D" w:rsidP="009A3A8D">
      <w:pPr>
        <w:spacing w:line="276" w:lineRule="auto"/>
      </w:pPr>
      <w:r w:rsidRPr="00CC1581">
        <w:br w:type="page"/>
      </w:r>
    </w:p>
    <w:p w14:paraId="73ED3B4E" w14:textId="5DFB883D" w:rsidR="009A3A8D" w:rsidRPr="00CC1581" w:rsidRDefault="009A3A8D" w:rsidP="003037AB">
      <w:pPr>
        <w:pStyle w:val="Ttulo1"/>
        <w:rPr>
          <w:rFonts w:eastAsia="Segoe UI"/>
        </w:rPr>
      </w:pPr>
      <w:bookmarkStart w:id="131" w:name="_Toc246201341"/>
      <w:bookmarkStart w:id="132" w:name="_Toc117496269"/>
      <w:bookmarkStart w:id="133" w:name="_Toc1964025546"/>
      <w:bookmarkStart w:id="134" w:name="_Toc521236649"/>
      <w:bookmarkStart w:id="135" w:name="_Toc429913365"/>
      <w:bookmarkStart w:id="136" w:name="_Toc1851914876"/>
      <w:bookmarkStart w:id="137" w:name="_Toc161087653"/>
      <w:bookmarkStart w:id="138" w:name="_Toc163574572"/>
      <w:r w:rsidRPr="00CC1581">
        <w:lastRenderedPageBreak/>
        <w:t>Valoración de alternativas</w:t>
      </w:r>
      <w:bookmarkEnd w:id="131"/>
      <w:bookmarkEnd w:id="132"/>
      <w:bookmarkEnd w:id="133"/>
      <w:bookmarkEnd w:id="134"/>
      <w:bookmarkEnd w:id="135"/>
      <w:bookmarkEnd w:id="136"/>
      <w:bookmarkEnd w:id="137"/>
      <w:bookmarkEnd w:id="138"/>
    </w:p>
    <w:p w14:paraId="113E45DF" w14:textId="43A39D16" w:rsidR="00BC08B7" w:rsidRDefault="00BC08B7" w:rsidP="00790FFA">
      <w:pPr>
        <w:pStyle w:val="Text1"/>
        <w:rPr>
          <w:rFonts w:eastAsia="Segoe UI"/>
        </w:rPr>
      </w:pPr>
      <w:r>
        <w:rPr>
          <w:rFonts w:eastAsia="Segoe UI"/>
        </w:rPr>
        <w:t xml:space="preserve">En este apartado se describen las diferentes alternativas planteadas como solución </w:t>
      </w:r>
      <w:r w:rsidR="00267EA8">
        <w:rPr>
          <w:rFonts w:eastAsia="Segoe UI"/>
        </w:rPr>
        <w:t xml:space="preserve">para diferentes situaciones: entrada y salida del garaje, gestión </w:t>
      </w:r>
      <w:r w:rsidR="00DF6C6F">
        <w:rPr>
          <w:rFonts w:eastAsia="Segoe UI"/>
        </w:rPr>
        <w:t xml:space="preserve">y medición de carga en el caso de </w:t>
      </w:r>
      <w:r w:rsidR="001268D6">
        <w:rPr>
          <w:rFonts w:eastAsia="Segoe UI"/>
        </w:rPr>
        <w:t xml:space="preserve">que la plaza ofertada posea </w:t>
      </w:r>
      <w:r w:rsidR="00DF6C6F">
        <w:rPr>
          <w:rFonts w:eastAsia="Segoe UI"/>
        </w:rPr>
        <w:t xml:space="preserve">una estación de carga </w:t>
      </w:r>
      <w:r w:rsidR="005179D0">
        <w:rPr>
          <w:rFonts w:eastAsia="Segoe UI"/>
        </w:rPr>
        <w:t xml:space="preserve">y la infraestructura tecnológica e informática para el </w:t>
      </w:r>
      <w:r w:rsidR="00616C5A">
        <w:rPr>
          <w:rFonts w:eastAsia="Segoe UI"/>
        </w:rPr>
        <w:t>alojamiento de la aplicación.</w:t>
      </w:r>
    </w:p>
    <w:p w14:paraId="1530F0BF" w14:textId="77777777" w:rsidR="002D0E71" w:rsidRDefault="002D0E71" w:rsidP="00790FFA">
      <w:pPr>
        <w:pStyle w:val="Text1"/>
        <w:rPr>
          <w:rFonts w:eastAsia="Segoe UI"/>
        </w:rPr>
      </w:pPr>
    </w:p>
    <w:p w14:paraId="7180185E" w14:textId="7082094A" w:rsidR="002D0E71" w:rsidRDefault="002D0E71" w:rsidP="00790FFA">
      <w:pPr>
        <w:pStyle w:val="Text1"/>
        <w:rPr>
          <w:rFonts w:eastAsia="Segoe UI"/>
        </w:rPr>
      </w:pPr>
      <w:r>
        <w:rPr>
          <w:rFonts w:eastAsia="Segoe UI"/>
        </w:rPr>
        <w:t xml:space="preserve">Para llevar a cabo correctamente la valoración </w:t>
      </w:r>
      <w:r w:rsidR="00AD5CD9">
        <w:rPr>
          <w:rFonts w:eastAsia="Segoe UI"/>
        </w:rPr>
        <w:t xml:space="preserve">de alternativas de cada punto de la memoria planteado, se han de presentar varias opciones preseleccionadas que sean </w:t>
      </w:r>
      <w:r w:rsidR="005844E9">
        <w:rPr>
          <w:rFonts w:eastAsia="Segoe UI"/>
        </w:rPr>
        <w:t xml:space="preserve">posibles de implementar en el proyecto. De estas opciones, se han de valorar siguiendo unos criterios comunes para todas, </w:t>
      </w:r>
      <w:r w:rsidR="008742C8">
        <w:rPr>
          <w:rFonts w:eastAsia="Segoe UI"/>
        </w:rPr>
        <w:t>teniendo en cuenta las características de las alternativas.</w:t>
      </w:r>
      <w:r w:rsidR="00C91E1A">
        <w:rPr>
          <w:rFonts w:eastAsia="Segoe UI"/>
        </w:rPr>
        <w:t xml:space="preserve"> </w:t>
      </w:r>
    </w:p>
    <w:p w14:paraId="520446D1" w14:textId="77777777" w:rsidR="00790BB4" w:rsidRPr="00CC1581" w:rsidRDefault="00790BB4" w:rsidP="00790FFA">
      <w:pPr>
        <w:pStyle w:val="Text1"/>
        <w:rPr>
          <w:rFonts w:eastAsia="Segoe UI"/>
        </w:rPr>
      </w:pPr>
    </w:p>
    <w:p w14:paraId="105144C4" w14:textId="77777777" w:rsidR="00327F92" w:rsidRPr="00327F92" w:rsidRDefault="00327F92" w:rsidP="00327F92">
      <w:pPr>
        <w:pStyle w:val="Prrafodelista"/>
        <w:keepNext/>
        <w:numPr>
          <w:ilvl w:val="0"/>
          <w:numId w:val="13"/>
        </w:numPr>
        <w:spacing w:before="60" w:after="200"/>
        <w:contextualSpacing w:val="0"/>
        <w:outlineLvl w:val="1"/>
        <w:rPr>
          <w:rFonts w:ascii="Calibri" w:eastAsia="Segoe UI" w:hAnsi="Calibri"/>
          <w:b/>
          <w:vanish/>
          <w:sz w:val="24"/>
        </w:rPr>
      </w:pPr>
      <w:bookmarkStart w:id="139" w:name="_Toc162191621"/>
      <w:bookmarkStart w:id="140" w:name="_Toc163510975"/>
      <w:bookmarkStart w:id="141" w:name="_Toc163516441"/>
      <w:bookmarkStart w:id="142" w:name="_Toc163559355"/>
      <w:bookmarkStart w:id="143" w:name="_Toc163572390"/>
      <w:bookmarkStart w:id="144" w:name="_Toc163572705"/>
      <w:bookmarkStart w:id="145" w:name="_Toc163574035"/>
      <w:bookmarkStart w:id="146" w:name="_Toc163574573"/>
      <w:bookmarkStart w:id="147" w:name="_Toc1197788278"/>
      <w:bookmarkStart w:id="148" w:name="_Toc1765601456"/>
      <w:bookmarkStart w:id="149" w:name="_Toc750608885"/>
      <w:bookmarkStart w:id="150" w:name="_Toc9882345"/>
      <w:bookmarkStart w:id="151" w:name="_Toc161087654"/>
      <w:bookmarkEnd w:id="139"/>
      <w:bookmarkEnd w:id="140"/>
      <w:bookmarkEnd w:id="141"/>
      <w:bookmarkEnd w:id="142"/>
      <w:bookmarkEnd w:id="143"/>
      <w:bookmarkEnd w:id="144"/>
      <w:bookmarkEnd w:id="145"/>
      <w:bookmarkEnd w:id="146"/>
    </w:p>
    <w:p w14:paraId="445FC466" w14:textId="77777777" w:rsidR="00327F92" w:rsidRPr="00327F92" w:rsidRDefault="00327F92" w:rsidP="00327F92">
      <w:pPr>
        <w:pStyle w:val="Prrafodelista"/>
        <w:keepNext/>
        <w:numPr>
          <w:ilvl w:val="0"/>
          <w:numId w:val="13"/>
        </w:numPr>
        <w:spacing w:before="60" w:after="200"/>
        <w:contextualSpacing w:val="0"/>
        <w:outlineLvl w:val="1"/>
        <w:rPr>
          <w:rFonts w:ascii="Calibri" w:eastAsia="Segoe UI" w:hAnsi="Calibri"/>
          <w:b/>
          <w:vanish/>
          <w:sz w:val="24"/>
        </w:rPr>
      </w:pPr>
      <w:bookmarkStart w:id="152" w:name="_Toc162191622"/>
      <w:bookmarkStart w:id="153" w:name="_Toc163510976"/>
      <w:bookmarkStart w:id="154" w:name="_Toc163516442"/>
      <w:bookmarkStart w:id="155" w:name="_Toc163559356"/>
      <w:bookmarkStart w:id="156" w:name="_Toc163572391"/>
      <w:bookmarkStart w:id="157" w:name="_Toc163572706"/>
      <w:bookmarkStart w:id="158" w:name="_Toc163574036"/>
      <w:bookmarkStart w:id="159" w:name="_Toc163574574"/>
      <w:bookmarkEnd w:id="152"/>
      <w:bookmarkEnd w:id="153"/>
      <w:bookmarkEnd w:id="154"/>
      <w:bookmarkEnd w:id="155"/>
      <w:bookmarkEnd w:id="156"/>
      <w:bookmarkEnd w:id="157"/>
      <w:bookmarkEnd w:id="158"/>
      <w:bookmarkEnd w:id="159"/>
    </w:p>
    <w:p w14:paraId="6F090E61" w14:textId="09EEE9C3" w:rsidR="009A3A8D" w:rsidRPr="00CC1581" w:rsidRDefault="009A3A8D" w:rsidP="003037AB">
      <w:pPr>
        <w:pStyle w:val="Ttulo2"/>
        <w:numPr>
          <w:ilvl w:val="1"/>
          <w:numId w:val="13"/>
        </w:numPr>
        <w:rPr>
          <w:rFonts w:eastAsia="Segoe UI"/>
        </w:rPr>
      </w:pPr>
      <w:bookmarkStart w:id="160" w:name="_Toc163574575"/>
      <w:r w:rsidRPr="00CC1581">
        <w:rPr>
          <w:rFonts w:eastAsia="Segoe UI"/>
        </w:rPr>
        <w:t>Entrada y salida</w:t>
      </w:r>
      <w:bookmarkEnd w:id="147"/>
      <w:bookmarkEnd w:id="148"/>
      <w:bookmarkEnd w:id="149"/>
      <w:bookmarkEnd w:id="150"/>
      <w:bookmarkEnd w:id="151"/>
      <w:r w:rsidR="00F26112">
        <w:rPr>
          <w:rFonts w:eastAsia="Segoe UI"/>
        </w:rPr>
        <w:t xml:space="preserve"> del garaje</w:t>
      </w:r>
      <w:bookmarkEnd w:id="160"/>
    </w:p>
    <w:p w14:paraId="517D0654" w14:textId="3DEE5966" w:rsidR="003A0F8A" w:rsidRDefault="009A3A8D" w:rsidP="00CB5202">
      <w:pPr>
        <w:spacing w:line="276" w:lineRule="auto"/>
        <w:rPr>
          <w:rFonts w:eastAsiaTheme="minorEastAsia"/>
          <w:color w:val="212121"/>
        </w:rPr>
      </w:pPr>
      <w:r w:rsidRPr="00CC1581">
        <w:t>Se describen</w:t>
      </w:r>
      <w:r w:rsidR="000E23B3">
        <w:t xml:space="preserve"> a continuación </w:t>
      </w:r>
      <w:r w:rsidRPr="00CC1581">
        <w:t xml:space="preserve">las diferentes alternativas planteadas para </w:t>
      </w:r>
      <w:r w:rsidR="0037519C">
        <w:t>el proceso de</w:t>
      </w:r>
      <w:r w:rsidRPr="00CC1581">
        <w:t xml:space="preserve"> entrada y salida del garaje por parte del cliente. </w:t>
      </w:r>
      <w:r w:rsidR="00130C90">
        <w:rPr>
          <w:rFonts w:eastAsiaTheme="minorEastAsia"/>
          <w:color w:val="212121"/>
        </w:rPr>
        <w:t xml:space="preserve">Cabe mencionar que </w:t>
      </w:r>
      <w:r w:rsidRPr="00CC1581">
        <w:rPr>
          <w:rFonts w:eastAsiaTheme="minorEastAsia"/>
          <w:color w:val="212121"/>
        </w:rPr>
        <w:t>tanto la entrada como la salida deben de contar con un mismo sistema integrado en la arquitectura general, se elegirá</w:t>
      </w:r>
      <w:r w:rsidR="000803FA">
        <w:rPr>
          <w:rFonts w:eastAsiaTheme="minorEastAsia"/>
          <w:color w:val="212121"/>
        </w:rPr>
        <w:t xml:space="preserve"> por tanto</w:t>
      </w:r>
      <w:r w:rsidRPr="00CC1581">
        <w:rPr>
          <w:rFonts w:eastAsiaTheme="minorEastAsia"/>
          <w:color w:val="212121"/>
        </w:rPr>
        <w:t xml:space="preserve"> la misma alternativa para ambas</w:t>
      </w:r>
      <w:r w:rsidR="001D6B05">
        <w:rPr>
          <w:rFonts w:eastAsiaTheme="minorEastAsia"/>
          <w:color w:val="212121"/>
        </w:rPr>
        <w:t xml:space="preserve"> casuísticas. </w:t>
      </w:r>
    </w:p>
    <w:p w14:paraId="3F1D0719" w14:textId="59B50ED2" w:rsidR="00C72FC8" w:rsidRDefault="002C1664" w:rsidP="00CB5202">
      <w:pPr>
        <w:spacing w:line="276" w:lineRule="auto"/>
        <w:rPr>
          <w:rFonts w:eastAsiaTheme="minorEastAsia"/>
          <w:color w:val="212121"/>
        </w:rPr>
      </w:pPr>
      <w:r>
        <w:t>La alternativa final será</w:t>
      </w:r>
      <w:r w:rsidR="00C72FC8" w:rsidRPr="00CC1581">
        <w:t xml:space="preserve"> la mejor opción teniendo en cuenta la facilidad de uso e integración con el sistema planteado, coste, durabilidad y mantenimiento.</w:t>
      </w:r>
    </w:p>
    <w:p w14:paraId="2AD5B3B4" w14:textId="77777777" w:rsidR="00790BB4" w:rsidRPr="00CB5202" w:rsidRDefault="00790BB4" w:rsidP="00CB5202">
      <w:pPr>
        <w:spacing w:line="276" w:lineRule="auto"/>
      </w:pPr>
    </w:p>
    <w:p w14:paraId="02089E85" w14:textId="6D138E02" w:rsidR="009A3A8D" w:rsidRDefault="0045192B" w:rsidP="00327F92">
      <w:pPr>
        <w:pStyle w:val="Ttulo3"/>
      </w:pPr>
      <w:bookmarkStart w:id="161" w:name="_Toc163574576"/>
      <w:r>
        <w:t>Alternativas planteadas</w:t>
      </w:r>
      <w:bookmarkEnd w:id="161"/>
    </w:p>
    <w:p w14:paraId="2D1BD140" w14:textId="7DE4C346" w:rsidR="00FB48E8" w:rsidRPr="00F8784E" w:rsidRDefault="00FB48E8" w:rsidP="00BB6A66">
      <w:pPr>
        <w:pStyle w:val="PM2-NoHeadingBold"/>
        <w:rPr>
          <w:lang w:val="es-ES"/>
        </w:rPr>
      </w:pPr>
      <w:r w:rsidRPr="00F8784E">
        <w:rPr>
          <w:lang w:val="es-ES"/>
        </w:rPr>
        <w:t>Reconocimiento de matrículas</w:t>
      </w:r>
    </w:p>
    <w:p w14:paraId="1FC7EE9F" w14:textId="4D77BE48" w:rsidR="000836B6" w:rsidRDefault="00FB48E8" w:rsidP="00C75BF0">
      <w:pPr>
        <w:spacing w:after="0" w:line="276" w:lineRule="auto"/>
        <w:ind w:right="-20"/>
        <w:rPr>
          <w:rFonts w:eastAsiaTheme="minorEastAsia"/>
          <w:color w:val="000000" w:themeColor="text1"/>
        </w:rPr>
      </w:pPr>
      <w:r w:rsidRPr="000836B6">
        <w:rPr>
          <w:rFonts w:eastAsiaTheme="minorEastAsia"/>
          <w:bCs/>
          <w:color w:val="000000" w:themeColor="text1"/>
        </w:rPr>
        <w:t>Se</w:t>
      </w:r>
      <w:r w:rsidR="009A3A8D" w:rsidRPr="00C75BF0">
        <w:rPr>
          <w:rFonts w:eastAsiaTheme="minorEastAsia"/>
          <w:color w:val="000000" w:themeColor="text1"/>
        </w:rPr>
        <w:t xml:space="preserve"> trata de un sistema que permite la entrada y salida de vehículos</w:t>
      </w:r>
      <w:r w:rsidR="00E16197">
        <w:rPr>
          <w:rFonts w:eastAsiaTheme="minorEastAsia"/>
          <w:color w:val="000000" w:themeColor="text1"/>
        </w:rPr>
        <w:t xml:space="preserve"> </w:t>
      </w:r>
      <w:r w:rsidR="00540388">
        <w:rPr>
          <w:rFonts w:eastAsiaTheme="minorEastAsia"/>
          <w:color w:val="000000" w:themeColor="text1"/>
        </w:rPr>
        <w:t>mediante</w:t>
      </w:r>
      <w:r w:rsidR="009A3A8D" w:rsidRPr="00C75BF0">
        <w:rPr>
          <w:rFonts w:eastAsiaTheme="minorEastAsia"/>
          <w:color w:val="000000" w:themeColor="text1"/>
        </w:rPr>
        <w:t xml:space="preserve"> la lectura</w:t>
      </w:r>
      <w:r w:rsidR="00B71C8D">
        <w:rPr>
          <w:rFonts w:eastAsiaTheme="minorEastAsia"/>
          <w:color w:val="000000" w:themeColor="text1"/>
        </w:rPr>
        <w:t xml:space="preserve"> y reconocimiento</w:t>
      </w:r>
      <w:r w:rsidR="009A3A8D" w:rsidRPr="00C75BF0">
        <w:rPr>
          <w:rFonts w:eastAsiaTheme="minorEastAsia"/>
          <w:color w:val="000000" w:themeColor="text1"/>
        </w:rPr>
        <w:t xml:space="preserve"> de su matrícula. Una cámara situada en la parte superior de la entrada del garaje identifica el vehículo del cliente y gestiona la apertura de la puerta. Requiere la instalación de cámaras en el acceso al garaje, lo que aumenta significativamente el coste. Es un sistema cómodo para el usuario, pero resulta demasiado caro y su instalación es demasiado compleja, además de los problemas que puede generar la instalación de cámaras en zonas de carácter comunitario. </w:t>
      </w:r>
    </w:p>
    <w:p w14:paraId="769C4EB1" w14:textId="77777777" w:rsidR="000836B6" w:rsidRDefault="000836B6" w:rsidP="00C75BF0">
      <w:pPr>
        <w:spacing w:after="0" w:line="276" w:lineRule="auto"/>
        <w:ind w:right="-20"/>
        <w:rPr>
          <w:rFonts w:eastAsiaTheme="minorEastAsia"/>
          <w:color w:val="000000" w:themeColor="text1"/>
        </w:rPr>
      </w:pPr>
    </w:p>
    <w:p w14:paraId="22D7A522" w14:textId="1ECAB16B" w:rsidR="009A3A8D" w:rsidRPr="00F8784E" w:rsidRDefault="000836B6" w:rsidP="00BB6A66">
      <w:pPr>
        <w:pStyle w:val="PM2-NoHeadingBold"/>
        <w:rPr>
          <w:rFonts w:eastAsiaTheme="minorEastAsia"/>
          <w:color w:val="000000" w:themeColor="text1"/>
          <w:lang w:val="es-ES"/>
        </w:rPr>
      </w:pPr>
      <w:r w:rsidRPr="00F8784E">
        <w:rPr>
          <w:lang w:val="es-ES"/>
        </w:rPr>
        <w:t>Sistema de apertura inalámbrica</w:t>
      </w:r>
    </w:p>
    <w:p w14:paraId="45E6CD89" w14:textId="4CC015C4" w:rsidR="009A3A8D" w:rsidRDefault="000836B6" w:rsidP="00C75BF0">
      <w:pPr>
        <w:spacing w:after="0" w:line="276" w:lineRule="auto"/>
        <w:ind w:right="-20"/>
        <w:rPr>
          <w:rFonts w:eastAsiaTheme="minorEastAsia"/>
          <w:color w:val="000000" w:themeColor="text1"/>
        </w:rPr>
      </w:pPr>
      <w:r>
        <w:rPr>
          <w:rFonts w:eastAsiaTheme="minorEastAsia"/>
          <w:color w:val="000000" w:themeColor="text1"/>
        </w:rPr>
        <w:t>S</w:t>
      </w:r>
      <w:r w:rsidR="009A3A8D" w:rsidRPr="00C75BF0">
        <w:rPr>
          <w:rFonts w:eastAsiaTheme="minorEastAsia"/>
          <w:color w:val="000000" w:themeColor="text1"/>
        </w:rPr>
        <w:t>e trata de un sistema que permite la apertura del portón del garaje a través de una conexión inalámbrica (</w:t>
      </w:r>
      <w:proofErr w:type="spellStart"/>
      <w:r w:rsidR="009A3A8D" w:rsidRPr="00C75BF0">
        <w:rPr>
          <w:rFonts w:eastAsiaTheme="minorEastAsia"/>
          <w:i/>
          <w:color w:val="000000" w:themeColor="text1"/>
        </w:rPr>
        <w:t>WiFi</w:t>
      </w:r>
      <w:proofErr w:type="spellEnd"/>
      <w:r w:rsidR="009A3A8D" w:rsidRPr="00C75BF0">
        <w:rPr>
          <w:rFonts w:eastAsiaTheme="minorEastAsia"/>
          <w:color w:val="000000" w:themeColor="text1"/>
        </w:rPr>
        <w:t xml:space="preserve">, </w:t>
      </w:r>
      <w:r w:rsidR="009A3A8D" w:rsidRPr="00C75BF0">
        <w:rPr>
          <w:rFonts w:eastAsiaTheme="minorEastAsia"/>
          <w:i/>
          <w:color w:val="000000" w:themeColor="text1"/>
        </w:rPr>
        <w:t>Bluetooth...</w:t>
      </w:r>
      <w:r w:rsidR="009A3A8D" w:rsidRPr="00C75BF0">
        <w:rPr>
          <w:rFonts w:eastAsiaTheme="minorEastAsia"/>
          <w:color w:val="000000" w:themeColor="text1"/>
        </w:rPr>
        <w:t xml:space="preserve">) usando un dispositivo móvil. Es un sistema muy cómodo para el cliente y relativamente más sencillo de instalar, además de </w:t>
      </w:r>
      <w:r w:rsidR="005C4C20">
        <w:rPr>
          <w:rFonts w:eastAsiaTheme="minorEastAsia"/>
          <w:color w:val="000000" w:themeColor="text1"/>
        </w:rPr>
        <w:t>resultar</w:t>
      </w:r>
      <w:r w:rsidR="009A3A8D" w:rsidRPr="00C75BF0">
        <w:rPr>
          <w:rFonts w:eastAsiaTheme="minorEastAsia"/>
          <w:color w:val="000000" w:themeColor="text1"/>
        </w:rPr>
        <w:t xml:space="preserve"> más </w:t>
      </w:r>
      <w:r w:rsidR="005C4C20">
        <w:rPr>
          <w:rFonts w:eastAsiaTheme="minorEastAsia"/>
          <w:color w:val="000000" w:themeColor="text1"/>
        </w:rPr>
        <w:t xml:space="preserve">económico. </w:t>
      </w:r>
    </w:p>
    <w:p w14:paraId="105BD955" w14:textId="77777777" w:rsidR="0031670A" w:rsidRPr="00C75BF0" w:rsidRDefault="0031670A" w:rsidP="00C75BF0">
      <w:pPr>
        <w:spacing w:after="0" w:line="276" w:lineRule="auto"/>
        <w:ind w:right="-20"/>
        <w:rPr>
          <w:rFonts w:eastAsiaTheme="minorEastAsia"/>
          <w:color w:val="000000" w:themeColor="text1"/>
        </w:rPr>
      </w:pPr>
    </w:p>
    <w:p w14:paraId="75B8755F" w14:textId="2547C2EB" w:rsidR="00FD1B5C" w:rsidRPr="00F8784E" w:rsidRDefault="00FD1B5C" w:rsidP="00BB6A66">
      <w:pPr>
        <w:pStyle w:val="PM2-NoHeadingBold"/>
        <w:rPr>
          <w:lang w:val="es-ES"/>
        </w:rPr>
      </w:pPr>
      <w:r w:rsidRPr="00F8784E">
        <w:rPr>
          <w:lang w:val="es-ES"/>
        </w:rPr>
        <w:t>Teclado numérico</w:t>
      </w:r>
    </w:p>
    <w:p w14:paraId="4267E5D9" w14:textId="497BC2C9" w:rsidR="00F8784E" w:rsidRDefault="00FD1B5C" w:rsidP="00C75BF0">
      <w:pPr>
        <w:spacing w:after="0" w:line="276" w:lineRule="auto"/>
        <w:ind w:right="-20"/>
        <w:rPr>
          <w:rFonts w:eastAsiaTheme="minorEastAsia"/>
          <w:color w:val="000000" w:themeColor="text1"/>
        </w:rPr>
      </w:pPr>
      <w:r w:rsidRPr="00FD1B5C">
        <w:rPr>
          <w:rFonts w:eastAsiaTheme="minorEastAsia"/>
          <w:bCs/>
          <w:color w:val="000000" w:themeColor="text1"/>
        </w:rPr>
        <w:t>La</w:t>
      </w:r>
      <w:r w:rsidR="009A3A8D" w:rsidRPr="00C75BF0">
        <w:rPr>
          <w:rFonts w:eastAsiaTheme="minorEastAsia"/>
          <w:color w:val="000000" w:themeColor="text1"/>
        </w:rPr>
        <w:t xml:space="preserve"> apertura de la puerta se gestiona a través de la introducción de un código numérico. Momentos previos al comienzo de la reserva, el usuario recibe un código de acceso a través de la aplicación móvil. Cuando necesite entrar al garaje, tecleará dicho código en el teclado numérico instalado en la entrada. Es un sistema muy sencillo de instalar, económico, pero no del todo fiable ni cómodo.</w:t>
      </w:r>
    </w:p>
    <w:p w14:paraId="2BEC6466" w14:textId="77777777" w:rsidR="00F8784E" w:rsidRDefault="00F8784E">
      <w:pPr>
        <w:spacing w:after="0"/>
        <w:jc w:val="left"/>
        <w:rPr>
          <w:rFonts w:eastAsiaTheme="minorEastAsia"/>
          <w:color w:val="000000" w:themeColor="text1"/>
        </w:rPr>
      </w:pPr>
      <w:r>
        <w:rPr>
          <w:rFonts w:eastAsiaTheme="minorEastAsia"/>
          <w:color w:val="000000" w:themeColor="text1"/>
        </w:rPr>
        <w:br w:type="page"/>
      </w:r>
    </w:p>
    <w:p w14:paraId="5979AF30" w14:textId="55E20424" w:rsidR="00A35569" w:rsidRPr="00F8784E" w:rsidRDefault="00F8784E" w:rsidP="00F8784E">
      <w:pPr>
        <w:pStyle w:val="PM2-NoHeadingBold"/>
        <w:rPr>
          <w:lang w:val="es-ES"/>
        </w:rPr>
      </w:pPr>
      <w:r w:rsidRPr="00F8784E">
        <w:rPr>
          <w:lang w:val="es-ES"/>
        </w:rPr>
        <w:lastRenderedPageBreak/>
        <w:t>Resumen de alternativas planteadas</w:t>
      </w:r>
    </w:p>
    <w:tbl>
      <w:tblPr>
        <w:tblStyle w:val="Tablaconcuadrcula1clara"/>
        <w:tblW w:w="0" w:type="auto"/>
        <w:tblLook w:val="04A0" w:firstRow="1" w:lastRow="0" w:firstColumn="1" w:lastColumn="0" w:noHBand="0" w:noVBand="1"/>
      </w:tblPr>
      <w:tblGrid>
        <w:gridCol w:w="2957"/>
        <w:gridCol w:w="2782"/>
        <w:gridCol w:w="2557"/>
      </w:tblGrid>
      <w:tr w:rsidR="00974A04" w14:paraId="7D347A28" w14:textId="19BDD1AC" w:rsidTr="00974A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6" w:type="dxa"/>
          </w:tcPr>
          <w:p w14:paraId="79819049" w14:textId="4A11C3BB" w:rsidR="00974A04" w:rsidRDefault="00974A04" w:rsidP="00C75BF0">
            <w:pPr>
              <w:spacing w:after="0" w:line="276" w:lineRule="auto"/>
              <w:ind w:right="-20"/>
              <w:rPr>
                <w:rFonts w:eastAsiaTheme="minorEastAsia"/>
                <w:color w:val="000000" w:themeColor="text1"/>
              </w:rPr>
            </w:pPr>
            <w:commentRangeStart w:id="162"/>
            <w:r>
              <w:rPr>
                <w:rFonts w:eastAsiaTheme="minorEastAsia"/>
                <w:color w:val="000000" w:themeColor="text1"/>
              </w:rPr>
              <w:t>Alternativa</w:t>
            </w:r>
          </w:p>
        </w:tc>
        <w:tc>
          <w:tcPr>
            <w:tcW w:w="2871" w:type="dxa"/>
          </w:tcPr>
          <w:p w14:paraId="7A8937F4" w14:textId="30F0C7A7" w:rsidR="00974A04" w:rsidRDefault="00974A04" w:rsidP="00C75BF0">
            <w:pPr>
              <w:spacing w:after="0" w:line="276" w:lineRule="auto"/>
              <w:ind w:right="-20"/>
              <w:cnfStyle w:val="100000000000" w:firstRow="1" w:lastRow="0" w:firstColumn="0" w:lastColumn="0" w:oddVBand="0" w:evenVBand="0" w:oddHBand="0" w:evenHBand="0" w:firstRowFirstColumn="0" w:firstRowLastColumn="0" w:lastRowFirstColumn="0" w:lastRowLastColumn="0"/>
              <w:rPr>
                <w:rFonts w:eastAsiaTheme="minorEastAsia"/>
                <w:color w:val="000000" w:themeColor="text1"/>
              </w:rPr>
            </w:pPr>
            <w:r>
              <w:rPr>
                <w:rFonts w:eastAsiaTheme="minorEastAsia"/>
                <w:color w:val="000000" w:themeColor="text1"/>
              </w:rPr>
              <w:t>Puntos a favor</w:t>
            </w:r>
          </w:p>
        </w:tc>
        <w:tc>
          <w:tcPr>
            <w:tcW w:w="2635" w:type="dxa"/>
          </w:tcPr>
          <w:p w14:paraId="22217D71" w14:textId="437E2BFA" w:rsidR="00974A04" w:rsidRDefault="00974A04" w:rsidP="00C75BF0">
            <w:pPr>
              <w:spacing w:after="0" w:line="276" w:lineRule="auto"/>
              <w:ind w:right="-20"/>
              <w:cnfStyle w:val="100000000000" w:firstRow="1" w:lastRow="0" w:firstColumn="0" w:lastColumn="0" w:oddVBand="0" w:evenVBand="0" w:oddHBand="0" w:evenHBand="0" w:firstRowFirstColumn="0" w:firstRowLastColumn="0" w:lastRowFirstColumn="0" w:lastRowLastColumn="0"/>
              <w:rPr>
                <w:rFonts w:eastAsiaTheme="minorEastAsia"/>
                <w:color w:val="000000" w:themeColor="text1"/>
              </w:rPr>
            </w:pPr>
            <w:r>
              <w:rPr>
                <w:rFonts w:eastAsiaTheme="minorEastAsia"/>
                <w:color w:val="000000" w:themeColor="text1"/>
              </w:rPr>
              <w:t>Puntos en contra</w:t>
            </w:r>
            <w:commentRangeEnd w:id="162"/>
            <w:r w:rsidR="000C6D5C">
              <w:rPr>
                <w:rStyle w:val="Refdecomentario"/>
                <w:b w:val="0"/>
                <w:bCs w:val="0"/>
              </w:rPr>
              <w:commentReference w:id="162"/>
            </w:r>
          </w:p>
        </w:tc>
      </w:tr>
      <w:tr w:rsidR="00974A04" w14:paraId="2649B23A" w14:textId="5B746B4F" w:rsidTr="00974A04">
        <w:tc>
          <w:tcPr>
            <w:cnfStyle w:val="001000000000" w:firstRow="0" w:lastRow="0" w:firstColumn="1" w:lastColumn="0" w:oddVBand="0" w:evenVBand="0" w:oddHBand="0" w:evenHBand="0" w:firstRowFirstColumn="0" w:firstRowLastColumn="0" w:lastRowFirstColumn="0" w:lastRowLastColumn="0"/>
            <w:tcW w:w="3016" w:type="dxa"/>
          </w:tcPr>
          <w:p w14:paraId="47C6A509" w14:textId="17E3151B" w:rsidR="00974A04" w:rsidRPr="00974A04" w:rsidRDefault="00974A04" w:rsidP="00C75BF0">
            <w:pPr>
              <w:spacing w:after="0" w:line="276" w:lineRule="auto"/>
              <w:ind w:right="-20"/>
              <w:rPr>
                <w:rFonts w:eastAsiaTheme="minorEastAsia"/>
                <w:b w:val="0"/>
                <w:bCs w:val="0"/>
                <w:color w:val="000000" w:themeColor="text1"/>
              </w:rPr>
            </w:pPr>
            <w:r w:rsidRPr="00974A04">
              <w:rPr>
                <w:rFonts w:eastAsiaTheme="minorEastAsia"/>
                <w:b w:val="0"/>
                <w:bCs w:val="0"/>
                <w:color w:val="000000" w:themeColor="text1"/>
              </w:rPr>
              <w:t>Reconocimiento de matrículas</w:t>
            </w:r>
          </w:p>
        </w:tc>
        <w:tc>
          <w:tcPr>
            <w:tcW w:w="2871" w:type="dxa"/>
          </w:tcPr>
          <w:p w14:paraId="2AB614D3" w14:textId="77777777" w:rsidR="00974A04" w:rsidRDefault="00974A04" w:rsidP="00C75BF0">
            <w:pPr>
              <w:spacing w:after="0" w:line="276" w:lineRule="auto"/>
              <w:ind w:right="-20"/>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rPr>
            </w:pPr>
          </w:p>
        </w:tc>
        <w:tc>
          <w:tcPr>
            <w:tcW w:w="2635" w:type="dxa"/>
          </w:tcPr>
          <w:p w14:paraId="1C459A1B" w14:textId="77777777" w:rsidR="00974A04" w:rsidRDefault="00974A04" w:rsidP="00C75BF0">
            <w:pPr>
              <w:spacing w:after="0" w:line="276" w:lineRule="auto"/>
              <w:ind w:right="-20"/>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rPr>
            </w:pPr>
          </w:p>
        </w:tc>
      </w:tr>
      <w:tr w:rsidR="00974A04" w14:paraId="30E36E49" w14:textId="537305E2" w:rsidTr="00974A04">
        <w:tc>
          <w:tcPr>
            <w:cnfStyle w:val="001000000000" w:firstRow="0" w:lastRow="0" w:firstColumn="1" w:lastColumn="0" w:oddVBand="0" w:evenVBand="0" w:oddHBand="0" w:evenHBand="0" w:firstRowFirstColumn="0" w:firstRowLastColumn="0" w:lastRowFirstColumn="0" w:lastRowLastColumn="0"/>
            <w:tcW w:w="3016" w:type="dxa"/>
          </w:tcPr>
          <w:p w14:paraId="74473129" w14:textId="7E84A4F7" w:rsidR="00974A04" w:rsidRPr="00974A04" w:rsidRDefault="00974A04" w:rsidP="00C75BF0">
            <w:pPr>
              <w:spacing w:after="0" w:line="276" w:lineRule="auto"/>
              <w:ind w:right="-20"/>
              <w:rPr>
                <w:rFonts w:eastAsiaTheme="minorEastAsia"/>
                <w:b w:val="0"/>
                <w:bCs w:val="0"/>
                <w:color w:val="000000" w:themeColor="text1"/>
              </w:rPr>
            </w:pPr>
            <w:r w:rsidRPr="00974A04">
              <w:rPr>
                <w:rFonts w:eastAsiaTheme="minorEastAsia"/>
                <w:b w:val="0"/>
                <w:bCs w:val="0"/>
                <w:color w:val="000000" w:themeColor="text1"/>
              </w:rPr>
              <w:t>Sistema de apertura inalámbrica</w:t>
            </w:r>
          </w:p>
        </w:tc>
        <w:tc>
          <w:tcPr>
            <w:tcW w:w="2871" w:type="dxa"/>
          </w:tcPr>
          <w:p w14:paraId="6A35E6C8" w14:textId="77777777" w:rsidR="00974A04" w:rsidRDefault="00974A04" w:rsidP="00C75BF0">
            <w:pPr>
              <w:spacing w:after="0" w:line="276" w:lineRule="auto"/>
              <w:ind w:right="-20"/>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rPr>
            </w:pPr>
          </w:p>
        </w:tc>
        <w:tc>
          <w:tcPr>
            <w:tcW w:w="2635" w:type="dxa"/>
          </w:tcPr>
          <w:p w14:paraId="7EB5A363" w14:textId="77777777" w:rsidR="00974A04" w:rsidRDefault="00974A04" w:rsidP="00C75BF0">
            <w:pPr>
              <w:spacing w:after="0" w:line="276" w:lineRule="auto"/>
              <w:ind w:right="-20"/>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rPr>
            </w:pPr>
          </w:p>
        </w:tc>
      </w:tr>
      <w:tr w:rsidR="00974A04" w14:paraId="4987FB64" w14:textId="5995A7C1" w:rsidTr="00974A04">
        <w:tc>
          <w:tcPr>
            <w:cnfStyle w:val="001000000000" w:firstRow="0" w:lastRow="0" w:firstColumn="1" w:lastColumn="0" w:oddVBand="0" w:evenVBand="0" w:oddHBand="0" w:evenHBand="0" w:firstRowFirstColumn="0" w:firstRowLastColumn="0" w:lastRowFirstColumn="0" w:lastRowLastColumn="0"/>
            <w:tcW w:w="3016" w:type="dxa"/>
          </w:tcPr>
          <w:p w14:paraId="200AA204" w14:textId="09B2E607" w:rsidR="00974A04" w:rsidRPr="00974A04" w:rsidRDefault="00974A04" w:rsidP="00C75BF0">
            <w:pPr>
              <w:spacing w:after="0" w:line="276" w:lineRule="auto"/>
              <w:ind w:right="-20"/>
              <w:rPr>
                <w:rFonts w:eastAsiaTheme="minorEastAsia"/>
                <w:b w:val="0"/>
                <w:bCs w:val="0"/>
                <w:color w:val="000000" w:themeColor="text1"/>
              </w:rPr>
            </w:pPr>
            <w:r w:rsidRPr="00974A04">
              <w:rPr>
                <w:rFonts w:eastAsiaTheme="minorEastAsia"/>
                <w:b w:val="0"/>
                <w:bCs w:val="0"/>
                <w:color w:val="000000" w:themeColor="text1"/>
              </w:rPr>
              <w:t>Teclado numérico</w:t>
            </w:r>
          </w:p>
        </w:tc>
        <w:tc>
          <w:tcPr>
            <w:tcW w:w="2871" w:type="dxa"/>
          </w:tcPr>
          <w:p w14:paraId="52F62F78" w14:textId="77777777" w:rsidR="00974A04" w:rsidRDefault="00974A04" w:rsidP="00C75BF0">
            <w:pPr>
              <w:spacing w:after="0" w:line="276" w:lineRule="auto"/>
              <w:ind w:right="-20"/>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rPr>
            </w:pPr>
          </w:p>
        </w:tc>
        <w:tc>
          <w:tcPr>
            <w:tcW w:w="2635" w:type="dxa"/>
          </w:tcPr>
          <w:p w14:paraId="5D517599" w14:textId="77777777" w:rsidR="00974A04" w:rsidRDefault="00974A04" w:rsidP="00C75BF0">
            <w:pPr>
              <w:spacing w:after="0" w:line="276" w:lineRule="auto"/>
              <w:ind w:right="-20"/>
              <w:cnfStyle w:val="000000000000" w:firstRow="0" w:lastRow="0" w:firstColumn="0" w:lastColumn="0" w:oddVBand="0" w:evenVBand="0" w:oddHBand="0" w:evenHBand="0" w:firstRowFirstColumn="0" w:firstRowLastColumn="0" w:lastRowFirstColumn="0" w:lastRowLastColumn="0"/>
              <w:rPr>
                <w:rFonts w:eastAsiaTheme="minorEastAsia"/>
                <w:color w:val="000000" w:themeColor="text1"/>
              </w:rPr>
            </w:pPr>
          </w:p>
        </w:tc>
      </w:tr>
    </w:tbl>
    <w:p w14:paraId="2BADCEF8" w14:textId="77777777" w:rsidR="00F8784E" w:rsidRDefault="00F8784E" w:rsidP="00F8784E">
      <w:pPr>
        <w:pStyle w:val="Ttulo3"/>
        <w:numPr>
          <w:ilvl w:val="0"/>
          <w:numId w:val="0"/>
        </w:numPr>
      </w:pPr>
      <w:bookmarkStart w:id="163" w:name="_Toc2103675048"/>
      <w:bookmarkStart w:id="164" w:name="_Toc389225051"/>
      <w:bookmarkStart w:id="165" w:name="_Toc902715740"/>
      <w:bookmarkStart w:id="166" w:name="_Toc279733140"/>
      <w:bookmarkStart w:id="167" w:name="_Toc106990964"/>
      <w:bookmarkStart w:id="168" w:name="_Toc377582542"/>
      <w:bookmarkStart w:id="169" w:name="_Toc161087656"/>
    </w:p>
    <w:p w14:paraId="5918778F" w14:textId="77777777" w:rsidR="00F8784E" w:rsidRPr="00F8784E" w:rsidRDefault="00F8784E" w:rsidP="00F8784E">
      <w:pPr>
        <w:pStyle w:val="Text3"/>
      </w:pPr>
    </w:p>
    <w:p w14:paraId="32495F10" w14:textId="16A3F9AB" w:rsidR="009A3A8D" w:rsidRPr="00CC1581" w:rsidRDefault="0045192B" w:rsidP="00974A04">
      <w:pPr>
        <w:pStyle w:val="Ttulo3"/>
      </w:pPr>
      <w:bookmarkStart w:id="170" w:name="_Toc163574577"/>
      <w:r>
        <w:t>Alternativa</w:t>
      </w:r>
      <w:r w:rsidR="009A3A8D" w:rsidRPr="00CC1581">
        <w:t xml:space="preserve"> </w:t>
      </w:r>
      <w:r>
        <w:t>elegida</w:t>
      </w:r>
      <w:r w:rsidR="009A3A8D" w:rsidRPr="00CC1581">
        <w:t xml:space="preserve"> y justificación</w:t>
      </w:r>
      <w:bookmarkEnd w:id="163"/>
      <w:bookmarkEnd w:id="164"/>
      <w:bookmarkEnd w:id="165"/>
      <w:bookmarkEnd w:id="166"/>
      <w:bookmarkEnd w:id="167"/>
      <w:bookmarkEnd w:id="168"/>
      <w:bookmarkEnd w:id="169"/>
      <w:bookmarkEnd w:id="170"/>
    </w:p>
    <w:p w14:paraId="43D0BD68" w14:textId="3307961C" w:rsidR="009A3A8D" w:rsidRPr="00CC1581" w:rsidRDefault="00FC071C" w:rsidP="009A3A8D">
      <w:pPr>
        <w:spacing w:after="240" w:line="276" w:lineRule="auto"/>
        <w:ind w:left="-20" w:right="-20"/>
        <w:rPr>
          <w:rFonts w:eastAsiaTheme="minorEastAsia"/>
          <w:color w:val="212121"/>
        </w:rPr>
      </w:pPr>
      <w:r>
        <w:rPr>
          <w:rFonts w:eastAsiaTheme="minorEastAsia"/>
          <w:color w:val="212121"/>
        </w:rPr>
        <w:t xml:space="preserve">Tras analizar las diferentes alternativas, se llega a la conclusión </w:t>
      </w:r>
      <w:r w:rsidR="00FD1B5C">
        <w:rPr>
          <w:rFonts w:eastAsiaTheme="minorEastAsia"/>
          <w:color w:val="212121"/>
        </w:rPr>
        <w:t xml:space="preserve">de </w:t>
      </w:r>
      <w:r w:rsidR="006334CB">
        <w:rPr>
          <w:rFonts w:eastAsiaTheme="minorEastAsia"/>
          <w:color w:val="212121"/>
        </w:rPr>
        <w:t>que el sistema de apertura inalámbrica es la mejor de ellas. A continuación</w:t>
      </w:r>
      <w:r w:rsidR="00446EC4">
        <w:rPr>
          <w:rFonts w:eastAsiaTheme="minorEastAsia"/>
          <w:color w:val="212121"/>
        </w:rPr>
        <w:t>,</w:t>
      </w:r>
      <w:r w:rsidR="006334CB">
        <w:rPr>
          <w:rFonts w:eastAsiaTheme="minorEastAsia"/>
          <w:color w:val="212121"/>
        </w:rPr>
        <w:t xml:space="preserve"> se enumeran diferentes motivos:</w:t>
      </w:r>
    </w:p>
    <w:p w14:paraId="1CC9C798" w14:textId="3492B0A2" w:rsidR="00D904D5" w:rsidRPr="00C75BF0" w:rsidRDefault="009A3A8D" w:rsidP="00C75BF0">
      <w:pPr>
        <w:spacing w:after="160" w:line="276" w:lineRule="auto"/>
        <w:rPr>
          <w:rFonts w:eastAsiaTheme="minorEastAsia"/>
        </w:rPr>
      </w:pPr>
      <w:r w:rsidRPr="00C75BF0">
        <w:rPr>
          <w:rFonts w:eastAsiaTheme="minorEastAsia"/>
          <w:b/>
        </w:rPr>
        <w:t>Facilidad de uso:</w:t>
      </w:r>
      <w:r w:rsidRPr="00C75BF0">
        <w:rPr>
          <w:rFonts w:eastAsiaTheme="minorEastAsia"/>
        </w:rPr>
        <w:t xml:space="preserve"> no es el sistema más simple en cuanto a facilidad de uso para el usuario de los anteriormente mencionados, pero sí que resulta notablemente cómodo. Sólo es necesario un dispositivo móvil.</w:t>
      </w:r>
      <w:r w:rsidR="00841546">
        <w:rPr>
          <w:rFonts w:eastAsiaTheme="minorEastAsia"/>
        </w:rPr>
        <w:t xml:space="preserve"> El cliente podría abrir el garaje sin necesidad de bajarse de su vehículo, simplemente acercando su móvil al sensor.</w:t>
      </w:r>
    </w:p>
    <w:p w14:paraId="4AFCDB9B" w14:textId="57840FAF" w:rsidR="00D904D5" w:rsidRPr="00D904D5" w:rsidRDefault="009A3A8D" w:rsidP="00C75BF0">
      <w:pPr>
        <w:spacing w:after="160" w:line="276" w:lineRule="auto"/>
        <w:rPr>
          <w:rFonts w:eastAsiaTheme="minorEastAsia"/>
          <w:color w:val="212121"/>
        </w:rPr>
      </w:pPr>
      <w:r w:rsidRPr="00C75BF0">
        <w:rPr>
          <w:rFonts w:eastAsiaTheme="minorEastAsia"/>
          <w:b/>
          <w:color w:val="212121"/>
        </w:rPr>
        <w:t>Integración con el sistema:</w:t>
      </w:r>
      <w:r w:rsidRPr="00C75BF0">
        <w:rPr>
          <w:rFonts w:eastAsiaTheme="minorEastAsia"/>
          <w:color w:val="212121"/>
        </w:rPr>
        <w:t xml:space="preserve"> la apertura inalámbrica es muy sencilla de integrar con el sistem</w:t>
      </w:r>
      <w:r w:rsidR="00B8201C">
        <w:rPr>
          <w:rFonts w:eastAsiaTheme="minorEastAsia"/>
          <w:color w:val="212121"/>
        </w:rPr>
        <w:t>a</w:t>
      </w:r>
      <w:r w:rsidRPr="00C75BF0">
        <w:rPr>
          <w:rFonts w:eastAsiaTheme="minorEastAsia"/>
          <w:color w:val="212121"/>
        </w:rPr>
        <w:t>, ya que se puede conectar a través de una red inalámbrica y gestionar a distancia de manera automatizada.</w:t>
      </w:r>
      <w:r w:rsidR="00DE4645">
        <w:rPr>
          <w:rFonts w:eastAsiaTheme="minorEastAsia"/>
          <w:color w:val="212121"/>
        </w:rPr>
        <w:t xml:space="preserve"> El factor clave es el uso </w:t>
      </w:r>
      <w:r w:rsidR="000A5838">
        <w:rPr>
          <w:rFonts w:eastAsiaTheme="minorEastAsia"/>
          <w:color w:val="212121"/>
        </w:rPr>
        <w:t>de sensores.</w:t>
      </w:r>
    </w:p>
    <w:p w14:paraId="5405E9E3" w14:textId="377CCD74" w:rsidR="00C75BF0" w:rsidRDefault="009A3A8D" w:rsidP="00C75BF0">
      <w:pPr>
        <w:spacing w:after="0" w:line="276" w:lineRule="auto"/>
        <w:ind w:right="-20"/>
        <w:rPr>
          <w:rFonts w:eastAsiaTheme="minorEastAsia"/>
          <w:color w:val="212121"/>
        </w:rPr>
      </w:pPr>
      <w:r w:rsidRPr="00C75BF0">
        <w:rPr>
          <w:rFonts w:eastAsiaTheme="minorEastAsia"/>
          <w:b/>
          <w:color w:val="212121"/>
        </w:rPr>
        <w:t>Coste:</w:t>
      </w:r>
      <w:r w:rsidRPr="00C75BF0">
        <w:rPr>
          <w:rFonts w:eastAsiaTheme="minorEastAsia"/>
          <w:color w:val="212121"/>
        </w:rPr>
        <w:t xml:space="preserve"> el sistema de apertura remota es más económico que el sistema de reconocimiento de matrículas. Dependiendo de la instalación, también puede resultar más barato que el teclado numérico.</w:t>
      </w:r>
    </w:p>
    <w:p w14:paraId="6B120479" w14:textId="77777777" w:rsidR="00D904D5" w:rsidRDefault="00D904D5" w:rsidP="00C75BF0">
      <w:pPr>
        <w:spacing w:after="0" w:line="276" w:lineRule="auto"/>
        <w:ind w:right="-20"/>
        <w:rPr>
          <w:rFonts w:eastAsiaTheme="minorEastAsia"/>
          <w:color w:val="212121"/>
        </w:rPr>
      </w:pPr>
    </w:p>
    <w:p w14:paraId="479FC7D9" w14:textId="119D666F" w:rsidR="00D904D5" w:rsidRPr="00C75BF0" w:rsidRDefault="00D904D5" w:rsidP="00D904D5">
      <w:pPr>
        <w:spacing w:after="0" w:line="276" w:lineRule="auto"/>
        <w:ind w:right="-20"/>
        <w:rPr>
          <w:rFonts w:eastAsiaTheme="minorEastAsia"/>
          <w:color w:val="212121"/>
        </w:rPr>
      </w:pPr>
      <w:r w:rsidRPr="00C75BF0">
        <w:rPr>
          <w:rFonts w:eastAsiaTheme="minorEastAsia"/>
          <w:b/>
          <w:color w:val="212121"/>
        </w:rPr>
        <w:t>Durabilidad y mantenimiento:</w:t>
      </w:r>
      <w:r w:rsidRPr="00C75BF0">
        <w:rPr>
          <w:rFonts w:eastAsiaTheme="minorEastAsia"/>
          <w:color w:val="212121"/>
        </w:rPr>
        <w:t xml:space="preserve"> el sistema es más duradero y requiere de menos mantenimiento que el sistema de reconocimiento de matrículas. También es más fiable que el sistema de teclado numérico.</w:t>
      </w:r>
    </w:p>
    <w:p w14:paraId="720BBEB3" w14:textId="77777777" w:rsidR="00D904D5" w:rsidRPr="00C75BF0" w:rsidRDefault="00D904D5" w:rsidP="00C75BF0">
      <w:pPr>
        <w:spacing w:after="0" w:line="276" w:lineRule="auto"/>
        <w:ind w:right="-20"/>
        <w:rPr>
          <w:rFonts w:eastAsiaTheme="minorEastAsia"/>
          <w:color w:val="212121"/>
        </w:rPr>
      </w:pPr>
    </w:p>
    <w:p w14:paraId="743A41C0" w14:textId="77777777" w:rsidR="009A3A8D" w:rsidRPr="00CC1581" w:rsidRDefault="009A3A8D" w:rsidP="009A3A8D">
      <w:pPr>
        <w:spacing w:line="276" w:lineRule="auto"/>
      </w:pPr>
    </w:p>
    <w:p w14:paraId="79F95EAE" w14:textId="77777777" w:rsidR="009A3A8D" w:rsidRPr="00CC1581" w:rsidRDefault="009A3A8D" w:rsidP="009A3A8D">
      <w:pPr>
        <w:spacing w:line="276" w:lineRule="auto"/>
      </w:pPr>
      <w:r w:rsidRPr="00CC1581">
        <w:br w:type="page"/>
      </w:r>
    </w:p>
    <w:p w14:paraId="6EB223D5" w14:textId="67F05545" w:rsidR="009A3A8D" w:rsidRPr="00CC1581" w:rsidRDefault="009A3A8D" w:rsidP="003037AB">
      <w:pPr>
        <w:pStyle w:val="Ttulo2"/>
        <w:numPr>
          <w:ilvl w:val="1"/>
          <w:numId w:val="13"/>
        </w:numPr>
        <w:rPr>
          <w:rFonts w:eastAsia="Segoe UI"/>
        </w:rPr>
      </w:pPr>
      <w:bookmarkStart w:id="171" w:name="_Toc1496014004"/>
      <w:bookmarkStart w:id="172" w:name="_Toc1692985997"/>
      <w:bookmarkStart w:id="173" w:name="_Toc1911787879"/>
      <w:bookmarkStart w:id="174" w:name="_Toc737124699"/>
      <w:bookmarkStart w:id="175" w:name="_Toc161087657"/>
      <w:bookmarkStart w:id="176" w:name="_Toc163574578"/>
      <w:commentRangeStart w:id="177"/>
      <w:commentRangeStart w:id="178"/>
      <w:r w:rsidRPr="00CC1581">
        <w:rPr>
          <w:rFonts w:eastAsia="Segoe UI"/>
        </w:rPr>
        <w:lastRenderedPageBreak/>
        <w:t>Puntos de carga</w:t>
      </w:r>
      <w:bookmarkEnd w:id="171"/>
      <w:bookmarkEnd w:id="172"/>
      <w:bookmarkEnd w:id="173"/>
      <w:bookmarkEnd w:id="174"/>
      <w:bookmarkEnd w:id="175"/>
      <w:commentRangeEnd w:id="177"/>
      <w:r w:rsidR="00D040CF">
        <w:rPr>
          <w:rStyle w:val="Refdecomentario"/>
          <w:rFonts w:asciiTheme="minorHAnsi" w:hAnsiTheme="minorHAnsi"/>
          <w:b w:val="0"/>
        </w:rPr>
        <w:commentReference w:id="177"/>
      </w:r>
      <w:commentRangeEnd w:id="178"/>
      <w:r w:rsidR="00C333C3">
        <w:rPr>
          <w:rStyle w:val="Refdecomentario"/>
          <w:rFonts w:asciiTheme="minorHAnsi" w:hAnsiTheme="minorHAnsi"/>
          <w:b w:val="0"/>
        </w:rPr>
        <w:commentReference w:id="178"/>
      </w:r>
      <w:bookmarkEnd w:id="176"/>
    </w:p>
    <w:p w14:paraId="43158E80" w14:textId="2C74A0CA" w:rsidR="009A3A8D" w:rsidRPr="00CC1581" w:rsidRDefault="00DC236A" w:rsidP="00DC236A">
      <w:pPr>
        <w:spacing w:line="276" w:lineRule="auto"/>
      </w:pPr>
      <w:r>
        <w:t>Este</w:t>
      </w:r>
      <w:r w:rsidR="009A3A8D" w:rsidRPr="00CC1581">
        <w:t xml:space="preserve"> apar</w:t>
      </w:r>
      <w:r w:rsidR="000F71A6">
        <w:t>t</w:t>
      </w:r>
      <w:r w:rsidR="009A3A8D" w:rsidRPr="00CC1581">
        <w:t xml:space="preserve">ado </w:t>
      </w:r>
      <w:r w:rsidR="00DE48CC">
        <w:t>documenta</w:t>
      </w:r>
      <w:r w:rsidR="009A3A8D" w:rsidRPr="00CC1581">
        <w:t xml:space="preserve"> la valoración de alternativas para la tarificación y uso de estaciones de carga en las plazas de garaje por parte de los clientes. Si las plazas ofertadas poseen estación de carga </w:t>
      </w:r>
      <w:r w:rsidR="00846EC0">
        <w:t>(</w:t>
      </w:r>
      <w:r w:rsidR="009A3A8D" w:rsidRPr="00CC1581">
        <w:t xml:space="preserve">y </w:t>
      </w:r>
      <w:r w:rsidR="00760337">
        <w:t>su uso está permitido</w:t>
      </w:r>
      <w:r w:rsidR="00846EC0">
        <w:t>)</w:t>
      </w:r>
      <w:r w:rsidR="009A3A8D" w:rsidRPr="00CC1581">
        <w:t>, es necesario implantar un sistema para la medición de energía consumida o incrementar el coste de la reserva de alguna forma.</w:t>
      </w:r>
    </w:p>
    <w:p w14:paraId="3B60F6F5" w14:textId="2E991A81" w:rsidR="009A3A8D" w:rsidRDefault="009A3A8D" w:rsidP="00DC236A">
      <w:pPr>
        <w:spacing w:line="276" w:lineRule="auto"/>
        <w:rPr>
          <w:rFonts w:eastAsia="Segoe UI"/>
          <w:color w:val="212121"/>
        </w:rPr>
      </w:pPr>
      <w:r w:rsidRPr="00CC1581">
        <w:rPr>
          <w:rFonts w:eastAsia="Segoe UI"/>
          <w:color w:val="212121"/>
        </w:rPr>
        <w:t xml:space="preserve">Para integrar el uso de puntos de carga en el sistema se consideran múltiples alternativas estudiando las prestaciones tecnológicas de las estaciones de carga. </w:t>
      </w:r>
      <w:r w:rsidR="00900937">
        <w:rPr>
          <w:rFonts w:eastAsia="Segoe UI"/>
          <w:color w:val="212121"/>
        </w:rPr>
        <w:t>Se</w:t>
      </w:r>
      <w:r w:rsidRPr="00CC1581">
        <w:rPr>
          <w:rFonts w:eastAsia="Segoe UI"/>
          <w:color w:val="212121"/>
        </w:rPr>
        <w:t xml:space="preserve"> distinguirá la mejor opción en función de la integración con el sistema planteado, coste, durabilidad y mantenimiento.</w:t>
      </w:r>
    </w:p>
    <w:p w14:paraId="0857B793" w14:textId="7EB3A0B6" w:rsidR="002B2475" w:rsidRPr="00CC1581" w:rsidRDefault="000E4568" w:rsidP="00DC236A">
      <w:pPr>
        <w:spacing w:line="276" w:lineRule="auto"/>
        <w:rPr>
          <w:rFonts w:eastAsia="Segoe UI"/>
          <w:color w:val="212121"/>
        </w:rPr>
      </w:pPr>
      <w:r>
        <w:rPr>
          <w:rFonts w:eastAsia="Segoe UI"/>
          <w:color w:val="212121"/>
        </w:rPr>
        <w:t>Los</w:t>
      </w:r>
      <w:r w:rsidR="002E5949" w:rsidRPr="002E5949">
        <w:rPr>
          <w:rFonts w:eastAsia="Segoe UI"/>
          <w:color w:val="212121"/>
        </w:rPr>
        <w:t xml:space="preserve"> punto</w:t>
      </w:r>
      <w:r>
        <w:rPr>
          <w:rFonts w:eastAsia="Segoe UI"/>
          <w:color w:val="212121"/>
        </w:rPr>
        <w:t>s</w:t>
      </w:r>
      <w:r w:rsidR="002E5949" w:rsidRPr="002E5949">
        <w:rPr>
          <w:rFonts w:eastAsia="Segoe UI"/>
          <w:color w:val="212121"/>
        </w:rPr>
        <w:t xml:space="preserve"> de carga </w:t>
      </w:r>
      <w:r>
        <w:rPr>
          <w:rFonts w:eastAsia="Segoe UI"/>
          <w:color w:val="212121"/>
        </w:rPr>
        <w:t xml:space="preserve">ubicados en las plazas de garaje </w:t>
      </w:r>
      <w:r w:rsidR="002E5949" w:rsidRPr="002E5949">
        <w:rPr>
          <w:rFonts w:eastAsia="Segoe UI"/>
          <w:color w:val="212121"/>
        </w:rPr>
        <w:t>est</w:t>
      </w:r>
      <w:r>
        <w:rPr>
          <w:rFonts w:eastAsia="Segoe UI"/>
          <w:color w:val="212121"/>
        </w:rPr>
        <w:t>án</w:t>
      </w:r>
      <w:r w:rsidR="002E5949" w:rsidRPr="002E5949">
        <w:rPr>
          <w:rFonts w:eastAsia="Segoe UI"/>
          <w:color w:val="212121"/>
        </w:rPr>
        <w:t xml:space="preserve"> conectado a la red eléctrica y transporta electricidad al vehículo, lo que permite cargar la batería.</w:t>
      </w:r>
      <w:r w:rsidR="00266AA9">
        <w:rPr>
          <w:rFonts w:eastAsia="Segoe UI"/>
          <w:color w:val="212121"/>
        </w:rPr>
        <w:t xml:space="preserve"> Para que esto sea posible, </w:t>
      </w:r>
      <w:r w:rsidR="00200ABB">
        <w:rPr>
          <w:rFonts w:eastAsia="Segoe UI"/>
          <w:color w:val="212121"/>
        </w:rPr>
        <w:t xml:space="preserve">es un requisito indispensable disponer de un </w:t>
      </w:r>
      <w:r w:rsidR="00200ABB" w:rsidRPr="005220FA">
        <w:rPr>
          <w:rFonts w:eastAsia="Segoe UI"/>
          <w:b/>
          <w:bCs/>
          <w:color w:val="212121"/>
        </w:rPr>
        <w:t>centro de transformación</w:t>
      </w:r>
      <w:r w:rsidR="005220FA">
        <w:rPr>
          <w:rFonts w:eastAsia="Segoe UI"/>
          <w:color w:val="212121"/>
        </w:rPr>
        <w:t xml:space="preserve"> el cual se </w:t>
      </w:r>
      <w:r w:rsidR="005220FA" w:rsidRPr="005220FA">
        <w:rPr>
          <w:rFonts w:eastAsia="Segoe UI"/>
          <w:color w:val="212121"/>
        </w:rPr>
        <w:t>encarga de conectar el punto de recarga a la red de tensión y de transformar la red de media tensión a baja tensión.</w:t>
      </w:r>
      <w:r w:rsidR="005220FA">
        <w:rPr>
          <w:rFonts w:eastAsia="Segoe UI"/>
          <w:color w:val="212121"/>
        </w:rPr>
        <w:t xml:space="preserve"> Un </w:t>
      </w:r>
      <w:r w:rsidR="00557826" w:rsidRPr="00BC5EF4">
        <w:rPr>
          <w:rFonts w:eastAsia="Segoe UI"/>
          <w:b/>
          <w:bCs/>
          <w:color w:val="212121"/>
        </w:rPr>
        <w:t>convertidor</w:t>
      </w:r>
      <w:r w:rsidR="00DF3FCE" w:rsidRPr="00BC5EF4">
        <w:rPr>
          <w:rFonts w:eastAsia="Segoe UI"/>
          <w:b/>
          <w:bCs/>
          <w:color w:val="212121"/>
        </w:rPr>
        <w:t xml:space="preserve"> </w:t>
      </w:r>
      <w:r w:rsidR="00557826" w:rsidRPr="00BC5EF4">
        <w:rPr>
          <w:rFonts w:eastAsia="Segoe UI"/>
          <w:b/>
          <w:bCs/>
          <w:color w:val="212121"/>
        </w:rPr>
        <w:t>de potencia</w:t>
      </w:r>
      <w:r w:rsidR="00557826">
        <w:rPr>
          <w:rFonts w:eastAsia="Segoe UI"/>
          <w:color w:val="212121"/>
        </w:rPr>
        <w:t xml:space="preserve"> </w:t>
      </w:r>
      <w:r w:rsidR="00DF3FCE">
        <w:rPr>
          <w:rFonts w:eastAsia="Segoe UI"/>
          <w:color w:val="212121"/>
        </w:rPr>
        <w:t>que se encargará de adaptar</w:t>
      </w:r>
      <w:r w:rsidR="00557826" w:rsidRPr="00557826">
        <w:rPr>
          <w:rFonts w:eastAsia="Segoe UI"/>
          <w:color w:val="212121"/>
        </w:rPr>
        <w:t xml:space="preserve"> la electricidad de corriente alterna a </w:t>
      </w:r>
      <w:r w:rsidR="00B07268" w:rsidRPr="00557826">
        <w:rPr>
          <w:rFonts w:eastAsia="Segoe UI"/>
          <w:color w:val="212121"/>
        </w:rPr>
        <w:t>continúa</w:t>
      </w:r>
      <w:r w:rsidR="00DF3FCE">
        <w:rPr>
          <w:rFonts w:eastAsia="Segoe UI"/>
          <w:color w:val="212121"/>
        </w:rPr>
        <w:t xml:space="preserve"> debido a</w:t>
      </w:r>
      <w:r w:rsidR="00557826" w:rsidRPr="00557826">
        <w:rPr>
          <w:rFonts w:eastAsia="Segoe UI"/>
          <w:color w:val="212121"/>
        </w:rPr>
        <w:t xml:space="preserve"> que las baterías de los coches </w:t>
      </w:r>
      <w:r w:rsidR="00B07268">
        <w:rPr>
          <w:rFonts w:eastAsia="Segoe UI"/>
          <w:color w:val="212121"/>
        </w:rPr>
        <w:t xml:space="preserve">solo </w:t>
      </w:r>
      <w:r w:rsidR="00557826" w:rsidRPr="00557826">
        <w:rPr>
          <w:rFonts w:eastAsia="Segoe UI"/>
          <w:color w:val="212121"/>
        </w:rPr>
        <w:t>admiten corriente continua.</w:t>
      </w:r>
      <w:r w:rsidR="00B07268">
        <w:rPr>
          <w:rFonts w:eastAsia="Segoe UI"/>
          <w:color w:val="212121"/>
        </w:rPr>
        <w:t xml:space="preserve"> Y finalmente el propio </w:t>
      </w:r>
      <w:r w:rsidR="00B07268" w:rsidRPr="00BC5EF4">
        <w:rPr>
          <w:rFonts w:eastAsia="Segoe UI"/>
          <w:b/>
          <w:bCs/>
          <w:color w:val="212121"/>
        </w:rPr>
        <w:t>punto de carga</w:t>
      </w:r>
      <w:r w:rsidR="00B07268">
        <w:rPr>
          <w:rFonts w:eastAsia="Segoe UI"/>
          <w:color w:val="212121"/>
        </w:rPr>
        <w:t>, que</w:t>
      </w:r>
      <w:r w:rsidR="00BC5EF4" w:rsidRPr="00BC5EF4">
        <w:rPr>
          <w:rFonts w:eastAsia="Segoe UI"/>
          <w:color w:val="212121"/>
        </w:rPr>
        <w:t xml:space="preserve"> es el encargado de transmitir la energía eléctrica a </w:t>
      </w:r>
      <w:r w:rsidR="00E21A82">
        <w:rPr>
          <w:rFonts w:eastAsia="Segoe UI"/>
          <w:color w:val="212121"/>
        </w:rPr>
        <w:t xml:space="preserve">el </w:t>
      </w:r>
      <w:r w:rsidR="00E21A82" w:rsidRPr="00BC5EF4">
        <w:rPr>
          <w:rFonts w:eastAsia="Segoe UI"/>
          <w:color w:val="212121"/>
        </w:rPr>
        <w:t>vehículo</w:t>
      </w:r>
      <w:r w:rsidR="00E21A82">
        <w:rPr>
          <w:rFonts w:eastAsia="Segoe UI"/>
          <w:color w:val="212121"/>
        </w:rPr>
        <w:t xml:space="preserve"> del cliente.</w:t>
      </w:r>
    </w:p>
    <w:p w14:paraId="597F3518" w14:textId="77777777" w:rsidR="00790FFA" w:rsidRPr="00CC1581" w:rsidRDefault="00790FFA" w:rsidP="009A3A8D">
      <w:pPr>
        <w:rPr>
          <w:rFonts w:eastAsia="Segoe UI"/>
          <w:color w:val="212121"/>
        </w:rPr>
      </w:pPr>
    </w:p>
    <w:p w14:paraId="3F503A09" w14:textId="20EDD415" w:rsidR="009A3A8D" w:rsidRPr="00CC1581" w:rsidRDefault="0045192B" w:rsidP="00E37568">
      <w:pPr>
        <w:pStyle w:val="Ttulo3"/>
      </w:pPr>
      <w:bookmarkStart w:id="179" w:name="_Toc163572396"/>
      <w:bookmarkStart w:id="180" w:name="_Toc163574579"/>
      <w:bookmarkEnd w:id="179"/>
      <w:r>
        <w:t>Alternativas planteadas</w:t>
      </w:r>
      <w:bookmarkEnd w:id="180"/>
    </w:p>
    <w:p w14:paraId="6BC1F8A1" w14:textId="77777777" w:rsidR="00AC75E8" w:rsidRPr="00CC1581" w:rsidRDefault="00B00BA8" w:rsidP="00AC75E8">
      <w:pPr>
        <w:pStyle w:val="Text3"/>
        <w:keepNext/>
      </w:pPr>
      <w:r w:rsidRPr="00CC1581">
        <w:rPr>
          <w:noProof/>
        </w:rPr>
        <w:drawing>
          <wp:inline distT="0" distB="0" distL="0" distR="0" wp14:anchorId="5F6D3861" wp14:editId="19E50A0B">
            <wp:extent cx="5274310" cy="2982571"/>
            <wp:effectExtent l="0" t="0" r="2540" b="8890"/>
            <wp:docPr id="175749391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982571"/>
                    </a:xfrm>
                    <a:prstGeom prst="rect">
                      <a:avLst/>
                    </a:prstGeom>
                  </pic:spPr>
                </pic:pic>
              </a:graphicData>
            </a:graphic>
          </wp:inline>
        </w:drawing>
      </w:r>
    </w:p>
    <w:p w14:paraId="1BF8E19B" w14:textId="7A7BEB02" w:rsidR="00B00BA8" w:rsidRPr="00CC1581" w:rsidRDefault="00AC75E8" w:rsidP="00AC75E8">
      <w:pPr>
        <w:pStyle w:val="Descripcin"/>
        <w:jc w:val="center"/>
      </w:pPr>
      <w:bookmarkStart w:id="181" w:name="_Toc161759847"/>
      <w:bookmarkStart w:id="182" w:name="_Toc163572763"/>
      <w:r w:rsidRPr="00CC1581">
        <w:t xml:space="preserve">Figura </w:t>
      </w:r>
      <w:r w:rsidRPr="00CC1581">
        <w:fldChar w:fldCharType="begin"/>
      </w:r>
      <w:r w:rsidRPr="00CC1581">
        <w:instrText xml:space="preserve"> SEQ Figura \* ARABIC </w:instrText>
      </w:r>
      <w:r w:rsidRPr="00CC1581">
        <w:fldChar w:fldCharType="separate"/>
      </w:r>
      <w:r w:rsidR="00971592">
        <w:rPr>
          <w:noProof/>
        </w:rPr>
        <w:t>3</w:t>
      </w:r>
      <w:r w:rsidRPr="00CC1581">
        <w:fldChar w:fldCharType="end"/>
      </w:r>
      <w:r w:rsidRPr="00CC1581">
        <w:t>. Esquema de alternativas</w:t>
      </w:r>
      <w:bookmarkEnd w:id="181"/>
      <w:bookmarkEnd w:id="182"/>
    </w:p>
    <w:p w14:paraId="70146B54" w14:textId="77777777" w:rsidR="00AC75E8" w:rsidRPr="00CC1581" w:rsidRDefault="00AC75E8" w:rsidP="00AC75E8"/>
    <w:p w14:paraId="1F1DC02C" w14:textId="0D62E27C" w:rsidR="00024FFA" w:rsidRDefault="00024FFA" w:rsidP="00A036D6">
      <w:pPr>
        <w:pStyle w:val="Ttulo4"/>
        <w:rPr>
          <w:rFonts w:eastAsiaTheme="minorEastAsia"/>
        </w:rPr>
      </w:pPr>
      <w:r>
        <w:rPr>
          <w:rFonts w:eastAsiaTheme="minorEastAsia"/>
        </w:rPr>
        <w:t xml:space="preserve">Estaciones de carga </w:t>
      </w:r>
      <w:proofErr w:type="spellStart"/>
      <w:r>
        <w:rPr>
          <w:rFonts w:eastAsiaTheme="minorEastAsia"/>
        </w:rPr>
        <w:t>A</w:t>
      </w:r>
      <w:r w:rsidR="00807BD0">
        <w:rPr>
          <w:rFonts w:eastAsiaTheme="minorEastAsia"/>
        </w:rPr>
        <w:t>ll</w:t>
      </w:r>
      <w:proofErr w:type="spellEnd"/>
      <w:r w:rsidR="00807BD0">
        <w:rPr>
          <w:rFonts w:eastAsiaTheme="minorEastAsia"/>
        </w:rPr>
        <w:t>-</w:t>
      </w:r>
      <w:r>
        <w:rPr>
          <w:rFonts w:eastAsiaTheme="minorEastAsia"/>
        </w:rPr>
        <w:t>I</w:t>
      </w:r>
      <w:r w:rsidR="00807BD0">
        <w:rPr>
          <w:rFonts w:eastAsiaTheme="minorEastAsia"/>
        </w:rPr>
        <w:t>n-</w:t>
      </w:r>
      <w:proofErr w:type="spellStart"/>
      <w:r>
        <w:rPr>
          <w:rFonts w:eastAsiaTheme="minorEastAsia"/>
        </w:rPr>
        <w:t>O</w:t>
      </w:r>
      <w:r w:rsidR="00807BD0">
        <w:rPr>
          <w:rFonts w:eastAsiaTheme="minorEastAsia"/>
        </w:rPr>
        <w:t>ne</w:t>
      </w:r>
      <w:proofErr w:type="spellEnd"/>
    </w:p>
    <w:p w14:paraId="03CF4410" w14:textId="0CEE7C09" w:rsidR="009A3A8D" w:rsidRPr="00024FFA" w:rsidRDefault="00024FFA" w:rsidP="00024FFA">
      <w:pPr>
        <w:spacing w:after="160" w:line="276" w:lineRule="auto"/>
        <w:rPr>
          <w:rFonts w:eastAsiaTheme="minorEastAsia"/>
        </w:rPr>
      </w:pPr>
      <w:commentRangeStart w:id="183"/>
      <w:r w:rsidRPr="00024FFA">
        <w:rPr>
          <w:rFonts w:eastAsiaTheme="minorEastAsia"/>
          <w:bCs/>
        </w:rPr>
        <w:t>Esta</w:t>
      </w:r>
      <w:r w:rsidR="009A3A8D" w:rsidRPr="00024FFA">
        <w:rPr>
          <w:rFonts w:eastAsiaTheme="minorEastAsia"/>
        </w:rPr>
        <w:t xml:space="preserve"> alternativa</w:t>
      </w:r>
      <w:r>
        <w:rPr>
          <w:rFonts w:eastAsiaTheme="minorEastAsia"/>
        </w:rPr>
        <w:t xml:space="preserve"> sólo</w:t>
      </w:r>
      <w:r w:rsidR="009A3A8D" w:rsidRPr="00024FFA">
        <w:rPr>
          <w:rFonts w:eastAsiaTheme="minorEastAsia"/>
        </w:rPr>
        <w:t xml:space="preserve"> es válida si el propietario de la plaza de garaje no tiene una estación de carga y quiere implementar una. Se trata de estaciones de carga “todo en uno”, que permiten tanto cargar el vehículo como extrapolar los datos de carga por Internet mediante API o página web. Suelen soportar carga monofásica a 12kW y trifásica a 22kW, algo inusual, pero puede </w:t>
      </w:r>
      <w:r w:rsidR="009A3A8D" w:rsidRPr="00024FFA">
        <w:rPr>
          <w:rFonts w:eastAsiaTheme="minorEastAsia"/>
        </w:rPr>
        <w:lastRenderedPageBreak/>
        <w:t xml:space="preserve">ser un beneficio real para usuarios que quieran </w:t>
      </w:r>
      <w:r w:rsidR="00EF00DF">
        <w:rPr>
          <w:rFonts w:eastAsiaTheme="minorEastAsia"/>
        </w:rPr>
        <w:t>disponer de</w:t>
      </w:r>
      <w:r w:rsidR="009A3A8D" w:rsidRPr="00024FFA">
        <w:rPr>
          <w:rFonts w:eastAsiaTheme="minorEastAsia"/>
        </w:rPr>
        <w:t xml:space="preserve"> carga rápida. Es inviable para propietarios que tengan algún otro tipo de cargador sin capacidad para monitorizar los datos por su elevado coste.</w:t>
      </w:r>
      <w:commentRangeEnd w:id="183"/>
      <w:r w:rsidR="009C5FFD">
        <w:rPr>
          <w:rStyle w:val="Refdecomentario"/>
        </w:rPr>
        <w:commentReference w:id="183"/>
      </w:r>
    </w:p>
    <w:p w14:paraId="733A1ACA" w14:textId="0133C7CD" w:rsidR="003B1892" w:rsidRDefault="003B1892">
      <w:pPr>
        <w:spacing w:after="0"/>
        <w:jc w:val="left"/>
        <w:rPr>
          <w:rFonts w:eastAsiaTheme="minorEastAsia"/>
          <w:b/>
        </w:rPr>
      </w:pPr>
    </w:p>
    <w:p w14:paraId="7E11BE98" w14:textId="77777777" w:rsidR="00E37568" w:rsidRPr="00E37568" w:rsidRDefault="00E37568" w:rsidP="00E37568">
      <w:pPr>
        <w:pStyle w:val="Prrafodelista"/>
        <w:keepNext/>
        <w:numPr>
          <w:ilvl w:val="0"/>
          <w:numId w:val="36"/>
        </w:numPr>
        <w:spacing w:before="60"/>
        <w:contextualSpacing w:val="0"/>
        <w:outlineLvl w:val="3"/>
        <w:rPr>
          <w:rFonts w:eastAsiaTheme="minorEastAsia"/>
          <w:i/>
          <w:vanish/>
          <w:sz w:val="24"/>
        </w:rPr>
      </w:pPr>
    </w:p>
    <w:p w14:paraId="1AF1FB67" w14:textId="77777777" w:rsidR="00E37568" w:rsidRPr="00E37568" w:rsidRDefault="00E37568" w:rsidP="00E37568">
      <w:pPr>
        <w:pStyle w:val="Prrafodelista"/>
        <w:keepNext/>
        <w:numPr>
          <w:ilvl w:val="0"/>
          <w:numId w:val="36"/>
        </w:numPr>
        <w:spacing w:before="60"/>
        <w:contextualSpacing w:val="0"/>
        <w:outlineLvl w:val="3"/>
        <w:rPr>
          <w:rFonts w:eastAsiaTheme="minorEastAsia"/>
          <w:i/>
          <w:vanish/>
          <w:sz w:val="24"/>
        </w:rPr>
      </w:pPr>
    </w:p>
    <w:p w14:paraId="39697A32" w14:textId="77777777" w:rsidR="00E37568" w:rsidRPr="00E37568" w:rsidRDefault="00E37568" w:rsidP="00E37568">
      <w:pPr>
        <w:pStyle w:val="Prrafodelista"/>
        <w:keepNext/>
        <w:numPr>
          <w:ilvl w:val="0"/>
          <w:numId w:val="36"/>
        </w:numPr>
        <w:spacing w:before="60"/>
        <w:contextualSpacing w:val="0"/>
        <w:outlineLvl w:val="3"/>
        <w:rPr>
          <w:rFonts w:eastAsiaTheme="minorEastAsia"/>
          <w:i/>
          <w:vanish/>
          <w:sz w:val="24"/>
        </w:rPr>
      </w:pPr>
    </w:p>
    <w:p w14:paraId="6BFCC138" w14:textId="77777777" w:rsidR="00E37568" w:rsidRPr="00E37568" w:rsidRDefault="00E37568" w:rsidP="00E37568">
      <w:pPr>
        <w:pStyle w:val="Prrafodelista"/>
        <w:keepNext/>
        <w:numPr>
          <w:ilvl w:val="0"/>
          <w:numId w:val="36"/>
        </w:numPr>
        <w:spacing w:before="60"/>
        <w:contextualSpacing w:val="0"/>
        <w:outlineLvl w:val="3"/>
        <w:rPr>
          <w:rFonts w:eastAsiaTheme="minorEastAsia"/>
          <w:i/>
          <w:vanish/>
          <w:sz w:val="24"/>
        </w:rPr>
      </w:pPr>
    </w:p>
    <w:p w14:paraId="7F066854" w14:textId="77777777" w:rsidR="00E37568" w:rsidRPr="00E37568" w:rsidRDefault="00E37568" w:rsidP="00E37568">
      <w:pPr>
        <w:pStyle w:val="Prrafodelista"/>
        <w:keepNext/>
        <w:numPr>
          <w:ilvl w:val="0"/>
          <w:numId w:val="36"/>
        </w:numPr>
        <w:spacing w:before="60"/>
        <w:contextualSpacing w:val="0"/>
        <w:outlineLvl w:val="3"/>
        <w:rPr>
          <w:rFonts w:eastAsiaTheme="minorEastAsia"/>
          <w:i/>
          <w:vanish/>
          <w:sz w:val="24"/>
        </w:rPr>
      </w:pPr>
    </w:p>
    <w:p w14:paraId="4D70B736" w14:textId="77777777" w:rsidR="00E37568" w:rsidRPr="00E37568" w:rsidRDefault="00E37568" w:rsidP="00E37568">
      <w:pPr>
        <w:pStyle w:val="Prrafodelista"/>
        <w:keepNext/>
        <w:numPr>
          <w:ilvl w:val="0"/>
          <w:numId w:val="36"/>
        </w:numPr>
        <w:spacing w:before="60"/>
        <w:contextualSpacing w:val="0"/>
        <w:outlineLvl w:val="3"/>
        <w:rPr>
          <w:rFonts w:eastAsiaTheme="minorEastAsia"/>
          <w:i/>
          <w:vanish/>
          <w:sz w:val="24"/>
        </w:rPr>
      </w:pPr>
    </w:p>
    <w:p w14:paraId="19CA454F" w14:textId="77777777" w:rsidR="00E37568" w:rsidRPr="00E37568" w:rsidRDefault="00E37568" w:rsidP="00E37568">
      <w:pPr>
        <w:pStyle w:val="Prrafodelista"/>
        <w:keepNext/>
        <w:numPr>
          <w:ilvl w:val="0"/>
          <w:numId w:val="36"/>
        </w:numPr>
        <w:spacing w:before="60"/>
        <w:contextualSpacing w:val="0"/>
        <w:outlineLvl w:val="3"/>
        <w:rPr>
          <w:rFonts w:eastAsiaTheme="minorEastAsia"/>
          <w:i/>
          <w:vanish/>
          <w:sz w:val="24"/>
        </w:rPr>
      </w:pPr>
    </w:p>
    <w:p w14:paraId="2A70FA09" w14:textId="77777777" w:rsidR="00E37568" w:rsidRPr="00E37568" w:rsidRDefault="00E37568" w:rsidP="00E37568">
      <w:pPr>
        <w:pStyle w:val="Prrafodelista"/>
        <w:keepNext/>
        <w:numPr>
          <w:ilvl w:val="1"/>
          <w:numId w:val="36"/>
        </w:numPr>
        <w:spacing w:before="60"/>
        <w:contextualSpacing w:val="0"/>
        <w:outlineLvl w:val="3"/>
        <w:rPr>
          <w:rFonts w:eastAsiaTheme="minorEastAsia"/>
          <w:i/>
          <w:vanish/>
          <w:sz w:val="24"/>
        </w:rPr>
      </w:pPr>
    </w:p>
    <w:p w14:paraId="47D90578" w14:textId="77777777" w:rsidR="00E37568" w:rsidRPr="00E37568" w:rsidRDefault="00E37568" w:rsidP="00E37568">
      <w:pPr>
        <w:pStyle w:val="Prrafodelista"/>
        <w:keepNext/>
        <w:numPr>
          <w:ilvl w:val="2"/>
          <w:numId w:val="36"/>
        </w:numPr>
        <w:spacing w:before="60"/>
        <w:contextualSpacing w:val="0"/>
        <w:outlineLvl w:val="3"/>
        <w:rPr>
          <w:rFonts w:eastAsiaTheme="minorEastAsia"/>
          <w:i/>
          <w:vanish/>
          <w:sz w:val="24"/>
        </w:rPr>
      </w:pPr>
    </w:p>
    <w:p w14:paraId="29E1278E" w14:textId="4B34E8EF" w:rsidR="003B1892" w:rsidRPr="00E37568" w:rsidRDefault="003B1892" w:rsidP="00E37568">
      <w:pPr>
        <w:pStyle w:val="Ttulo3"/>
        <w:rPr>
          <w:rFonts w:eastAsiaTheme="minorEastAsia"/>
        </w:rPr>
      </w:pPr>
      <w:bookmarkStart w:id="184" w:name="_Toc163574580"/>
      <w:r w:rsidRPr="00E37568">
        <w:rPr>
          <w:rFonts w:eastAsiaTheme="minorEastAsia"/>
        </w:rPr>
        <w:t>Medidores de carga</w:t>
      </w:r>
      <w:bookmarkEnd w:id="184"/>
    </w:p>
    <w:p w14:paraId="638BE56B" w14:textId="0CA8475A" w:rsidR="0048770E" w:rsidRPr="003B1892" w:rsidRDefault="0048770E" w:rsidP="003B1892">
      <w:pPr>
        <w:spacing w:after="160" w:line="276" w:lineRule="auto"/>
        <w:rPr>
          <w:rFonts w:eastAsiaTheme="minorEastAsia"/>
        </w:rPr>
      </w:pPr>
      <w:r w:rsidRPr="003B1892">
        <w:rPr>
          <w:rFonts w:eastAsiaTheme="minorEastAsia"/>
        </w:rPr>
        <w:t xml:space="preserve">Los medidores de carga para coches eléctricos son dispositivos utilizados para medir y gestionar la carga de </w:t>
      </w:r>
      <w:r w:rsidR="00D21D0F">
        <w:rPr>
          <w:rFonts w:eastAsiaTheme="minorEastAsia"/>
        </w:rPr>
        <w:t>su batería</w:t>
      </w:r>
      <w:r w:rsidRPr="003B1892">
        <w:rPr>
          <w:rFonts w:eastAsiaTheme="minorEastAsia"/>
        </w:rPr>
        <w:t xml:space="preserve">. Estos medidores se instalan típicamente en estaciones de carga públicas o en instalaciones privadas, como hogares o estacionamientos comerciales. </w:t>
      </w:r>
      <w:r w:rsidR="00441AC4">
        <w:rPr>
          <w:rFonts w:eastAsiaTheme="minorEastAsia"/>
        </w:rPr>
        <w:t>Su función es medir</w:t>
      </w:r>
      <w:r w:rsidRPr="003B1892">
        <w:rPr>
          <w:rFonts w:eastAsiaTheme="minorEastAsia"/>
        </w:rPr>
        <w:t xml:space="preserve"> la cantidad de energía eléctrica consumida durante el proceso de carga del vehículo,</w:t>
      </w:r>
      <w:r w:rsidR="00176AE0">
        <w:rPr>
          <w:rFonts w:eastAsiaTheme="minorEastAsia"/>
        </w:rPr>
        <w:t xml:space="preserve"> aspecto</w:t>
      </w:r>
      <w:r w:rsidRPr="003B1892">
        <w:rPr>
          <w:rFonts w:eastAsiaTheme="minorEastAsia"/>
        </w:rPr>
        <w:t xml:space="preserve"> que es esencial para el seguimiento del consumo en aplicaciones comerciales.</w:t>
      </w:r>
      <w:r w:rsidRPr="003B1892">
        <w:rPr>
          <w:rFonts w:eastAsiaTheme="minorEastAsia"/>
          <w:bCs/>
        </w:rPr>
        <w:t xml:space="preserve"> </w:t>
      </w:r>
    </w:p>
    <w:p w14:paraId="08ED28C5" w14:textId="77777777" w:rsidR="0048770E" w:rsidRPr="00176AE0" w:rsidRDefault="0048770E" w:rsidP="00176AE0">
      <w:pPr>
        <w:spacing w:after="160" w:line="276" w:lineRule="auto"/>
        <w:rPr>
          <w:rFonts w:eastAsiaTheme="minorEastAsia"/>
          <w:bCs/>
        </w:rPr>
      </w:pPr>
      <w:r w:rsidRPr="00176AE0">
        <w:rPr>
          <w:rFonts w:eastAsiaTheme="minorEastAsia"/>
          <w:bCs/>
        </w:rPr>
        <w:t xml:space="preserve">Una gran ventaja de los medidores de carga es la posibilidad de incorporar sistemas de control de acceso para garantizar que solo los usuarios autorizados puedan utilizar la infraestructura de carga. </w:t>
      </w:r>
    </w:p>
    <w:p w14:paraId="0D41BA74" w14:textId="77777777" w:rsidR="0048770E" w:rsidRPr="00176AE0" w:rsidRDefault="0048770E" w:rsidP="00176AE0">
      <w:pPr>
        <w:spacing w:after="160" w:line="276" w:lineRule="auto"/>
        <w:rPr>
          <w:rFonts w:eastAsiaTheme="minorEastAsia"/>
          <w:bCs/>
        </w:rPr>
      </w:pPr>
      <w:r w:rsidRPr="00176AE0">
        <w:rPr>
          <w:rFonts w:eastAsiaTheme="minorEastAsia"/>
          <w:bCs/>
        </w:rPr>
        <w:t>Como punto negativo, esta alternativa puede requerir una inversión inicial significativa, especialmente en entornos donde existan múltiples estaciones de carga pues sería necesario integrar un medidor en cada una de ellas.</w:t>
      </w:r>
    </w:p>
    <w:p w14:paraId="1FFAD722" w14:textId="7202AE39" w:rsidR="0048770E" w:rsidRPr="007D1742" w:rsidRDefault="0048770E" w:rsidP="00176AE0">
      <w:pPr>
        <w:spacing w:after="160" w:line="276" w:lineRule="auto"/>
        <w:rPr>
          <w:rFonts w:eastAsiaTheme="minorEastAsia"/>
          <w:bCs/>
          <w:i/>
          <w:iCs/>
        </w:rPr>
      </w:pPr>
      <w:r w:rsidRPr="00176AE0">
        <w:rPr>
          <w:rFonts w:eastAsiaTheme="minorEastAsia"/>
          <w:bCs/>
        </w:rPr>
        <w:t xml:space="preserve">En el mercado actual existen principalmente dos tipos de medidores de carga los cuales se valorarán de manera individual y se determinará cual es el que se adapta más a las necesidades del proyecto. </w:t>
      </w:r>
      <w:r w:rsidR="007D1742">
        <w:rPr>
          <w:rFonts w:eastAsiaTheme="minorEastAsia"/>
          <w:bCs/>
        </w:rPr>
        <w:t xml:space="preserve">Estos son el medidor </w:t>
      </w:r>
      <w:proofErr w:type="spellStart"/>
      <w:r w:rsidR="007D1742">
        <w:rPr>
          <w:rFonts w:eastAsiaTheme="minorEastAsia"/>
          <w:bCs/>
          <w:i/>
          <w:iCs/>
        </w:rPr>
        <w:t>Neurio</w:t>
      </w:r>
      <w:proofErr w:type="spellEnd"/>
      <w:r w:rsidR="007D1742">
        <w:rPr>
          <w:rFonts w:eastAsiaTheme="minorEastAsia"/>
          <w:bCs/>
          <w:i/>
          <w:iCs/>
        </w:rPr>
        <w:t xml:space="preserve"> Meter</w:t>
      </w:r>
      <w:r w:rsidR="007D1742">
        <w:rPr>
          <w:rFonts w:eastAsiaTheme="minorEastAsia"/>
          <w:bCs/>
        </w:rPr>
        <w:t xml:space="preserve">, y el medidor </w:t>
      </w:r>
      <w:proofErr w:type="spellStart"/>
      <w:r w:rsidR="007D1742">
        <w:rPr>
          <w:rFonts w:eastAsiaTheme="minorEastAsia"/>
          <w:bCs/>
          <w:i/>
          <w:iCs/>
        </w:rPr>
        <w:t>AccuEnergy</w:t>
      </w:r>
      <w:proofErr w:type="spellEnd"/>
      <w:r w:rsidR="007D1742">
        <w:rPr>
          <w:rFonts w:eastAsiaTheme="minorEastAsia"/>
          <w:bCs/>
          <w:i/>
          <w:iCs/>
        </w:rPr>
        <w:t>.</w:t>
      </w:r>
    </w:p>
    <w:p w14:paraId="6BC4E5C3" w14:textId="1CBA10BD" w:rsidR="007D1742" w:rsidRDefault="007D1742" w:rsidP="007222DA">
      <w:pPr>
        <w:pStyle w:val="Prrafodelista"/>
        <w:keepNext/>
        <w:spacing w:after="160" w:line="276" w:lineRule="auto"/>
        <w:ind w:left="360"/>
        <w:jc w:val="center"/>
      </w:pPr>
    </w:p>
    <w:p w14:paraId="0A52C080" w14:textId="2920DE9B" w:rsidR="0048770E" w:rsidRPr="001658DA" w:rsidRDefault="00226E80" w:rsidP="00A036D6">
      <w:pPr>
        <w:pStyle w:val="PM2-NoHeadingBold"/>
        <w:rPr>
          <w:lang w:val="es-ES"/>
        </w:rPr>
      </w:pPr>
      <w:r>
        <w:rPr>
          <w:noProof/>
        </w:rPr>
        <w:drawing>
          <wp:anchor distT="0" distB="0" distL="114300" distR="114300" simplePos="0" relativeHeight="251658242" behindDoc="1" locked="0" layoutInCell="1" allowOverlap="1" wp14:anchorId="2D313752" wp14:editId="7016314D">
            <wp:simplePos x="0" y="0"/>
            <wp:positionH relativeFrom="column">
              <wp:posOffset>3700780</wp:posOffset>
            </wp:positionH>
            <wp:positionV relativeFrom="paragraph">
              <wp:posOffset>47625</wp:posOffset>
            </wp:positionV>
            <wp:extent cx="1348105" cy="1797050"/>
            <wp:effectExtent l="4128" t="0" r="8572" b="8573"/>
            <wp:wrapTight wrapText="bothSides">
              <wp:wrapPolygon edited="0">
                <wp:start x="66" y="21650"/>
                <wp:lineTo x="21432" y="21650"/>
                <wp:lineTo x="21432" y="126"/>
                <wp:lineTo x="66" y="126"/>
                <wp:lineTo x="66" y="21650"/>
              </wp:wrapPolygon>
            </wp:wrapTight>
            <wp:docPr id="921114216" name="Imagen 2" descr="Tesla Neurio W1 Meter + 2 x 800a CT's – 1738922-00-A – U Solar Shop" title="Fig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22">
                      <a:extLst>
                        <a:ext uri="{28A0092B-C50C-407E-A947-70E740481C1C}">
                          <a14:useLocalDpi xmlns:a14="http://schemas.microsoft.com/office/drawing/2010/main" val="0"/>
                        </a:ext>
                      </a:extLst>
                    </a:blip>
                    <a:stretch>
                      <a:fillRect/>
                    </a:stretch>
                  </pic:blipFill>
                  <pic:spPr>
                    <a:xfrm rot="5400000">
                      <a:off x="0" y="0"/>
                      <a:ext cx="1348105" cy="17970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80D80" w:rsidRPr="001658DA">
        <w:rPr>
          <w:lang w:val="es-ES"/>
        </w:rPr>
        <w:t>Neurio</w:t>
      </w:r>
      <w:proofErr w:type="spellEnd"/>
      <w:r w:rsidR="00180D80" w:rsidRPr="001658DA">
        <w:rPr>
          <w:lang w:val="es-ES"/>
        </w:rPr>
        <w:t xml:space="preserve"> Meter</w:t>
      </w:r>
    </w:p>
    <w:p w14:paraId="23AFA49A" w14:textId="3D39E8D0" w:rsidR="0048770E" w:rsidRPr="00F17565" w:rsidRDefault="0048770E" w:rsidP="00F17565">
      <w:pPr>
        <w:spacing w:after="160" w:line="276" w:lineRule="auto"/>
        <w:rPr>
          <w:rFonts w:eastAsiaTheme="minorEastAsia"/>
        </w:rPr>
      </w:pPr>
      <w:r w:rsidRPr="00F17565">
        <w:rPr>
          <w:rFonts w:eastAsiaTheme="minorEastAsia"/>
        </w:rPr>
        <w:t xml:space="preserve">Este medidor está diseñado para integrarse muy fácilmente en los puntos de carga. </w:t>
      </w:r>
      <w:r w:rsidR="00F17565" w:rsidRPr="00F17565">
        <w:rPr>
          <w:rFonts w:eastAsiaTheme="minorEastAsia"/>
        </w:rPr>
        <w:t>Únicamente</w:t>
      </w:r>
      <w:r w:rsidRPr="00F17565">
        <w:rPr>
          <w:rFonts w:eastAsiaTheme="minorEastAsia"/>
        </w:rPr>
        <w:t xml:space="preserve"> requiere </w:t>
      </w:r>
      <w:r w:rsidR="003312BA">
        <w:rPr>
          <w:rFonts w:eastAsiaTheme="minorEastAsia"/>
        </w:rPr>
        <w:t>de la colocación de</w:t>
      </w:r>
      <w:r w:rsidRPr="00F17565">
        <w:rPr>
          <w:rFonts w:eastAsiaTheme="minorEastAsia"/>
        </w:rPr>
        <w:t xml:space="preserve"> unas pinzas amperimétricas alrededor del cableado, algo que cualquier usuario puede realizar. Es compatible con la mayoría de los cuadros eléctricos residenciales europeos. Los monitores de energía </w:t>
      </w:r>
      <w:proofErr w:type="spellStart"/>
      <w:r w:rsidRPr="00F17565">
        <w:rPr>
          <w:rFonts w:eastAsiaTheme="minorEastAsia"/>
          <w:i/>
        </w:rPr>
        <w:t>Neurio</w:t>
      </w:r>
      <w:proofErr w:type="spellEnd"/>
      <w:r w:rsidRPr="00F17565">
        <w:rPr>
          <w:rFonts w:eastAsiaTheme="minorEastAsia"/>
        </w:rPr>
        <w:t xml:space="preserve"> soportan protocolos de comunicación </w:t>
      </w:r>
      <w:proofErr w:type="spellStart"/>
      <w:r w:rsidRPr="00F17565">
        <w:rPr>
          <w:rFonts w:eastAsiaTheme="minorEastAsia"/>
          <w:i/>
        </w:rPr>
        <w:t>WiFi</w:t>
      </w:r>
      <w:proofErr w:type="spellEnd"/>
      <w:r w:rsidRPr="00F17565">
        <w:rPr>
          <w:rFonts w:eastAsiaTheme="minorEastAsia"/>
        </w:rPr>
        <w:t xml:space="preserve">, </w:t>
      </w:r>
      <w:r w:rsidRPr="00F17565">
        <w:rPr>
          <w:rFonts w:eastAsiaTheme="minorEastAsia"/>
          <w:i/>
        </w:rPr>
        <w:t>ZigBee</w:t>
      </w:r>
      <w:r w:rsidRPr="00F17565">
        <w:rPr>
          <w:rFonts w:eastAsiaTheme="minorEastAsia"/>
        </w:rPr>
        <w:t xml:space="preserve">, </w:t>
      </w:r>
      <w:r w:rsidRPr="00F17565">
        <w:rPr>
          <w:rFonts w:eastAsiaTheme="minorEastAsia"/>
          <w:i/>
        </w:rPr>
        <w:t>XBee</w:t>
      </w:r>
      <w:r w:rsidRPr="00F17565">
        <w:rPr>
          <w:rFonts w:eastAsiaTheme="minorEastAsia"/>
        </w:rPr>
        <w:t xml:space="preserve"> y </w:t>
      </w:r>
      <w:r w:rsidRPr="00F17565">
        <w:rPr>
          <w:rFonts w:eastAsiaTheme="minorEastAsia"/>
          <w:i/>
        </w:rPr>
        <w:t>RS-485</w:t>
      </w:r>
      <w:r w:rsidRPr="00F17565">
        <w:rPr>
          <w:rFonts w:eastAsiaTheme="minorEastAsia"/>
        </w:rPr>
        <w:t xml:space="preserve">. El acceso a los datos está disponible a través de </w:t>
      </w:r>
      <w:proofErr w:type="spellStart"/>
      <w:r w:rsidRPr="00F17565">
        <w:rPr>
          <w:rFonts w:eastAsiaTheme="minorEastAsia"/>
          <w:i/>
        </w:rPr>
        <w:t>Neurio</w:t>
      </w:r>
      <w:proofErr w:type="spellEnd"/>
      <w:r w:rsidRPr="00F17565">
        <w:rPr>
          <w:rFonts w:eastAsiaTheme="minorEastAsia"/>
        </w:rPr>
        <w:t xml:space="preserve"> </w:t>
      </w:r>
      <w:r w:rsidRPr="00F17565">
        <w:rPr>
          <w:rFonts w:eastAsiaTheme="minorEastAsia"/>
          <w:i/>
        </w:rPr>
        <w:t>Software</w:t>
      </w:r>
      <w:r w:rsidRPr="00F17565">
        <w:rPr>
          <w:rFonts w:eastAsiaTheme="minorEastAsia"/>
        </w:rPr>
        <w:t xml:space="preserve">, </w:t>
      </w:r>
      <w:proofErr w:type="spellStart"/>
      <w:r w:rsidRPr="00F17565">
        <w:rPr>
          <w:rFonts w:eastAsiaTheme="minorEastAsia"/>
          <w:i/>
        </w:rPr>
        <w:t>Neurio</w:t>
      </w:r>
      <w:proofErr w:type="spellEnd"/>
      <w:r w:rsidRPr="00F17565">
        <w:rPr>
          <w:rFonts w:eastAsiaTheme="minorEastAsia"/>
        </w:rPr>
        <w:t xml:space="preserve"> </w:t>
      </w:r>
      <w:r w:rsidRPr="00F17565">
        <w:rPr>
          <w:rFonts w:eastAsiaTheme="minorEastAsia"/>
          <w:i/>
        </w:rPr>
        <w:t>Cloud</w:t>
      </w:r>
      <w:r w:rsidRPr="00F17565">
        <w:rPr>
          <w:rFonts w:eastAsiaTheme="minorEastAsia"/>
        </w:rPr>
        <w:t xml:space="preserve"> </w:t>
      </w:r>
      <w:r w:rsidRPr="00F17565">
        <w:rPr>
          <w:rFonts w:eastAsiaTheme="minorEastAsia"/>
          <w:i/>
        </w:rPr>
        <w:t>API</w:t>
      </w:r>
      <w:r w:rsidRPr="00F17565">
        <w:rPr>
          <w:rFonts w:eastAsiaTheme="minorEastAsia"/>
        </w:rPr>
        <w:t xml:space="preserve">, o dirigido a su propia infraestructura </w:t>
      </w:r>
      <w:r w:rsidRPr="00F17565">
        <w:rPr>
          <w:rFonts w:eastAsiaTheme="minorEastAsia"/>
          <w:i/>
        </w:rPr>
        <w:t>Cloud</w:t>
      </w:r>
      <w:r w:rsidRPr="00F17565">
        <w:rPr>
          <w:rFonts w:eastAsiaTheme="minorEastAsia"/>
        </w:rPr>
        <w:t>.</w:t>
      </w:r>
    </w:p>
    <w:p w14:paraId="627DE586" w14:textId="77777777" w:rsidR="0009560E" w:rsidRDefault="0009560E" w:rsidP="0048770E">
      <w:pPr>
        <w:pStyle w:val="Prrafodelista"/>
        <w:spacing w:after="160" w:line="276" w:lineRule="auto"/>
        <w:ind w:left="360"/>
        <w:rPr>
          <w:rFonts w:eastAsiaTheme="minorEastAsia"/>
        </w:rPr>
      </w:pPr>
    </w:p>
    <w:p w14:paraId="35A96D89" w14:textId="77777777" w:rsidR="005F56AA" w:rsidRDefault="005F56AA">
      <w:pPr>
        <w:spacing w:after="0"/>
        <w:jc w:val="left"/>
        <w:rPr>
          <w:rFonts w:eastAsiaTheme="minorEastAsia"/>
          <w:bCs/>
        </w:rPr>
      </w:pPr>
      <w:r>
        <w:rPr>
          <w:rFonts w:eastAsiaTheme="minorEastAsia"/>
          <w:bCs/>
        </w:rPr>
        <w:br w:type="page"/>
      </w:r>
    </w:p>
    <w:p w14:paraId="5E8D1EB9" w14:textId="7EF38F92" w:rsidR="0009560E" w:rsidRPr="001658DA" w:rsidRDefault="005F56AA" w:rsidP="00A036D6">
      <w:pPr>
        <w:pStyle w:val="PM2-NoHeadingBold"/>
        <w:rPr>
          <w:lang w:val="es-ES"/>
        </w:rPr>
      </w:pPr>
      <w:proofErr w:type="spellStart"/>
      <w:r w:rsidRPr="001658DA">
        <w:rPr>
          <w:lang w:val="es-ES"/>
        </w:rPr>
        <w:lastRenderedPageBreak/>
        <w:t>AccuEnergy</w:t>
      </w:r>
      <w:proofErr w:type="spellEnd"/>
    </w:p>
    <w:p w14:paraId="6F1F124E" w14:textId="4FD41628" w:rsidR="009A3A8D" w:rsidRPr="00F17565" w:rsidRDefault="005F56AA" w:rsidP="00F17565">
      <w:pPr>
        <w:spacing w:after="160" w:line="276" w:lineRule="auto"/>
        <w:rPr>
          <w:rFonts w:eastAsiaTheme="minorEastAsia"/>
          <w:iCs/>
        </w:rPr>
      </w:pPr>
      <w:r>
        <w:rPr>
          <w:noProof/>
        </w:rPr>
        <w:drawing>
          <wp:anchor distT="0" distB="0" distL="114300" distR="114300" simplePos="0" relativeHeight="251658243" behindDoc="1" locked="0" layoutInCell="1" allowOverlap="1" wp14:anchorId="359E0FAC" wp14:editId="4D7EF52F">
            <wp:simplePos x="0" y="0"/>
            <wp:positionH relativeFrom="column">
              <wp:posOffset>3780155</wp:posOffset>
            </wp:positionH>
            <wp:positionV relativeFrom="paragraph">
              <wp:posOffset>10160</wp:posOffset>
            </wp:positionV>
            <wp:extent cx="1495425" cy="1495425"/>
            <wp:effectExtent l="0" t="0" r="9525" b="0"/>
            <wp:wrapTight wrapText="bothSides">
              <wp:wrapPolygon edited="0">
                <wp:start x="5778" y="275"/>
                <wp:lineTo x="3027" y="1101"/>
                <wp:lineTo x="825" y="3027"/>
                <wp:lineTo x="0" y="6054"/>
                <wp:lineTo x="0" y="10456"/>
                <wp:lineTo x="1101" y="18436"/>
                <wp:lineTo x="1101" y="21187"/>
                <wp:lineTo x="20637" y="21187"/>
                <wp:lineTo x="21462" y="9631"/>
                <wp:lineTo x="20912" y="3302"/>
                <wp:lineTo x="18161" y="825"/>
                <wp:lineTo x="15684" y="275"/>
                <wp:lineTo x="5778" y="275"/>
              </wp:wrapPolygon>
            </wp:wrapTight>
            <wp:docPr id="251882662" name="Imagen 3" descr="Medidor de calidad de energía Accuenergy ACUVIM II - Eproteca 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didor de calidad de energía Accuenergy ACUVIM II - Eproteca S.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560E" w:rsidRPr="00F17565">
        <w:rPr>
          <w:rFonts w:eastAsiaTheme="minorEastAsia"/>
          <w:bCs/>
          <w:iCs/>
        </w:rPr>
        <w:t>Este medidor r</w:t>
      </w:r>
      <w:r w:rsidR="0009560E" w:rsidRPr="00F17565">
        <w:rPr>
          <w:rFonts w:eastAsiaTheme="minorEastAsia"/>
          <w:iCs/>
        </w:rPr>
        <w:t xml:space="preserve">equiere de un módulo adicional el cual proporciona una conexión Ethernet para </w:t>
      </w:r>
      <w:r w:rsidR="00001F63" w:rsidRPr="00F17565">
        <w:rPr>
          <w:rFonts w:eastAsiaTheme="minorEastAsia"/>
          <w:iCs/>
        </w:rPr>
        <w:t>permitir la</w:t>
      </w:r>
      <w:r w:rsidR="0009560E" w:rsidRPr="00F17565">
        <w:rPr>
          <w:rFonts w:eastAsiaTheme="minorEastAsia"/>
          <w:iCs/>
        </w:rPr>
        <w:t xml:space="preserve"> transmisión de datos</w:t>
      </w:r>
      <w:r w:rsidR="004811F6" w:rsidRPr="00F17565">
        <w:rPr>
          <w:rFonts w:eastAsiaTheme="minorEastAsia"/>
          <w:iCs/>
        </w:rPr>
        <w:t xml:space="preserve"> entre el medidor y el servidor</w:t>
      </w:r>
      <w:r w:rsidR="0009560E" w:rsidRPr="00F17565">
        <w:rPr>
          <w:rFonts w:eastAsiaTheme="minorEastAsia"/>
          <w:iCs/>
        </w:rPr>
        <w:t xml:space="preserve">. </w:t>
      </w:r>
      <w:r w:rsidR="0009560E" w:rsidRPr="00F17565">
        <w:rPr>
          <w:iCs/>
        </w:rPr>
        <w:br/>
      </w:r>
      <w:r w:rsidR="0009560E" w:rsidRPr="00F17565">
        <w:rPr>
          <w:rFonts w:eastAsiaTheme="minorEastAsia"/>
          <w:iCs/>
        </w:rPr>
        <w:t xml:space="preserve">Su instalación es algo más compleja que en el caso </w:t>
      </w:r>
      <w:r w:rsidR="00654113">
        <w:rPr>
          <w:rFonts w:eastAsiaTheme="minorEastAsia"/>
          <w:iCs/>
        </w:rPr>
        <w:t>anterior</w:t>
      </w:r>
      <w:r w:rsidR="0009560E" w:rsidRPr="00F17565">
        <w:rPr>
          <w:rFonts w:eastAsiaTheme="minorEastAsia"/>
          <w:iCs/>
        </w:rPr>
        <w:t>, pues es necesario empalmar los cables de la estación de carga preexistente. Es una alternativa factible pero más</w:t>
      </w:r>
      <w:r w:rsidR="00654113">
        <w:rPr>
          <w:rFonts w:eastAsiaTheme="minorEastAsia"/>
          <w:iCs/>
        </w:rPr>
        <w:t xml:space="preserve"> compleja</w:t>
      </w:r>
      <w:r w:rsidR="0009560E" w:rsidRPr="00F17565">
        <w:rPr>
          <w:rFonts w:eastAsiaTheme="minorEastAsia"/>
          <w:iCs/>
        </w:rPr>
        <w:t xml:space="preserve">. Cabe recalcar que la necesidad </w:t>
      </w:r>
      <w:r w:rsidR="00226E80">
        <w:rPr>
          <w:rFonts w:eastAsiaTheme="minorEastAsia"/>
          <w:iCs/>
        </w:rPr>
        <w:t>de este</w:t>
      </w:r>
      <w:r w:rsidR="0009560E" w:rsidRPr="00F17565">
        <w:rPr>
          <w:rFonts w:eastAsiaTheme="minorEastAsia"/>
          <w:iCs/>
        </w:rPr>
        <w:t xml:space="preserve"> módulo incrementa significativamente el coste de instalación.</w:t>
      </w:r>
    </w:p>
    <w:p w14:paraId="51A11C73" w14:textId="77777777" w:rsidR="009A3A8D" w:rsidRPr="00CC1581" w:rsidRDefault="009A3A8D" w:rsidP="009A3A8D">
      <w:pPr>
        <w:pStyle w:val="Prrafodelista"/>
        <w:spacing w:line="276" w:lineRule="auto"/>
        <w:ind w:left="360"/>
        <w:rPr>
          <w:rFonts w:cs="Segoe UI"/>
          <w:b/>
        </w:rPr>
      </w:pPr>
    </w:p>
    <w:p w14:paraId="65573B89" w14:textId="420024A0" w:rsidR="00F17565" w:rsidRPr="00F17565" w:rsidRDefault="00F17565" w:rsidP="00F17565">
      <w:pPr>
        <w:pStyle w:val="Ttulo4"/>
        <w:rPr>
          <w:rFonts w:eastAsiaTheme="minorEastAsia"/>
        </w:rPr>
      </w:pPr>
      <w:r>
        <w:rPr>
          <w:rFonts w:eastAsiaTheme="minorEastAsia"/>
        </w:rPr>
        <w:t>Cobro a posteriori</w:t>
      </w:r>
    </w:p>
    <w:p w14:paraId="2CCD4BF5" w14:textId="0B0FFD44" w:rsidR="009A3A8D" w:rsidRPr="00F17565" w:rsidRDefault="00E6512E" w:rsidP="00F17565">
      <w:pPr>
        <w:spacing w:after="160" w:line="276" w:lineRule="auto"/>
        <w:rPr>
          <w:rFonts w:eastAsiaTheme="minorEastAsia"/>
        </w:rPr>
      </w:pPr>
      <w:r>
        <w:rPr>
          <w:rFonts w:eastAsiaTheme="minorEastAsia"/>
          <w:bCs/>
        </w:rPr>
        <w:t xml:space="preserve">El cobro final se dividiría en dos: uno por el coste de la reserva de la plaza y otro </w:t>
      </w:r>
      <w:r w:rsidR="00A6370F">
        <w:rPr>
          <w:rFonts w:eastAsiaTheme="minorEastAsia"/>
          <w:bCs/>
        </w:rPr>
        <w:t>variable en función del uso de la estación de carga</w:t>
      </w:r>
      <w:r w:rsidR="009A3A8D" w:rsidRPr="00F17565">
        <w:rPr>
          <w:rFonts w:eastAsiaTheme="minorEastAsia"/>
        </w:rPr>
        <w:t>. El ofertante deberá determinar</w:t>
      </w:r>
      <w:r w:rsidR="0072149E">
        <w:rPr>
          <w:rFonts w:eastAsiaTheme="minorEastAsia"/>
        </w:rPr>
        <w:t>, dentro de un plazo de tiempo,</w:t>
      </w:r>
      <w:r w:rsidR="009A3A8D" w:rsidRPr="00F17565">
        <w:rPr>
          <w:rFonts w:eastAsiaTheme="minorEastAsia"/>
        </w:rPr>
        <w:t xml:space="preserve"> el uso dado al punto de carga durante el periodo en que la reserva </w:t>
      </w:r>
      <w:r w:rsidR="006B7499">
        <w:rPr>
          <w:rFonts w:eastAsiaTheme="minorEastAsia"/>
        </w:rPr>
        <w:t>tuvo</w:t>
      </w:r>
      <w:r w:rsidR="009A3A8D" w:rsidRPr="00F17565">
        <w:rPr>
          <w:rFonts w:eastAsiaTheme="minorEastAsia"/>
        </w:rPr>
        <w:t xml:space="preserve"> lugar.</w:t>
      </w:r>
      <w:r w:rsidR="00E66A48">
        <w:rPr>
          <w:rFonts w:eastAsiaTheme="minorEastAsia"/>
        </w:rPr>
        <w:t xml:space="preserve"> Este </w:t>
      </w:r>
      <w:r w:rsidR="0050766B">
        <w:rPr>
          <w:rFonts w:eastAsiaTheme="minorEastAsia"/>
        </w:rPr>
        <w:t>ha de ser lícito y demostrable (factura de luz, registro de contadores…).</w:t>
      </w:r>
      <w:r w:rsidR="009A3A8D" w:rsidRPr="00F17565">
        <w:rPr>
          <w:rFonts w:eastAsiaTheme="minorEastAsia"/>
        </w:rPr>
        <w:t xml:space="preserve"> Tras la finalización </w:t>
      </w:r>
      <w:r w:rsidR="006B7499">
        <w:rPr>
          <w:rFonts w:eastAsiaTheme="minorEastAsia"/>
        </w:rPr>
        <w:t xml:space="preserve">y cobro </w:t>
      </w:r>
      <w:r w:rsidR="009A3A8D" w:rsidRPr="00F17565">
        <w:rPr>
          <w:rFonts w:eastAsiaTheme="minorEastAsia"/>
        </w:rPr>
        <w:t>de la reserva, se realiza un segundo cobro</w:t>
      </w:r>
      <w:r w:rsidR="00BB2A1C">
        <w:rPr>
          <w:rFonts w:eastAsiaTheme="minorEastAsia"/>
        </w:rPr>
        <w:t xml:space="preserve"> al cliente</w:t>
      </w:r>
      <w:r w:rsidR="009A3A8D" w:rsidRPr="00F17565">
        <w:rPr>
          <w:rFonts w:eastAsiaTheme="minorEastAsia"/>
        </w:rPr>
        <w:t xml:space="preserve"> con el importe por la utilización </w:t>
      </w:r>
      <w:r w:rsidR="00BB2A1C">
        <w:rPr>
          <w:rFonts w:eastAsiaTheme="minorEastAsia"/>
        </w:rPr>
        <w:t>de la estación</w:t>
      </w:r>
      <w:r w:rsidR="009A3A8D" w:rsidRPr="00F17565">
        <w:rPr>
          <w:rFonts w:eastAsiaTheme="minorEastAsia"/>
        </w:rPr>
        <w:t xml:space="preserve"> de carga. Es una opción poco práctica para el ofertante,</w:t>
      </w:r>
      <w:r w:rsidR="00F52FCA">
        <w:rPr>
          <w:rFonts w:eastAsiaTheme="minorEastAsia"/>
        </w:rPr>
        <w:t xml:space="preserve"> ya que</w:t>
      </w:r>
      <w:r w:rsidR="009A3A8D" w:rsidRPr="00F17565">
        <w:rPr>
          <w:rFonts w:eastAsiaTheme="minorEastAsia"/>
        </w:rPr>
        <w:t xml:space="preserve"> </w:t>
      </w:r>
      <w:r w:rsidR="00BB2A1C">
        <w:rPr>
          <w:rFonts w:eastAsiaTheme="minorEastAsia"/>
        </w:rPr>
        <w:t xml:space="preserve">le obliga a </w:t>
      </w:r>
      <w:r w:rsidR="005746F9">
        <w:rPr>
          <w:rFonts w:eastAsiaTheme="minorEastAsia"/>
        </w:rPr>
        <w:t xml:space="preserve">revisar periódicamente el uso de </w:t>
      </w:r>
      <w:r w:rsidR="00F52FCA">
        <w:rPr>
          <w:rFonts w:eastAsiaTheme="minorEastAsia"/>
        </w:rPr>
        <w:t>su cargador.</w:t>
      </w:r>
    </w:p>
    <w:p w14:paraId="5AE7CA39" w14:textId="7AAB8DFC" w:rsidR="009A3A8D" w:rsidRPr="00CC1581" w:rsidRDefault="009A3A8D" w:rsidP="009A3A8D">
      <w:pPr>
        <w:pStyle w:val="Prrafodelista"/>
        <w:spacing w:line="276" w:lineRule="auto"/>
        <w:ind w:left="360"/>
      </w:pPr>
      <w:r w:rsidRPr="00CC1581">
        <w:rPr>
          <w:rFonts w:eastAsiaTheme="minorEastAsia"/>
        </w:rPr>
        <w:t xml:space="preserve"> </w:t>
      </w:r>
      <w:r w:rsidRPr="00CC1581">
        <w:t> </w:t>
      </w:r>
    </w:p>
    <w:p w14:paraId="0945CCD8" w14:textId="27910DC0" w:rsidR="009A3A8D" w:rsidRPr="00CC1581" w:rsidRDefault="0045192B" w:rsidP="009A3A8D">
      <w:pPr>
        <w:pStyle w:val="Ttulo3"/>
      </w:pPr>
      <w:bookmarkStart w:id="185" w:name="_Toc1292633560"/>
      <w:bookmarkStart w:id="186" w:name="_Toc2029693180"/>
      <w:bookmarkStart w:id="187" w:name="_Toc417606166"/>
      <w:bookmarkStart w:id="188" w:name="_Toc1686608804"/>
      <w:bookmarkStart w:id="189" w:name="_Toc1997263732"/>
      <w:bookmarkStart w:id="190" w:name="_Toc342672869"/>
      <w:bookmarkStart w:id="191" w:name="_Toc161087659"/>
      <w:bookmarkStart w:id="192" w:name="_Toc163574581"/>
      <w:r>
        <w:t>Alternativa</w:t>
      </w:r>
      <w:r w:rsidR="009A3A8D" w:rsidRPr="00CC1581">
        <w:t xml:space="preserve"> </w:t>
      </w:r>
      <w:r>
        <w:t xml:space="preserve">elegida </w:t>
      </w:r>
      <w:r w:rsidR="009A3A8D" w:rsidRPr="00CC1581">
        <w:t>y justificación</w:t>
      </w:r>
      <w:bookmarkEnd w:id="185"/>
      <w:bookmarkEnd w:id="186"/>
      <w:bookmarkEnd w:id="187"/>
      <w:bookmarkEnd w:id="188"/>
      <w:bookmarkEnd w:id="189"/>
      <w:bookmarkEnd w:id="190"/>
      <w:bookmarkEnd w:id="191"/>
      <w:bookmarkEnd w:id="192"/>
    </w:p>
    <w:p w14:paraId="7EC83686" w14:textId="5D0CE180" w:rsidR="00160116" w:rsidRDefault="00160116" w:rsidP="00160116">
      <w:pPr>
        <w:spacing w:line="276" w:lineRule="auto"/>
        <w:rPr>
          <w:rFonts w:eastAsiaTheme="minorEastAsia"/>
        </w:rPr>
      </w:pPr>
      <w:r>
        <w:rPr>
          <w:rFonts w:eastAsiaTheme="minorEastAsia"/>
        </w:rPr>
        <w:t>Tras analizar cada una de las alternativas, se</w:t>
      </w:r>
      <w:r w:rsidRPr="00CC1581">
        <w:rPr>
          <w:rFonts w:eastAsiaTheme="minorEastAsia"/>
        </w:rPr>
        <w:t xml:space="preserve"> ha optado por escoger </w:t>
      </w:r>
      <w:r w:rsidR="00F52FCA">
        <w:rPr>
          <w:rFonts w:eastAsiaTheme="minorEastAsia"/>
        </w:rPr>
        <w:t>la que hace referencia a</w:t>
      </w:r>
      <w:r w:rsidR="008741EC">
        <w:rPr>
          <w:rFonts w:eastAsiaTheme="minorEastAsia"/>
        </w:rPr>
        <w:t>l</w:t>
      </w:r>
      <w:r w:rsidR="00F52FCA">
        <w:rPr>
          <w:rFonts w:eastAsiaTheme="minorEastAsia"/>
        </w:rPr>
        <w:t xml:space="preserve"> </w:t>
      </w:r>
      <w:r w:rsidR="008741EC">
        <w:rPr>
          <w:rFonts w:eastAsiaTheme="minorEastAsia"/>
        </w:rPr>
        <w:t>uso de</w:t>
      </w:r>
      <w:r>
        <w:rPr>
          <w:rFonts w:eastAsiaTheme="minorEastAsia"/>
        </w:rPr>
        <w:t xml:space="preserve"> </w:t>
      </w:r>
      <w:r w:rsidRPr="00F52FCA">
        <w:rPr>
          <w:rFonts w:eastAsiaTheme="minorEastAsia"/>
        </w:rPr>
        <w:t>medidores de carga</w:t>
      </w:r>
      <w:r w:rsidR="006F459F">
        <w:rPr>
          <w:rFonts w:eastAsiaTheme="minorEastAsia"/>
        </w:rPr>
        <w:t>.</w:t>
      </w:r>
      <w:r w:rsidRPr="00CC1581">
        <w:rPr>
          <w:rFonts w:eastAsiaTheme="minorEastAsia"/>
        </w:rPr>
        <w:t xml:space="preserve"> </w:t>
      </w:r>
      <w:r w:rsidR="006F459F">
        <w:rPr>
          <w:rFonts w:eastAsiaTheme="minorEastAsia"/>
        </w:rPr>
        <w:t>Su instalación es bastante sencilla</w:t>
      </w:r>
      <w:r w:rsidRPr="00CC1581">
        <w:rPr>
          <w:rFonts w:eastAsiaTheme="minorEastAsia"/>
        </w:rPr>
        <w:t>,</w:t>
      </w:r>
      <w:r w:rsidR="006D0AD6">
        <w:rPr>
          <w:rFonts w:eastAsiaTheme="minorEastAsia"/>
        </w:rPr>
        <w:t xml:space="preserve"> </w:t>
      </w:r>
      <w:r w:rsidR="003B2F1F">
        <w:rPr>
          <w:rFonts w:eastAsiaTheme="minorEastAsia"/>
        </w:rPr>
        <w:t xml:space="preserve">tienen </w:t>
      </w:r>
      <w:r w:rsidR="006D0AD6">
        <w:rPr>
          <w:rFonts w:eastAsiaTheme="minorEastAsia"/>
        </w:rPr>
        <w:t>sinergia</w:t>
      </w:r>
      <w:r w:rsidRPr="00CC1581">
        <w:rPr>
          <w:rFonts w:eastAsiaTheme="minorEastAsia"/>
        </w:rPr>
        <w:t xml:space="preserve"> </w:t>
      </w:r>
      <w:r w:rsidR="006D0AD6">
        <w:rPr>
          <w:rFonts w:eastAsiaTheme="minorEastAsia"/>
        </w:rPr>
        <w:t>con</w:t>
      </w:r>
      <w:r w:rsidRPr="00CC1581">
        <w:rPr>
          <w:rFonts w:eastAsiaTheme="minorEastAsia"/>
        </w:rPr>
        <w:t xml:space="preserve"> la infraestructura de la aplicación y </w:t>
      </w:r>
      <w:r w:rsidR="007B2733">
        <w:rPr>
          <w:rFonts w:eastAsiaTheme="minorEastAsia"/>
        </w:rPr>
        <w:t>proporciona</w:t>
      </w:r>
      <w:r w:rsidR="003B2F1F">
        <w:rPr>
          <w:rFonts w:eastAsiaTheme="minorEastAsia"/>
        </w:rPr>
        <w:t>n</w:t>
      </w:r>
      <w:r w:rsidR="007B2733">
        <w:rPr>
          <w:rFonts w:eastAsiaTheme="minorEastAsia"/>
        </w:rPr>
        <w:t xml:space="preserve"> mucha seguridad</w:t>
      </w:r>
      <w:r>
        <w:rPr>
          <w:rFonts w:eastAsiaTheme="minorEastAsia"/>
        </w:rPr>
        <w:t xml:space="preserve"> a la hora de determinar qu</w:t>
      </w:r>
      <w:r w:rsidR="007B2733">
        <w:rPr>
          <w:rFonts w:eastAsiaTheme="minorEastAsia"/>
        </w:rPr>
        <w:t xml:space="preserve">é </w:t>
      </w:r>
      <w:r>
        <w:rPr>
          <w:rFonts w:eastAsiaTheme="minorEastAsia"/>
        </w:rPr>
        <w:t>usuarios pueden hacer uso de los puntos de carga</w:t>
      </w:r>
      <w:r w:rsidRPr="00CC1581">
        <w:rPr>
          <w:rFonts w:eastAsiaTheme="minorEastAsia"/>
        </w:rPr>
        <w:t xml:space="preserve">. </w:t>
      </w:r>
      <w:r w:rsidR="007A1F5F">
        <w:rPr>
          <w:rFonts w:eastAsiaTheme="minorEastAsia"/>
        </w:rPr>
        <w:t>Los</w:t>
      </w:r>
      <w:r>
        <w:rPr>
          <w:rFonts w:eastAsiaTheme="minorEastAsia"/>
        </w:rPr>
        <w:t xml:space="preserve"> </w:t>
      </w:r>
      <w:r w:rsidR="0083326B">
        <w:rPr>
          <w:rFonts w:eastAsiaTheme="minorEastAsia"/>
        </w:rPr>
        <w:t>medidores se comprarían</w:t>
      </w:r>
      <w:r>
        <w:rPr>
          <w:rFonts w:eastAsiaTheme="minorEastAsia"/>
        </w:rPr>
        <w:t xml:space="preserve"> en grandes cantidades </w:t>
      </w:r>
      <w:r w:rsidR="003B2F1F">
        <w:rPr>
          <w:rFonts w:eastAsiaTheme="minorEastAsia"/>
        </w:rPr>
        <w:t xml:space="preserve">lo que, con su respectivo descuento, no supondrían un gran desembolso económico. </w:t>
      </w:r>
    </w:p>
    <w:p w14:paraId="61E09D4D" w14:textId="0A60186F" w:rsidR="00160116" w:rsidRPr="00CC1581" w:rsidRDefault="00160116" w:rsidP="00160116">
      <w:pPr>
        <w:spacing w:line="276" w:lineRule="auto"/>
        <w:rPr>
          <w:rFonts w:eastAsiaTheme="minorEastAsia"/>
        </w:rPr>
      </w:pPr>
      <w:r w:rsidRPr="00D64A6E">
        <w:rPr>
          <w:rFonts w:eastAsiaTheme="minorEastAsia"/>
        </w:rPr>
        <w:t>El</w:t>
      </w:r>
      <w:r>
        <w:rPr>
          <w:rFonts w:eastAsiaTheme="minorEastAsia"/>
        </w:rPr>
        <w:t xml:space="preserve"> </w:t>
      </w:r>
      <w:r w:rsidRPr="00D64A6E">
        <w:rPr>
          <w:rFonts w:eastAsiaTheme="minorEastAsia"/>
        </w:rPr>
        <w:t>medidor</w:t>
      </w:r>
      <w:r>
        <w:rPr>
          <w:rFonts w:eastAsiaTheme="minorEastAsia"/>
        </w:rPr>
        <w:t xml:space="preserve"> de carga</w:t>
      </w:r>
      <w:r w:rsidRPr="00D64A6E">
        <w:rPr>
          <w:rFonts w:eastAsiaTheme="minorEastAsia"/>
        </w:rPr>
        <w:t xml:space="preserve"> que será utilizado seguirá los estándares </w:t>
      </w:r>
      <w:r w:rsidR="005831E2">
        <w:rPr>
          <w:rFonts w:eastAsiaTheme="minorEastAsia"/>
        </w:rPr>
        <w:t>del modelo</w:t>
      </w:r>
      <w:r w:rsidRPr="00D64A6E">
        <w:rPr>
          <w:rFonts w:eastAsiaTheme="minorEastAsia"/>
        </w:rPr>
        <w:t xml:space="preserve"> </w:t>
      </w:r>
      <w:proofErr w:type="spellStart"/>
      <w:r w:rsidRPr="00D64A6E">
        <w:rPr>
          <w:rFonts w:eastAsiaTheme="minorEastAsia"/>
          <w:i/>
        </w:rPr>
        <w:t>Neurio</w:t>
      </w:r>
      <w:proofErr w:type="spellEnd"/>
      <w:r w:rsidRPr="00D64A6E">
        <w:rPr>
          <w:rFonts w:eastAsiaTheme="minorEastAsia"/>
        </w:rPr>
        <w:t xml:space="preserve"> M</w:t>
      </w:r>
      <w:r w:rsidRPr="00D64A6E">
        <w:rPr>
          <w:rFonts w:eastAsiaTheme="minorEastAsia"/>
          <w:i/>
        </w:rPr>
        <w:t>eter</w:t>
      </w:r>
      <w:r w:rsidR="00D96859">
        <w:rPr>
          <w:rFonts w:eastAsiaTheme="minorEastAsia"/>
        </w:rPr>
        <w:t>.</w:t>
      </w:r>
      <w:r>
        <w:rPr>
          <w:rFonts w:eastAsiaTheme="minorEastAsia"/>
        </w:rPr>
        <w:t xml:space="preserve"> </w:t>
      </w:r>
      <w:r w:rsidR="00D96859">
        <w:rPr>
          <w:rFonts w:eastAsiaTheme="minorEastAsia"/>
        </w:rPr>
        <w:t>A</w:t>
      </w:r>
      <w:r>
        <w:rPr>
          <w:rFonts w:eastAsiaTheme="minorEastAsia"/>
        </w:rPr>
        <w:t xml:space="preserve"> parte de su fácil instalación, es un gran punto a favor que </w:t>
      </w:r>
      <w:r w:rsidRPr="00CC1581">
        <w:rPr>
          <w:rFonts w:eastAsiaTheme="minorEastAsia"/>
        </w:rPr>
        <w:t xml:space="preserve">pueda comunicarse mediante </w:t>
      </w:r>
      <w:proofErr w:type="spellStart"/>
      <w:r w:rsidRPr="00CC1581">
        <w:rPr>
          <w:rFonts w:eastAsiaTheme="minorEastAsia"/>
          <w:i/>
        </w:rPr>
        <w:t>Zigbee</w:t>
      </w:r>
      <w:proofErr w:type="spellEnd"/>
      <w:r>
        <w:rPr>
          <w:rFonts w:eastAsiaTheme="minorEastAsia"/>
        </w:rPr>
        <w:t xml:space="preserve">. Esto </w:t>
      </w:r>
      <w:r w:rsidR="005831E2">
        <w:rPr>
          <w:rFonts w:eastAsiaTheme="minorEastAsia"/>
        </w:rPr>
        <w:t>será de ayuda</w:t>
      </w:r>
      <w:r w:rsidRPr="00CC1581">
        <w:rPr>
          <w:rFonts w:eastAsiaTheme="minorEastAsia"/>
        </w:rPr>
        <w:t xml:space="preserve"> </w:t>
      </w:r>
      <w:r w:rsidR="005831E2">
        <w:rPr>
          <w:rFonts w:eastAsiaTheme="minorEastAsia"/>
        </w:rPr>
        <w:t>par</w:t>
      </w:r>
      <w:r w:rsidRPr="00CC1581">
        <w:rPr>
          <w:rFonts w:eastAsiaTheme="minorEastAsia"/>
        </w:rPr>
        <w:t xml:space="preserve">a resolver los problemas de conectividad al definir la interacción entre todos los elementos que conforman la infraestructura del sistema. </w:t>
      </w:r>
    </w:p>
    <w:p w14:paraId="2EC18B9D" w14:textId="77777777" w:rsidR="009A3A8D" w:rsidRPr="00CC1581" w:rsidRDefault="009A3A8D" w:rsidP="009A3A8D">
      <w:pPr>
        <w:spacing w:line="276" w:lineRule="auto"/>
      </w:pPr>
      <w:r w:rsidRPr="00CC1581">
        <w:br w:type="page"/>
      </w:r>
    </w:p>
    <w:p w14:paraId="3AEF3B6C" w14:textId="499EFCFC" w:rsidR="00F254CE" w:rsidRPr="00F254CE" w:rsidRDefault="000D5BEE" w:rsidP="00F254CE">
      <w:pPr>
        <w:pStyle w:val="Ttulo2"/>
        <w:numPr>
          <w:ilvl w:val="1"/>
          <w:numId w:val="36"/>
        </w:numPr>
        <w:rPr>
          <w:rFonts w:eastAsia="Segoe UI"/>
        </w:rPr>
      </w:pPr>
      <w:bookmarkStart w:id="193" w:name="_Toc163574582"/>
      <w:commentRangeStart w:id="194"/>
      <w:r w:rsidRPr="00CC1581">
        <w:rPr>
          <w:rFonts w:eastAsia="Segoe UI"/>
        </w:rPr>
        <w:lastRenderedPageBreak/>
        <w:t>Infraestructura tecnológica</w:t>
      </w:r>
      <w:bookmarkEnd w:id="193"/>
      <w:commentRangeEnd w:id="194"/>
      <w:r w:rsidR="00411C7C">
        <w:rPr>
          <w:rStyle w:val="Refdecomentario"/>
          <w:rFonts w:asciiTheme="minorHAnsi" w:hAnsiTheme="minorHAnsi"/>
          <w:b w:val="0"/>
        </w:rPr>
        <w:commentReference w:id="194"/>
      </w:r>
    </w:p>
    <w:p w14:paraId="2D66B986" w14:textId="164BC280" w:rsidR="005B2384" w:rsidRDefault="005B2384" w:rsidP="005B2384">
      <w:pPr>
        <w:spacing w:line="276" w:lineRule="auto"/>
        <w:rPr>
          <w:rFonts w:eastAsiaTheme="minorEastAsia"/>
        </w:rPr>
      </w:pPr>
      <w:r w:rsidRPr="005B2384">
        <w:rPr>
          <w:rFonts w:eastAsiaTheme="minorEastAsia"/>
        </w:rPr>
        <w:t xml:space="preserve">Para asegurar una coordinación efectiva de la lógica de negocio y la gestión de datos, es crucial contar con una infraestructura de servidor adecuada. En el proceso de selección, se evaluaron tanto los servidores Cloud de proveedores líderes en el mercado (como AWS, Microsoft Azure y Google Cloud </w:t>
      </w:r>
      <w:proofErr w:type="spellStart"/>
      <w:r w:rsidRPr="005B2384">
        <w:rPr>
          <w:rFonts w:eastAsiaTheme="minorEastAsia"/>
        </w:rPr>
        <w:t>Platform</w:t>
      </w:r>
      <w:proofErr w:type="spellEnd"/>
      <w:r w:rsidRPr="005B2384">
        <w:rPr>
          <w:rFonts w:eastAsiaTheme="minorEastAsia"/>
        </w:rPr>
        <w:t>) como los servidores locales o físicos. Esta evaluación se centró en aspectos fundamentales como la facilidad de integración con nuestro sistema, el coste, la durabilidad y el mantenimiento.</w:t>
      </w:r>
    </w:p>
    <w:p w14:paraId="67D4B6B4" w14:textId="45F13458" w:rsidR="00401509" w:rsidRDefault="00401509" w:rsidP="00282CAE">
      <w:pPr>
        <w:spacing w:line="276" w:lineRule="auto"/>
        <w:jc w:val="center"/>
        <w:rPr>
          <w:rFonts w:eastAsiaTheme="minorEastAsia"/>
        </w:rPr>
      </w:pPr>
      <w:r>
        <w:rPr>
          <w:noProof/>
        </w:rPr>
        <w:drawing>
          <wp:inline distT="0" distB="0" distL="0" distR="0" wp14:anchorId="3F11B5A5" wp14:editId="019774CE">
            <wp:extent cx="2619375" cy="1643968"/>
            <wp:effectExtent l="0" t="0" r="1270" b="9525"/>
            <wp:docPr id="76065085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50856" name="Imagen 1" descr="Diagrama&#10;&#10;Descripción generada automáticamente"/>
                    <pic:cNvPicPr/>
                  </pic:nvPicPr>
                  <pic:blipFill>
                    <a:blip r:embed="rId24"/>
                    <a:stretch>
                      <a:fillRect/>
                    </a:stretch>
                  </pic:blipFill>
                  <pic:spPr>
                    <a:xfrm>
                      <a:off x="0" y="0"/>
                      <a:ext cx="2619375" cy="1643968"/>
                    </a:xfrm>
                    <a:prstGeom prst="rect">
                      <a:avLst/>
                    </a:prstGeom>
                  </pic:spPr>
                </pic:pic>
              </a:graphicData>
            </a:graphic>
          </wp:inline>
        </w:drawing>
      </w:r>
      <w:r>
        <w:rPr>
          <w:noProof/>
        </w:rPr>
        <w:drawing>
          <wp:inline distT="0" distB="0" distL="0" distR="0" wp14:anchorId="190ADB6A" wp14:editId="0B9A6A19">
            <wp:extent cx="2600325" cy="1656118"/>
            <wp:effectExtent l="0" t="0" r="0" b="1270"/>
            <wp:docPr id="22821706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17062" name="Imagen 1" descr="Diagrama&#10;&#10;Descripción generada automáticamente"/>
                    <pic:cNvPicPr/>
                  </pic:nvPicPr>
                  <pic:blipFill>
                    <a:blip r:embed="rId25"/>
                    <a:stretch>
                      <a:fillRect/>
                    </a:stretch>
                  </pic:blipFill>
                  <pic:spPr>
                    <a:xfrm>
                      <a:off x="0" y="0"/>
                      <a:ext cx="2600325" cy="1656118"/>
                    </a:xfrm>
                    <a:prstGeom prst="rect">
                      <a:avLst/>
                    </a:prstGeom>
                  </pic:spPr>
                </pic:pic>
              </a:graphicData>
            </a:graphic>
          </wp:inline>
        </w:drawing>
      </w:r>
    </w:p>
    <w:p w14:paraId="1C2FBF31" w14:textId="12707852" w:rsidR="00EE303A" w:rsidRPr="00EE303A" w:rsidRDefault="00E666E6" w:rsidP="00282CAE">
      <w:pPr>
        <w:spacing w:line="276" w:lineRule="auto"/>
        <w:jc w:val="center"/>
        <w:rPr>
          <w:rFonts w:eastAsiaTheme="minorEastAsia"/>
          <w:i/>
          <w:iCs/>
          <w:sz w:val="16"/>
          <w:szCs w:val="14"/>
        </w:rPr>
      </w:pPr>
      <w:r>
        <w:rPr>
          <w:rFonts w:eastAsiaTheme="minorEastAsia"/>
          <w:i/>
          <w:iCs/>
          <w:color w:val="808080" w:themeColor="background1" w:themeShade="80"/>
          <w:sz w:val="16"/>
          <w:szCs w:val="14"/>
        </w:rPr>
        <w:t>G</w:t>
      </w:r>
      <w:r w:rsidR="0071043F">
        <w:rPr>
          <w:rFonts w:eastAsiaTheme="minorEastAsia"/>
          <w:i/>
          <w:iCs/>
          <w:color w:val="808080" w:themeColor="background1" w:themeShade="80"/>
          <w:sz w:val="16"/>
          <w:szCs w:val="14"/>
        </w:rPr>
        <w:t>estión de la carga de un servidor físico vs un servidor Cloud</w:t>
      </w:r>
    </w:p>
    <w:p w14:paraId="57F30D2D" w14:textId="44401132" w:rsidR="005B2384" w:rsidRPr="005B2384" w:rsidRDefault="005B2384" w:rsidP="005B2384">
      <w:pPr>
        <w:spacing w:line="276" w:lineRule="auto"/>
        <w:rPr>
          <w:rFonts w:eastAsiaTheme="minorEastAsia"/>
        </w:rPr>
      </w:pPr>
      <w:r w:rsidRPr="005B2384">
        <w:rPr>
          <w:rFonts w:eastAsiaTheme="minorEastAsia"/>
        </w:rPr>
        <w:t>La elección entre un servidor en la nube y uno físico depende de varios factores. Los servidores en la nube ofrecen eficiencia operativa y escalabilidad superior, adaptándose rápidamente a las necesidades cambiantes y a las fluctuaciones de demanda sin requerir inversión en hardware físico. Además, la gestión de servidores en la nube, incluyendo actualizaciones y mantenimiento, recae sobre el proveedor, lo que puede liberar recursos significativos para centrarse en el desarrollo y optimización de la aplicación</w:t>
      </w:r>
      <w:r w:rsidR="00203677">
        <w:rPr>
          <w:rFonts w:eastAsiaTheme="minorEastAsia"/>
        </w:rPr>
        <w:t xml:space="preserve"> de </w:t>
      </w:r>
      <w:proofErr w:type="spellStart"/>
      <w:r w:rsidR="00203677">
        <w:rPr>
          <w:rFonts w:eastAsiaTheme="minorEastAsia"/>
        </w:rPr>
        <w:t>Park&amp;Go</w:t>
      </w:r>
      <w:proofErr w:type="spellEnd"/>
      <w:r w:rsidRPr="005B2384">
        <w:rPr>
          <w:rFonts w:eastAsiaTheme="minorEastAsia"/>
        </w:rPr>
        <w:t>.</w:t>
      </w:r>
    </w:p>
    <w:p w14:paraId="0B2D903E" w14:textId="60090092" w:rsidR="005B2384" w:rsidRDefault="005B2384" w:rsidP="005B2384">
      <w:pPr>
        <w:spacing w:line="276" w:lineRule="auto"/>
        <w:rPr>
          <w:rFonts w:eastAsiaTheme="minorEastAsia"/>
        </w:rPr>
      </w:pPr>
      <w:r w:rsidRPr="005B2384">
        <w:rPr>
          <w:rFonts w:eastAsiaTheme="minorEastAsia"/>
        </w:rPr>
        <w:t>Por otro lado, los servidores locales ofrecen control completo sobre la infraestructura, lo que puede ser crucial para requisitos específicos de seguridad o cumplimiento normativo. Sin embargo, esta opción requiere una inversión inicial más significativa y recursos dedicados para su mantenimiento y actualización.</w:t>
      </w:r>
    </w:p>
    <w:p w14:paraId="267A3505" w14:textId="200C90FA" w:rsidR="00AF74FE" w:rsidRPr="005B2384" w:rsidRDefault="00AF74FE" w:rsidP="00AF74FE">
      <w:pPr>
        <w:spacing w:line="276" w:lineRule="auto"/>
        <w:jc w:val="center"/>
        <w:rPr>
          <w:rFonts w:eastAsiaTheme="minorEastAsia"/>
        </w:rPr>
      </w:pPr>
      <w:r>
        <w:rPr>
          <w:noProof/>
        </w:rPr>
        <w:drawing>
          <wp:inline distT="0" distB="0" distL="0" distR="0" wp14:anchorId="1D227C52" wp14:editId="183191F3">
            <wp:extent cx="3606318" cy="1946439"/>
            <wp:effectExtent l="0" t="0" r="0" b="0"/>
            <wp:docPr id="1034863173"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63173" name="Imagen 1" descr="Escala de tiempo&#10;&#10;Descripción generada automáticamente"/>
                    <pic:cNvPicPr/>
                  </pic:nvPicPr>
                  <pic:blipFill>
                    <a:blip r:embed="rId26"/>
                    <a:stretch>
                      <a:fillRect/>
                    </a:stretch>
                  </pic:blipFill>
                  <pic:spPr>
                    <a:xfrm>
                      <a:off x="0" y="0"/>
                      <a:ext cx="3689702" cy="1991444"/>
                    </a:xfrm>
                    <a:prstGeom prst="rect">
                      <a:avLst/>
                    </a:prstGeom>
                  </pic:spPr>
                </pic:pic>
              </a:graphicData>
            </a:graphic>
          </wp:inline>
        </w:drawing>
      </w:r>
    </w:p>
    <w:p w14:paraId="5F1AE294" w14:textId="79956DDC" w:rsidR="00AF74FE" w:rsidRDefault="005B2384" w:rsidP="00AF74FE">
      <w:pPr>
        <w:spacing w:line="276" w:lineRule="auto"/>
        <w:rPr>
          <w:rFonts w:eastAsiaTheme="minorEastAsia"/>
        </w:rPr>
      </w:pPr>
      <w:r w:rsidRPr="005B2384">
        <w:rPr>
          <w:rFonts w:eastAsiaTheme="minorEastAsia"/>
        </w:rPr>
        <w:t xml:space="preserve">Al comparar las opciones de servidores en la nube, Amazon Web </w:t>
      </w:r>
      <w:proofErr w:type="spellStart"/>
      <w:r w:rsidRPr="005B2384">
        <w:rPr>
          <w:rFonts w:eastAsiaTheme="minorEastAsia"/>
        </w:rPr>
        <w:t>Services</w:t>
      </w:r>
      <w:proofErr w:type="spellEnd"/>
      <w:r w:rsidRPr="005B2384">
        <w:rPr>
          <w:rFonts w:eastAsiaTheme="minorEastAsia"/>
        </w:rPr>
        <w:t xml:space="preserve"> (AWS) destaca por sus amplias funcionalidades que apoyan la gestión de bases de datos, computación, almacenamiento y seguridad, esenciales para nuestro proyecto. AWS Lambda, en particular, ofrece un modelo de cómputo basado en eventos que se ajusta a las necesidades de </w:t>
      </w:r>
      <w:proofErr w:type="spellStart"/>
      <w:r w:rsidRPr="005B2384">
        <w:rPr>
          <w:rFonts w:eastAsiaTheme="minorEastAsia"/>
        </w:rPr>
        <w:t>Park&amp;Go</w:t>
      </w:r>
      <w:proofErr w:type="spellEnd"/>
      <w:r w:rsidRPr="005B2384">
        <w:rPr>
          <w:rFonts w:eastAsiaTheme="minorEastAsia"/>
        </w:rPr>
        <w:t>, permitiendo una escalabilidad automática y una gestión eficiente de las operaciones en tiempo real</w:t>
      </w:r>
      <w:bookmarkStart w:id="195" w:name="_Toc1615660948"/>
      <w:bookmarkStart w:id="196" w:name="_Toc444329616"/>
      <w:bookmarkStart w:id="197" w:name="_Toc1969179187"/>
      <w:bookmarkStart w:id="198" w:name="_Toc1182559196"/>
      <w:bookmarkStart w:id="199" w:name="_Toc230103737"/>
      <w:bookmarkStart w:id="200" w:name="_Toc1136238485"/>
      <w:bookmarkStart w:id="201" w:name="_Toc161087662"/>
      <w:bookmarkStart w:id="202" w:name="_Toc163574584"/>
      <w:r w:rsidR="00AF74FE">
        <w:rPr>
          <w:rFonts w:eastAsiaTheme="minorEastAsia"/>
        </w:rPr>
        <w:t>.</w:t>
      </w:r>
    </w:p>
    <w:p w14:paraId="70CC3E86" w14:textId="77777777" w:rsidR="003F28B0" w:rsidRPr="003F28B0" w:rsidRDefault="003F28B0" w:rsidP="003F28B0">
      <w:pPr>
        <w:spacing w:line="276" w:lineRule="auto"/>
        <w:rPr>
          <w:rFonts w:eastAsiaTheme="minorEastAsia"/>
        </w:rPr>
      </w:pPr>
      <w:r w:rsidRPr="003F28B0">
        <w:rPr>
          <w:rFonts w:eastAsiaTheme="minorEastAsia"/>
        </w:rPr>
        <w:lastRenderedPageBreak/>
        <w:t xml:space="preserve">La elección de Amazon Web </w:t>
      </w:r>
      <w:proofErr w:type="spellStart"/>
      <w:r w:rsidRPr="003F28B0">
        <w:rPr>
          <w:rFonts w:eastAsiaTheme="minorEastAsia"/>
        </w:rPr>
        <w:t>Services</w:t>
      </w:r>
      <w:proofErr w:type="spellEnd"/>
      <w:r w:rsidRPr="003F28B0">
        <w:rPr>
          <w:rFonts w:eastAsiaTheme="minorEastAsia"/>
        </w:rPr>
        <w:t xml:space="preserve"> (AWS) sobre otras alternativas de servidores en la nube y servidores físicos se fundamenta en una serie de consideraciones estratégicas y técnicas específicas para el proyecto </w:t>
      </w:r>
      <w:proofErr w:type="spellStart"/>
      <w:r w:rsidRPr="003F28B0">
        <w:rPr>
          <w:rFonts w:eastAsiaTheme="minorEastAsia"/>
        </w:rPr>
        <w:t>Park&amp;Go</w:t>
      </w:r>
      <w:proofErr w:type="spellEnd"/>
      <w:r w:rsidRPr="003F28B0">
        <w:rPr>
          <w:rFonts w:eastAsiaTheme="minorEastAsia"/>
        </w:rPr>
        <w:t>. Aquí desglosamos los motivos clave que respaldan la preferencia por AWS:</w:t>
      </w:r>
    </w:p>
    <w:p w14:paraId="66878BF8" w14:textId="78531008" w:rsidR="003F28B0" w:rsidRPr="003F28B0" w:rsidRDefault="003F28B0" w:rsidP="003F28B0">
      <w:pPr>
        <w:numPr>
          <w:ilvl w:val="0"/>
          <w:numId w:val="41"/>
        </w:numPr>
        <w:spacing w:line="276" w:lineRule="auto"/>
        <w:rPr>
          <w:rFonts w:eastAsiaTheme="minorEastAsia"/>
        </w:rPr>
      </w:pPr>
      <w:r w:rsidRPr="003F28B0">
        <w:rPr>
          <w:rFonts w:eastAsiaTheme="minorEastAsia"/>
          <w:b/>
          <w:bCs/>
        </w:rPr>
        <w:t>Amplia Gama de Servicios</w:t>
      </w:r>
      <w:r w:rsidRPr="003F28B0">
        <w:rPr>
          <w:rFonts w:eastAsiaTheme="minorEastAsia"/>
        </w:rPr>
        <w:t xml:space="preserve">: AWS ofrece una diversidad y profundidad de servicios que son especialmente relevantes para </w:t>
      </w:r>
      <w:r w:rsidR="00A471D3">
        <w:rPr>
          <w:rFonts w:eastAsiaTheme="minorEastAsia"/>
        </w:rPr>
        <w:t>nuestro proyecto</w:t>
      </w:r>
      <w:r w:rsidRPr="003F28B0">
        <w:rPr>
          <w:rFonts w:eastAsiaTheme="minorEastAsia"/>
        </w:rPr>
        <w:t xml:space="preserve">. Por ejemplo, AWS Lambda permite la ejecución de código en respuesta a eventos, ideal para las necesidades dinámicas de </w:t>
      </w:r>
      <w:r w:rsidR="00A471D3">
        <w:rPr>
          <w:rFonts w:eastAsiaTheme="minorEastAsia"/>
        </w:rPr>
        <w:t>nuestra aplicación</w:t>
      </w:r>
      <w:r w:rsidRPr="003F28B0">
        <w:rPr>
          <w:rFonts w:eastAsiaTheme="minorEastAsia"/>
        </w:rPr>
        <w:t>, como la actualización de disponibilidad de estacionamiento y el procesamiento de transacciones. Esto proporciona una capacidad de respuesta y escalabilidad que es difícil de igualar con soluciones de servidores físicos o incluso otros proveedores en la nube.</w:t>
      </w:r>
    </w:p>
    <w:p w14:paraId="79119B82" w14:textId="77777777" w:rsidR="003F28B0" w:rsidRPr="003F28B0" w:rsidRDefault="003F28B0" w:rsidP="003F28B0">
      <w:pPr>
        <w:numPr>
          <w:ilvl w:val="0"/>
          <w:numId w:val="41"/>
        </w:numPr>
        <w:spacing w:line="276" w:lineRule="auto"/>
        <w:rPr>
          <w:rFonts w:eastAsiaTheme="minorEastAsia"/>
        </w:rPr>
      </w:pPr>
      <w:r w:rsidRPr="003F28B0">
        <w:rPr>
          <w:rFonts w:eastAsiaTheme="minorEastAsia"/>
          <w:b/>
          <w:bCs/>
        </w:rPr>
        <w:t>Escalabilidad y Flexibilidad</w:t>
      </w:r>
      <w:r w:rsidRPr="003F28B0">
        <w:rPr>
          <w:rFonts w:eastAsiaTheme="minorEastAsia"/>
        </w:rPr>
        <w:t xml:space="preserve">: AWS brinda una escalabilidad sin precedentes, permitiendo que </w:t>
      </w:r>
      <w:proofErr w:type="spellStart"/>
      <w:r w:rsidRPr="003F28B0">
        <w:rPr>
          <w:rFonts w:eastAsiaTheme="minorEastAsia"/>
        </w:rPr>
        <w:t>Park&amp;Go</w:t>
      </w:r>
      <w:proofErr w:type="spellEnd"/>
      <w:r w:rsidRPr="003F28B0">
        <w:rPr>
          <w:rFonts w:eastAsiaTheme="minorEastAsia"/>
        </w:rPr>
        <w:t xml:space="preserve"> ajuste sus recursos de manera eficiente según la demanda. Esta flexibilidad es una ventaja significativa sobre los servidores físicos, que requieren una inversión considerable para escalar o incluso mantener.</w:t>
      </w:r>
    </w:p>
    <w:p w14:paraId="3387B214" w14:textId="77777777" w:rsidR="003F28B0" w:rsidRPr="003F28B0" w:rsidRDefault="003F28B0" w:rsidP="003F28B0">
      <w:pPr>
        <w:numPr>
          <w:ilvl w:val="0"/>
          <w:numId w:val="41"/>
        </w:numPr>
        <w:spacing w:line="276" w:lineRule="auto"/>
        <w:rPr>
          <w:rFonts w:eastAsiaTheme="minorEastAsia"/>
        </w:rPr>
      </w:pPr>
      <w:r w:rsidRPr="003F28B0">
        <w:rPr>
          <w:rFonts w:eastAsiaTheme="minorEastAsia"/>
          <w:b/>
          <w:bCs/>
        </w:rPr>
        <w:t>Costo-Eficiencia</w:t>
      </w:r>
      <w:r w:rsidRPr="003F28B0">
        <w:rPr>
          <w:rFonts w:eastAsiaTheme="minorEastAsia"/>
        </w:rPr>
        <w:t>: Comparado con la inversión y el mantenimiento constantes que demanda la infraestructura física, AWS ofrece un modelo de costo variable que permite pagar solo por los recursos utilizados. Esto contrasta con la naturaleza de costos fijos y a menudo subutilizados de los servidores físicos, así como con las ofertas de otros proveedores de nube, donde los costos pueden variar menos favorablemente.</w:t>
      </w:r>
    </w:p>
    <w:p w14:paraId="77C779CF" w14:textId="1A822006" w:rsidR="003F28B0" w:rsidRPr="003F28B0" w:rsidRDefault="003F28B0" w:rsidP="003F28B0">
      <w:pPr>
        <w:numPr>
          <w:ilvl w:val="0"/>
          <w:numId w:val="41"/>
        </w:numPr>
        <w:spacing w:line="276" w:lineRule="auto"/>
        <w:rPr>
          <w:rFonts w:eastAsiaTheme="minorEastAsia"/>
        </w:rPr>
      </w:pPr>
      <w:r w:rsidRPr="003F28B0">
        <w:rPr>
          <w:rFonts w:eastAsiaTheme="minorEastAsia"/>
          <w:b/>
          <w:bCs/>
        </w:rPr>
        <w:t>Mantenimiento y Actualizaciones</w:t>
      </w:r>
      <w:r w:rsidRPr="003F28B0">
        <w:rPr>
          <w:rFonts w:eastAsiaTheme="minorEastAsia"/>
        </w:rPr>
        <w:t xml:space="preserve">: AWS se encarga del mantenimiento y las actualizaciones de sus servicios, liberando al equipo </w:t>
      </w:r>
      <w:r w:rsidR="00282CAE">
        <w:rPr>
          <w:rFonts w:eastAsiaTheme="minorEastAsia"/>
        </w:rPr>
        <w:t>de nuestro proyecto</w:t>
      </w:r>
      <w:r w:rsidRPr="003F28B0">
        <w:rPr>
          <w:rFonts w:eastAsiaTheme="minorEastAsia"/>
        </w:rPr>
        <w:t xml:space="preserve"> de estas responsabilidades operativas. Este beneficio distingue claramente a AWS de los servidores físicos, que exigen un esfuerzo continuo y especializado para su mantenimiento y actualización.</w:t>
      </w:r>
    </w:p>
    <w:p w14:paraId="3A990484" w14:textId="77777777" w:rsidR="003F28B0" w:rsidRPr="003F28B0" w:rsidRDefault="003F28B0" w:rsidP="003F28B0">
      <w:pPr>
        <w:numPr>
          <w:ilvl w:val="0"/>
          <w:numId w:val="41"/>
        </w:numPr>
        <w:spacing w:line="276" w:lineRule="auto"/>
        <w:rPr>
          <w:rFonts w:eastAsiaTheme="minorEastAsia"/>
        </w:rPr>
      </w:pPr>
      <w:r w:rsidRPr="003F28B0">
        <w:rPr>
          <w:rFonts w:eastAsiaTheme="minorEastAsia"/>
          <w:b/>
          <w:bCs/>
        </w:rPr>
        <w:t>Seguridad y Confiabilidad</w:t>
      </w:r>
      <w:r w:rsidRPr="003F28B0">
        <w:rPr>
          <w:rFonts w:eastAsiaTheme="minorEastAsia"/>
        </w:rPr>
        <w:t>: AWS tiene un historial comprobado en términos de seguridad y confiabilidad, ofreciendo amplias capacidades de recuperación ante desastres y redundancia de datos. Mientras que los servidores físicos pueden ser susceptibles a fallos físicos y requieren una planificación de contingencia compleja, AWS proporciona una infraestructura robusta con redundancia geográfica.</w:t>
      </w:r>
    </w:p>
    <w:p w14:paraId="1B4F21C9" w14:textId="77777777" w:rsidR="003F28B0" w:rsidRPr="003F28B0" w:rsidRDefault="003F28B0" w:rsidP="003F28B0">
      <w:pPr>
        <w:numPr>
          <w:ilvl w:val="0"/>
          <w:numId w:val="41"/>
        </w:numPr>
        <w:spacing w:line="276" w:lineRule="auto"/>
        <w:rPr>
          <w:rFonts w:eastAsiaTheme="minorEastAsia"/>
        </w:rPr>
      </w:pPr>
      <w:r w:rsidRPr="003F28B0">
        <w:rPr>
          <w:rFonts w:eastAsiaTheme="minorEastAsia"/>
          <w:b/>
          <w:bCs/>
        </w:rPr>
        <w:t>Experiencia y Comunidad</w:t>
      </w:r>
      <w:r w:rsidRPr="003F28B0">
        <w:rPr>
          <w:rFonts w:eastAsiaTheme="minorEastAsia"/>
        </w:rPr>
        <w:t>: Dado que AWS es uno de los proveedores de servicios en la nube más establecidos, existe una vasta comunidad de usuarios y una amplia disponibilidad de expertos y recursos de aprendizaje. Esto contrasta con opciones más recientes o menos populares, donde el soporte y los recursos pueden ser más limitados.</w:t>
      </w:r>
    </w:p>
    <w:p w14:paraId="45CFC9BA" w14:textId="77777777" w:rsidR="003F28B0" w:rsidRPr="003F28B0" w:rsidRDefault="003F28B0" w:rsidP="003F28B0">
      <w:pPr>
        <w:spacing w:line="276" w:lineRule="auto"/>
        <w:rPr>
          <w:rFonts w:eastAsiaTheme="minorEastAsia"/>
        </w:rPr>
      </w:pPr>
      <w:r w:rsidRPr="003F28B0">
        <w:rPr>
          <w:rFonts w:eastAsiaTheme="minorEastAsia"/>
        </w:rPr>
        <w:t xml:space="preserve">En resumen, aunque tanto servidores físicos como otros proveedores de nube ofrecen ciertos beneficios, la decisión de optar por AWS se basa en su capacidad superior para satisfacer las necesidades específicas de </w:t>
      </w:r>
      <w:proofErr w:type="spellStart"/>
      <w:r w:rsidRPr="003F28B0">
        <w:rPr>
          <w:rFonts w:eastAsiaTheme="minorEastAsia"/>
        </w:rPr>
        <w:t>Park&amp;Go</w:t>
      </w:r>
      <w:proofErr w:type="spellEnd"/>
      <w:r w:rsidRPr="003F28B0">
        <w:rPr>
          <w:rFonts w:eastAsiaTheme="minorEastAsia"/>
        </w:rPr>
        <w:t xml:space="preserve"> en términos de escalabilidad, eficiencia de costos, mantenimiento, seguridad y soporte.</w:t>
      </w:r>
    </w:p>
    <w:p w14:paraId="4F300E36" w14:textId="77777777" w:rsidR="00AF74FE" w:rsidRDefault="00AF74FE" w:rsidP="00AF74FE">
      <w:pPr>
        <w:spacing w:line="276" w:lineRule="auto"/>
        <w:rPr>
          <w:rFonts w:eastAsiaTheme="minorEastAsia"/>
        </w:rPr>
      </w:pPr>
    </w:p>
    <w:bookmarkEnd w:id="195"/>
    <w:bookmarkEnd w:id="196"/>
    <w:bookmarkEnd w:id="197"/>
    <w:bookmarkEnd w:id="198"/>
    <w:bookmarkEnd w:id="199"/>
    <w:bookmarkEnd w:id="200"/>
    <w:bookmarkEnd w:id="201"/>
    <w:bookmarkEnd w:id="202"/>
    <w:p w14:paraId="17B89F20" w14:textId="77777777" w:rsidR="00436ABC" w:rsidRPr="00CC1581" w:rsidRDefault="00436ABC" w:rsidP="009A3A8D">
      <w:pPr>
        <w:spacing w:line="276" w:lineRule="auto"/>
      </w:pPr>
    </w:p>
    <w:p w14:paraId="66EC0DF3" w14:textId="4972BCDA" w:rsidR="00624785" w:rsidRDefault="00277BC0" w:rsidP="00387395">
      <w:pPr>
        <w:pStyle w:val="Ttulo2"/>
        <w:numPr>
          <w:ilvl w:val="1"/>
          <w:numId w:val="36"/>
        </w:numPr>
      </w:pPr>
      <w:bookmarkStart w:id="203" w:name="_Toc163574585"/>
      <w:commentRangeStart w:id="204"/>
      <w:r>
        <w:t>Desarrollo</w:t>
      </w:r>
      <w:bookmarkEnd w:id="203"/>
    </w:p>
    <w:p w14:paraId="26704BA5" w14:textId="2F560DC8" w:rsidR="00557D78" w:rsidRDefault="00557D78" w:rsidP="00557D78">
      <w:pPr>
        <w:spacing w:line="276" w:lineRule="auto"/>
        <w:rPr>
          <w:rFonts w:eastAsiaTheme="minorEastAsia"/>
          <w:color w:val="212121"/>
        </w:rPr>
      </w:pPr>
      <w:r w:rsidRPr="00CC1581">
        <w:t>Se describen</w:t>
      </w:r>
      <w:r>
        <w:t xml:space="preserve"> a continuación </w:t>
      </w:r>
      <w:r w:rsidRPr="00CC1581">
        <w:t xml:space="preserve">las diferentes alternativas planteadas para </w:t>
      </w:r>
      <w:r>
        <w:t>el desarrollo de la aplicación móvil</w:t>
      </w:r>
      <w:r w:rsidRPr="00CC1581">
        <w:t xml:space="preserve">. </w:t>
      </w:r>
    </w:p>
    <w:p w14:paraId="00A057B6" w14:textId="3AFAAA56" w:rsidR="00FA23D7" w:rsidRDefault="00557D78" w:rsidP="00557D78">
      <w:pPr>
        <w:spacing w:line="276" w:lineRule="auto"/>
      </w:pPr>
      <w:r>
        <w:t>La alternativa final será</w:t>
      </w:r>
      <w:r w:rsidRPr="00CC1581">
        <w:t xml:space="preserve"> la mejor opción teniendo en cuenta </w:t>
      </w:r>
      <w:r w:rsidR="00922205">
        <w:t>costes</w:t>
      </w:r>
      <w:r w:rsidR="00593C16">
        <w:t>, rendimiento</w:t>
      </w:r>
      <w:r w:rsidR="007C7953">
        <w:t xml:space="preserve"> y tiempo</w:t>
      </w:r>
      <w:r w:rsidR="00FA23D7">
        <w:t>.</w:t>
      </w:r>
    </w:p>
    <w:p w14:paraId="178F51C4" w14:textId="77777777" w:rsidR="00436ABC" w:rsidRDefault="00436ABC" w:rsidP="00557D78">
      <w:pPr>
        <w:spacing w:line="276" w:lineRule="auto"/>
      </w:pPr>
    </w:p>
    <w:p w14:paraId="4BC7ACA1" w14:textId="62E67071" w:rsidR="00A56672" w:rsidRDefault="00FA23D7" w:rsidP="00387395">
      <w:pPr>
        <w:pStyle w:val="Ttulo3"/>
        <w:numPr>
          <w:ilvl w:val="2"/>
          <w:numId w:val="36"/>
        </w:numPr>
      </w:pPr>
      <w:bookmarkStart w:id="205" w:name="_Toc163574586"/>
      <w:r>
        <w:t>Alternativ</w:t>
      </w:r>
      <w:r w:rsidR="00A56672">
        <w:t>as planteadas</w:t>
      </w:r>
      <w:bookmarkEnd w:id="205"/>
    </w:p>
    <w:p w14:paraId="378C27D8" w14:textId="42B26918" w:rsidR="00A56672" w:rsidRDefault="00A56672" w:rsidP="00641A94">
      <w:pPr>
        <w:pStyle w:val="Text3"/>
        <w:numPr>
          <w:ilvl w:val="0"/>
          <w:numId w:val="35"/>
        </w:numPr>
        <w:rPr>
          <w:rFonts w:eastAsiaTheme="minorEastAsia"/>
        </w:rPr>
      </w:pPr>
      <w:proofErr w:type="spellStart"/>
      <w:r>
        <w:rPr>
          <w:rFonts w:eastAsiaTheme="minorEastAsia"/>
        </w:rPr>
        <w:t>Re</w:t>
      </w:r>
      <w:r w:rsidR="00D67FCA">
        <w:rPr>
          <w:rFonts w:eastAsiaTheme="minorEastAsia"/>
        </w:rPr>
        <w:t>act</w:t>
      </w:r>
      <w:proofErr w:type="spellEnd"/>
      <w:r w:rsidR="00FB1B64">
        <w:rPr>
          <w:rFonts w:eastAsiaTheme="minorEastAsia"/>
        </w:rPr>
        <w:t xml:space="preserve"> </w:t>
      </w:r>
      <w:r w:rsidR="00D67FCA">
        <w:rPr>
          <w:rFonts w:eastAsiaTheme="minorEastAsia"/>
        </w:rPr>
        <w:t>Native</w:t>
      </w:r>
    </w:p>
    <w:p w14:paraId="59819080" w14:textId="0E858C99" w:rsidR="00D67FCA" w:rsidRDefault="00D67FCA" w:rsidP="00641A94">
      <w:pPr>
        <w:pStyle w:val="Text3"/>
        <w:numPr>
          <w:ilvl w:val="0"/>
          <w:numId w:val="35"/>
        </w:numPr>
        <w:rPr>
          <w:rFonts w:eastAsiaTheme="minorEastAsia"/>
        </w:rPr>
      </w:pPr>
      <w:proofErr w:type="spellStart"/>
      <w:r>
        <w:rPr>
          <w:rFonts w:eastAsiaTheme="minorEastAsia"/>
        </w:rPr>
        <w:t>Flutter</w:t>
      </w:r>
      <w:proofErr w:type="spellEnd"/>
    </w:p>
    <w:p w14:paraId="32968BB6" w14:textId="647D56C0" w:rsidR="00D67FCA" w:rsidRDefault="009D2A23" w:rsidP="00641A94">
      <w:pPr>
        <w:pStyle w:val="Text3"/>
        <w:numPr>
          <w:ilvl w:val="0"/>
          <w:numId w:val="35"/>
        </w:numPr>
        <w:rPr>
          <w:rFonts w:eastAsiaTheme="minorEastAsia"/>
        </w:rPr>
      </w:pPr>
      <w:r>
        <w:rPr>
          <w:rFonts w:eastAsiaTheme="minorEastAsia"/>
        </w:rPr>
        <w:t xml:space="preserve">Swift &amp; </w:t>
      </w:r>
      <w:proofErr w:type="spellStart"/>
      <w:r>
        <w:rPr>
          <w:rFonts w:eastAsiaTheme="minorEastAsia"/>
        </w:rPr>
        <w:t>Kotlin</w:t>
      </w:r>
      <w:commentRangeEnd w:id="204"/>
      <w:proofErr w:type="spellEnd"/>
      <w:r w:rsidR="001603BA">
        <w:rPr>
          <w:rStyle w:val="Refdecomentario"/>
        </w:rPr>
        <w:commentReference w:id="204"/>
      </w:r>
    </w:p>
    <w:p w14:paraId="723AAD4F" w14:textId="08708878" w:rsidR="00EE5B1A" w:rsidRDefault="00905FD1" w:rsidP="00EE5B1A">
      <w:pPr>
        <w:pStyle w:val="Text3"/>
        <w:rPr>
          <w:rFonts w:eastAsiaTheme="minorEastAsia"/>
        </w:rPr>
      </w:pPr>
      <w:r>
        <w:rPr>
          <w:rFonts w:eastAsiaTheme="minorEastAsia"/>
        </w:rPr>
        <w:t>(WIP)</w:t>
      </w:r>
    </w:p>
    <w:p w14:paraId="361A95CE" w14:textId="5667ACAF" w:rsidR="00EE5B1A" w:rsidRDefault="00EE5B1A" w:rsidP="00EE5B1A">
      <w:pPr>
        <w:pStyle w:val="Text3"/>
        <w:rPr>
          <w:rFonts w:eastAsiaTheme="minorEastAsia"/>
        </w:rPr>
      </w:pPr>
      <w:r>
        <w:rPr>
          <w:rFonts w:eastAsiaTheme="minorEastAsia"/>
        </w:rPr>
        <w:t xml:space="preserve">Primer punto, decidir entre </w:t>
      </w:r>
      <w:proofErr w:type="spellStart"/>
      <w:r w:rsidR="002865C8">
        <w:rPr>
          <w:rFonts w:eastAsiaTheme="minorEastAsia"/>
        </w:rPr>
        <w:t>framework</w:t>
      </w:r>
      <w:proofErr w:type="spellEnd"/>
      <w:r w:rsidR="002865C8">
        <w:rPr>
          <w:rFonts w:eastAsiaTheme="minorEastAsia"/>
        </w:rPr>
        <w:t xml:space="preserve"> multiplataforma o no</w:t>
      </w:r>
      <w:r w:rsidR="00DA6A3C">
        <w:rPr>
          <w:rFonts w:eastAsiaTheme="minorEastAsia"/>
        </w:rPr>
        <w:t xml:space="preserve"> (hacerlo nativamente (Swift y </w:t>
      </w:r>
      <w:proofErr w:type="spellStart"/>
      <w:r w:rsidR="00DA6A3C">
        <w:rPr>
          <w:rFonts w:eastAsiaTheme="minorEastAsia"/>
        </w:rPr>
        <w:t>Kotlin</w:t>
      </w:r>
      <w:proofErr w:type="spellEnd"/>
      <w:r w:rsidR="00DA6A3C">
        <w:rPr>
          <w:rFonts w:eastAsiaTheme="minorEastAsia"/>
        </w:rPr>
        <w:t>))</w:t>
      </w:r>
    </w:p>
    <w:p w14:paraId="0F38FD35" w14:textId="36A01F01" w:rsidR="002865C8" w:rsidRDefault="002865C8" w:rsidP="002865C8">
      <w:pPr>
        <w:pStyle w:val="Text3"/>
        <w:numPr>
          <w:ilvl w:val="0"/>
          <w:numId w:val="35"/>
        </w:numPr>
        <w:rPr>
          <w:rFonts w:eastAsiaTheme="minorEastAsia"/>
        </w:rPr>
      </w:pPr>
      <w:r>
        <w:rPr>
          <w:rFonts w:eastAsiaTheme="minorEastAsia"/>
        </w:rPr>
        <w:t>(</w:t>
      </w:r>
      <w:r w:rsidR="00A109A3">
        <w:rPr>
          <w:rFonts w:eastAsiaTheme="minorEastAsia"/>
        </w:rPr>
        <w:t xml:space="preserve">Costes, tiempo, </w:t>
      </w:r>
      <w:proofErr w:type="gramStart"/>
      <w:r w:rsidR="00A109A3">
        <w:rPr>
          <w:rFonts w:eastAsiaTheme="minorEastAsia"/>
        </w:rPr>
        <w:t>etc..</w:t>
      </w:r>
      <w:proofErr w:type="gramEnd"/>
      <w:r>
        <w:rPr>
          <w:rFonts w:eastAsiaTheme="minorEastAsia"/>
        </w:rPr>
        <w:t>)</w:t>
      </w:r>
    </w:p>
    <w:p w14:paraId="25C99C83" w14:textId="3C574028" w:rsidR="002865C8" w:rsidRDefault="002865C8" w:rsidP="00EE5B1A">
      <w:pPr>
        <w:pStyle w:val="Text3"/>
        <w:rPr>
          <w:rFonts w:eastAsiaTheme="minorEastAsia"/>
        </w:rPr>
      </w:pPr>
      <w:r>
        <w:rPr>
          <w:rFonts w:eastAsiaTheme="minorEastAsia"/>
        </w:rPr>
        <w:t xml:space="preserve">Segundo punto, por qué escoger </w:t>
      </w:r>
      <w:proofErr w:type="spellStart"/>
      <w:r>
        <w:rPr>
          <w:rFonts w:eastAsiaTheme="minorEastAsia"/>
        </w:rPr>
        <w:t>Flutter</w:t>
      </w:r>
      <w:proofErr w:type="spellEnd"/>
      <w:r>
        <w:rPr>
          <w:rFonts w:eastAsiaTheme="minorEastAsia"/>
        </w:rPr>
        <w:t xml:space="preserve"> y no </w:t>
      </w:r>
      <w:proofErr w:type="spellStart"/>
      <w:r>
        <w:rPr>
          <w:rFonts w:eastAsiaTheme="minorEastAsia"/>
        </w:rPr>
        <w:t>React</w:t>
      </w:r>
      <w:proofErr w:type="spellEnd"/>
      <w:r w:rsidR="00DD5FF9">
        <w:rPr>
          <w:rFonts w:eastAsiaTheme="minorEastAsia"/>
        </w:rPr>
        <w:t xml:space="preserve"> (Costes)</w:t>
      </w:r>
    </w:p>
    <w:p w14:paraId="7AAC1A1C" w14:textId="77777777" w:rsidR="005369AA" w:rsidRDefault="005369AA" w:rsidP="00EE5B1A">
      <w:pPr>
        <w:pStyle w:val="Text3"/>
        <w:rPr>
          <w:rFonts w:eastAsiaTheme="minorEastAsia"/>
        </w:rPr>
      </w:pPr>
    </w:p>
    <w:tbl>
      <w:tblPr>
        <w:tblStyle w:val="Tablaconcuadrcula"/>
        <w:tblW w:w="0" w:type="auto"/>
        <w:tblLook w:val="04A0" w:firstRow="1" w:lastRow="0" w:firstColumn="1" w:lastColumn="0" w:noHBand="0" w:noVBand="1"/>
      </w:tblPr>
      <w:tblGrid>
        <w:gridCol w:w="2656"/>
        <w:gridCol w:w="939"/>
        <w:gridCol w:w="949"/>
        <w:gridCol w:w="932"/>
        <w:gridCol w:w="939"/>
        <w:gridCol w:w="949"/>
        <w:gridCol w:w="932"/>
      </w:tblGrid>
      <w:tr w:rsidR="00DA6A3C" w:rsidRPr="00DA6A3C" w14:paraId="0F6E70B7" w14:textId="77777777" w:rsidTr="00DA6A3C">
        <w:trPr>
          <w:trHeight w:val="2310"/>
        </w:trPr>
        <w:tc>
          <w:tcPr>
            <w:tcW w:w="5000" w:type="dxa"/>
            <w:vMerge w:val="restart"/>
            <w:hideMark/>
          </w:tcPr>
          <w:p w14:paraId="0BB6FD99" w14:textId="77777777" w:rsidR="00DA6A3C" w:rsidRPr="00DA6A3C" w:rsidRDefault="00DA6A3C" w:rsidP="00DA6A3C">
            <w:pPr>
              <w:pStyle w:val="Text3"/>
              <w:rPr>
                <w:rFonts w:eastAsiaTheme="minorEastAsia"/>
                <w:b/>
                <w:bCs/>
                <w:lang w:val="en-US"/>
              </w:rPr>
            </w:pPr>
            <w:r w:rsidRPr="00DA6A3C">
              <w:rPr>
                <w:rFonts w:eastAsiaTheme="minorEastAsia"/>
                <w:b/>
                <w:bCs/>
                <w:lang w:val="en-US"/>
              </w:rPr>
              <w:t>Type of programming task for benchmark</w:t>
            </w:r>
          </w:p>
        </w:tc>
        <w:tc>
          <w:tcPr>
            <w:tcW w:w="3580" w:type="dxa"/>
            <w:gridSpan w:val="3"/>
            <w:hideMark/>
          </w:tcPr>
          <w:p w14:paraId="062B87F7" w14:textId="77777777" w:rsidR="00DA6A3C" w:rsidRPr="00DA6A3C" w:rsidRDefault="00DA6A3C" w:rsidP="00DA6A3C">
            <w:pPr>
              <w:pStyle w:val="Text3"/>
              <w:rPr>
                <w:rFonts w:eastAsiaTheme="minorEastAsia"/>
                <w:b/>
                <w:bCs/>
              </w:rPr>
            </w:pPr>
            <w:r w:rsidRPr="00DA6A3C">
              <w:rPr>
                <w:rFonts w:eastAsiaTheme="minorEastAsia"/>
                <w:b/>
                <w:bCs/>
              </w:rPr>
              <w:t>iOS (ms)</w:t>
            </w:r>
          </w:p>
        </w:tc>
        <w:tc>
          <w:tcPr>
            <w:tcW w:w="3580" w:type="dxa"/>
            <w:gridSpan w:val="3"/>
            <w:hideMark/>
          </w:tcPr>
          <w:p w14:paraId="4F0BB6BE" w14:textId="77777777" w:rsidR="00DA6A3C" w:rsidRPr="00DA6A3C" w:rsidRDefault="00DA6A3C" w:rsidP="00DA6A3C">
            <w:pPr>
              <w:pStyle w:val="Text3"/>
              <w:rPr>
                <w:rFonts w:eastAsiaTheme="minorEastAsia"/>
                <w:b/>
                <w:bCs/>
              </w:rPr>
            </w:pPr>
            <w:r w:rsidRPr="00DA6A3C">
              <w:rPr>
                <w:rFonts w:eastAsiaTheme="minorEastAsia"/>
                <w:b/>
                <w:bCs/>
              </w:rPr>
              <w:t>Android (ms)</w:t>
            </w:r>
          </w:p>
        </w:tc>
      </w:tr>
      <w:tr w:rsidR="00DA6A3C" w:rsidRPr="00DA6A3C" w14:paraId="20D56BD2" w14:textId="77777777" w:rsidTr="00DA6A3C">
        <w:trPr>
          <w:trHeight w:val="615"/>
        </w:trPr>
        <w:tc>
          <w:tcPr>
            <w:tcW w:w="5000" w:type="dxa"/>
            <w:vMerge/>
            <w:hideMark/>
          </w:tcPr>
          <w:p w14:paraId="1AE6E038" w14:textId="77777777" w:rsidR="00DA6A3C" w:rsidRPr="00DA6A3C" w:rsidRDefault="00DA6A3C" w:rsidP="00DA6A3C">
            <w:pPr>
              <w:pStyle w:val="Text3"/>
              <w:rPr>
                <w:rFonts w:eastAsiaTheme="minorEastAsia"/>
                <w:b/>
                <w:bCs/>
              </w:rPr>
            </w:pPr>
          </w:p>
        </w:tc>
        <w:tc>
          <w:tcPr>
            <w:tcW w:w="1200" w:type="dxa"/>
            <w:hideMark/>
          </w:tcPr>
          <w:p w14:paraId="26347F9D" w14:textId="77777777" w:rsidR="00DA6A3C" w:rsidRPr="00DA6A3C" w:rsidRDefault="00DA6A3C" w:rsidP="00DA6A3C">
            <w:pPr>
              <w:pStyle w:val="Text3"/>
              <w:rPr>
                <w:rFonts w:eastAsiaTheme="minorEastAsia"/>
                <w:b/>
                <w:bCs/>
              </w:rPr>
            </w:pPr>
            <w:proofErr w:type="spellStart"/>
            <w:r w:rsidRPr="00DA6A3C">
              <w:rPr>
                <w:rFonts w:eastAsiaTheme="minorEastAsia"/>
                <w:b/>
                <w:bCs/>
              </w:rPr>
              <w:t>React</w:t>
            </w:r>
            <w:proofErr w:type="spellEnd"/>
            <w:r w:rsidRPr="00DA6A3C">
              <w:rPr>
                <w:rFonts w:eastAsiaTheme="minorEastAsia"/>
                <w:b/>
                <w:bCs/>
              </w:rPr>
              <w:t xml:space="preserve"> Native</w:t>
            </w:r>
          </w:p>
        </w:tc>
        <w:tc>
          <w:tcPr>
            <w:tcW w:w="1200" w:type="dxa"/>
            <w:hideMark/>
          </w:tcPr>
          <w:p w14:paraId="47107783" w14:textId="77777777" w:rsidR="00DA6A3C" w:rsidRPr="00DA6A3C" w:rsidRDefault="00DA6A3C" w:rsidP="00DA6A3C">
            <w:pPr>
              <w:pStyle w:val="Text3"/>
              <w:rPr>
                <w:rFonts w:eastAsiaTheme="minorEastAsia"/>
                <w:b/>
                <w:bCs/>
              </w:rPr>
            </w:pPr>
            <w:proofErr w:type="spellStart"/>
            <w:r w:rsidRPr="00DA6A3C">
              <w:rPr>
                <w:rFonts w:eastAsiaTheme="minorEastAsia"/>
                <w:b/>
                <w:bCs/>
              </w:rPr>
              <w:t>Flutter</w:t>
            </w:r>
            <w:proofErr w:type="spellEnd"/>
          </w:p>
        </w:tc>
        <w:tc>
          <w:tcPr>
            <w:tcW w:w="1180" w:type="dxa"/>
            <w:hideMark/>
          </w:tcPr>
          <w:p w14:paraId="5DC5AF62" w14:textId="77777777" w:rsidR="00DA6A3C" w:rsidRPr="00DA6A3C" w:rsidRDefault="00DA6A3C" w:rsidP="00DA6A3C">
            <w:pPr>
              <w:pStyle w:val="Text3"/>
              <w:rPr>
                <w:rFonts w:eastAsiaTheme="minorEastAsia"/>
                <w:b/>
                <w:bCs/>
              </w:rPr>
            </w:pPr>
            <w:r w:rsidRPr="00DA6A3C">
              <w:rPr>
                <w:rFonts w:eastAsiaTheme="minorEastAsia"/>
                <w:b/>
                <w:bCs/>
              </w:rPr>
              <w:t>Native</w:t>
            </w:r>
          </w:p>
        </w:tc>
        <w:tc>
          <w:tcPr>
            <w:tcW w:w="1200" w:type="dxa"/>
            <w:hideMark/>
          </w:tcPr>
          <w:p w14:paraId="03E637CB" w14:textId="77777777" w:rsidR="00DA6A3C" w:rsidRPr="00DA6A3C" w:rsidRDefault="00DA6A3C" w:rsidP="00DA6A3C">
            <w:pPr>
              <w:pStyle w:val="Text3"/>
              <w:rPr>
                <w:rFonts w:eastAsiaTheme="minorEastAsia"/>
                <w:b/>
                <w:bCs/>
              </w:rPr>
            </w:pPr>
            <w:proofErr w:type="spellStart"/>
            <w:r w:rsidRPr="00DA6A3C">
              <w:rPr>
                <w:rFonts w:eastAsiaTheme="minorEastAsia"/>
                <w:b/>
                <w:bCs/>
              </w:rPr>
              <w:t>React</w:t>
            </w:r>
            <w:proofErr w:type="spellEnd"/>
            <w:r w:rsidRPr="00DA6A3C">
              <w:rPr>
                <w:rFonts w:eastAsiaTheme="minorEastAsia"/>
                <w:b/>
                <w:bCs/>
              </w:rPr>
              <w:t xml:space="preserve"> Native</w:t>
            </w:r>
          </w:p>
        </w:tc>
        <w:tc>
          <w:tcPr>
            <w:tcW w:w="1200" w:type="dxa"/>
            <w:hideMark/>
          </w:tcPr>
          <w:p w14:paraId="31F71D85" w14:textId="77777777" w:rsidR="00DA6A3C" w:rsidRPr="00DA6A3C" w:rsidRDefault="00DA6A3C" w:rsidP="00DA6A3C">
            <w:pPr>
              <w:pStyle w:val="Text3"/>
              <w:rPr>
                <w:rFonts w:eastAsiaTheme="minorEastAsia"/>
                <w:b/>
                <w:bCs/>
              </w:rPr>
            </w:pPr>
            <w:proofErr w:type="spellStart"/>
            <w:r w:rsidRPr="00DA6A3C">
              <w:rPr>
                <w:rFonts w:eastAsiaTheme="minorEastAsia"/>
                <w:b/>
                <w:bCs/>
              </w:rPr>
              <w:t>Flutter</w:t>
            </w:r>
            <w:proofErr w:type="spellEnd"/>
          </w:p>
        </w:tc>
        <w:tc>
          <w:tcPr>
            <w:tcW w:w="1180" w:type="dxa"/>
            <w:hideMark/>
          </w:tcPr>
          <w:p w14:paraId="703448B0" w14:textId="77777777" w:rsidR="00DA6A3C" w:rsidRPr="00DA6A3C" w:rsidRDefault="00DA6A3C" w:rsidP="00DA6A3C">
            <w:pPr>
              <w:pStyle w:val="Text3"/>
              <w:rPr>
                <w:rFonts w:eastAsiaTheme="minorEastAsia"/>
                <w:b/>
                <w:bCs/>
              </w:rPr>
            </w:pPr>
            <w:r w:rsidRPr="00DA6A3C">
              <w:rPr>
                <w:rFonts w:eastAsiaTheme="minorEastAsia"/>
                <w:b/>
                <w:bCs/>
              </w:rPr>
              <w:t>Native</w:t>
            </w:r>
          </w:p>
        </w:tc>
      </w:tr>
      <w:tr w:rsidR="00DA6A3C" w:rsidRPr="00DA6A3C" w14:paraId="419C2069" w14:textId="77777777" w:rsidTr="00DA6A3C">
        <w:trPr>
          <w:trHeight w:val="315"/>
        </w:trPr>
        <w:tc>
          <w:tcPr>
            <w:tcW w:w="5000" w:type="dxa"/>
            <w:hideMark/>
          </w:tcPr>
          <w:p w14:paraId="36960FB6" w14:textId="77777777" w:rsidR="00DA6A3C" w:rsidRPr="00DA6A3C" w:rsidRDefault="00DA6A3C" w:rsidP="00DA6A3C">
            <w:pPr>
              <w:pStyle w:val="Text3"/>
              <w:rPr>
                <w:rFonts w:eastAsiaTheme="minorEastAsia"/>
                <w:u w:val="single"/>
                <w:lang w:val="en-US"/>
              </w:rPr>
            </w:pPr>
            <w:hyperlink r:id="rId27" w:tgtFrame="_blank" w:history="1">
              <w:r w:rsidRPr="00DA6A3C">
                <w:rPr>
                  <w:rStyle w:val="Hipervnculo"/>
                  <w:rFonts w:eastAsiaTheme="minorEastAsia"/>
                  <w:lang w:val="en-US"/>
                </w:rPr>
                <w:t>CPU intensive test with </w:t>
              </w:r>
              <w:proofErr w:type="spellStart"/>
              <w:r w:rsidRPr="00DA6A3C">
                <w:rPr>
                  <w:rStyle w:val="Hipervnculo"/>
                  <w:rFonts w:eastAsiaTheme="minorEastAsia"/>
                  <w:lang w:val="en-US"/>
                </w:rPr>
                <w:t>Borwein’s</w:t>
              </w:r>
              <w:proofErr w:type="spellEnd"/>
              <w:r w:rsidRPr="00DA6A3C">
                <w:rPr>
                  <w:rStyle w:val="Hipervnculo"/>
                  <w:rFonts w:eastAsiaTheme="minorEastAsia"/>
                  <w:lang w:val="en-US"/>
                </w:rPr>
                <w:t xml:space="preserve"> algorithm task</w:t>
              </w:r>
            </w:hyperlink>
          </w:p>
        </w:tc>
        <w:tc>
          <w:tcPr>
            <w:tcW w:w="1200" w:type="dxa"/>
            <w:hideMark/>
          </w:tcPr>
          <w:p w14:paraId="35E58A57" w14:textId="77777777" w:rsidR="00DA6A3C" w:rsidRPr="00DA6A3C" w:rsidRDefault="00DA6A3C" w:rsidP="00DA6A3C">
            <w:pPr>
              <w:pStyle w:val="Text3"/>
              <w:rPr>
                <w:rFonts w:eastAsiaTheme="minorEastAsia"/>
              </w:rPr>
            </w:pPr>
            <w:r w:rsidRPr="00DA6A3C">
              <w:rPr>
                <w:rFonts w:eastAsiaTheme="minorEastAsia"/>
              </w:rPr>
              <w:t>582</w:t>
            </w:r>
          </w:p>
        </w:tc>
        <w:tc>
          <w:tcPr>
            <w:tcW w:w="1200" w:type="dxa"/>
            <w:hideMark/>
          </w:tcPr>
          <w:p w14:paraId="41F9018C" w14:textId="77777777" w:rsidR="00DA6A3C" w:rsidRPr="00DA6A3C" w:rsidRDefault="00DA6A3C" w:rsidP="00DA6A3C">
            <w:pPr>
              <w:pStyle w:val="Text3"/>
              <w:rPr>
                <w:rFonts w:eastAsiaTheme="minorEastAsia"/>
              </w:rPr>
            </w:pPr>
            <w:r w:rsidRPr="00DA6A3C">
              <w:rPr>
                <w:rFonts w:eastAsiaTheme="minorEastAsia"/>
              </w:rPr>
              <w:t>180</w:t>
            </w:r>
          </w:p>
        </w:tc>
        <w:tc>
          <w:tcPr>
            <w:tcW w:w="1180" w:type="dxa"/>
            <w:hideMark/>
          </w:tcPr>
          <w:p w14:paraId="08BD3ED1" w14:textId="77777777" w:rsidR="00DA6A3C" w:rsidRPr="00DA6A3C" w:rsidRDefault="00DA6A3C" w:rsidP="00DA6A3C">
            <w:pPr>
              <w:pStyle w:val="Text3"/>
              <w:rPr>
                <w:rFonts w:eastAsiaTheme="minorEastAsia"/>
              </w:rPr>
            </w:pPr>
            <w:r w:rsidRPr="00DA6A3C">
              <w:rPr>
                <w:rFonts w:eastAsiaTheme="minorEastAsia"/>
              </w:rPr>
              <w:t>26</w:t>
            </w:r>
          </w:p>
        </w:tc>
        <w:tc>
          <w:tcPr>
            <w:tcW w:w="1200" w:type="dxa"/>
            <w:hideMark/>
          </w:tcPr>
          <w:p w14:paraId="5F1F7B11" w14:textId="77777777" w:rsidR="00DA6A3C" w:rsidRPr="00DA6A3C" w:rsidRDefault="00DA6A3C" w:rsidP="00DA6A3C">
            <w:pPr>
              <w:pStyle w:val="Text3"/>
              <w:rPr>
                <w:rFonts w:eastAsiaTheme="minorEastAsia"/>
              </w:rPr>
            </w:pPr>
            <w:r w:rsidRPr="00DA6A3C">
              <w:rPr>
                <w:rFonts w:eastAsiaTheme="minorEastAsia"/>
              </w:rPr>
              <w:t>822</w:t>
            </w:r>
          </w:p>
        </w:tc>
        <w:tc>
          <w:tcPr>
            <w:tcW w:w="1200" w:type="dxa"/>
            <w:hideMark/>
          </w:tcPr>
          <w:p w14:paraId="55C11C48" w14:textId="77777777" w:rsidR="00DA6A3C" w:rsidRPr="00DA6A3C" w:rsidRDefault="00DA6A3C" w:rsidP="00DA6A3C">
            <w:pPr>
              <w:pStyle w:val="Text3"/>
              <w:rPr>
                <w:rFonts w:eastAsiaTheme="minorEastAsia"/>
              </w:rPr>
            </w:pPr>
            <w:r w:rsidRPr="00DA6A3C">
              <w:rPr>
                <w:rFonts w:eastAsiaTheme="minorEastAsia"/>
              </w:rPr>
              <w:t>285</w:t>
            </w:r>
          </w:p>
        </w:tc>
        <w:tc>
          <w:tcPr>
            <w:tcW w:w="1180" w:type="dxa"/>
            <w:hideMark/>
          </w:tcPr>
          <w:p w14:paraId="6C66DF94" w14:textId="77777777" w:rsidR="00DA6A3C" w:rsidRPr="00DA6A3C" w:rsidRDefault="00DA6A3C" w:rsidP="00DA6A3C">
            <w:pPr>
              <w:pStyle w:val="Text3"/>
              <w:rPr>
                <w:rFonts w:eastAsiaTheme="minorEastAsia"/>
              </w:rPr>
            </w:pPr>
            <w:r w:rsidRPr="00DA6A3C">
              <w:rPr>
                <w:rFonts w:eastAsiaTheme="minorEastAsia"/>
              </w:rPr>
              <w:t>144</w:t>
            </w:r>
          </w:p>
        </w:tc>
      </w:tr>
      <w:tr w:rsidR="00DA6A3C" w:rsidRPr="00DA6A3C" w14:paraId="16BBC8EC" w14:textId="77777777" w:rsidTr="00DA6A3C">
        <w:trPr>
          <w:trHeight w:val="615"/>
        </w:trPr>
        <w:tc>
          <w:tcPr>
            <w:tcW w:w="5000" w:type="dxa"/>
            <w:hideMark/>
          </w:tcPr>
          <w:p w14:paraId="1D942880" w14:textId="77777777" w:rsidR="00DA6A3C" w:rsidRPr="00DA6A3C" w:rsidRDefault="00DA6A3C" w:rsidP="00DA6A3C">
            <w:pPr>
              <w:pStyle w:val="Text3"/>
              <w:rPr>
                <w:rFonts w:eastAsiaTheme="minorEastAsia"/>
                <w:u w:val="single"/>
                <w:lang w:val="en-US"/>
              </w:rPr>
            </w:pPr>
            <w:hyperlink r:id="rId28" w:tgtFrame="_blank" w:history="1">
              <w:r w:rsidRPr="00DA6A3C">
                <w:rPr>
                  <w:rStyle w:val="Hipervnculo"/>
                  <w:rFonts w:eastAsiaTheme="minorEastAsia"/>
                  <w:lang w:val="en-US"/>
                </w:rPr>
                <w:t>Memory intensive test with Gauss–Legendre algorithm task</w:t>
              </w:r>
            </w:hyperlink>
          </w:p>
        </w:tc>
        <w:tc>
          <w:tcPr>
            <w:tcW w:w="1200" w:type="dxa"/>
            <w:hideMark/>
          </w:tcPr>
          <w:p w14:paraId="57E26D7F" w14:textId="77777777" w:rsidR="00DA6A3C" w:rsidRPr="00DA6A3C" w:rsidRDefault="00DA6A3C" w:rsidP="00DA6A3C">
            <w:pPr>
              <w:pStyle w:val="Text3"/>
              <w:rPr>
                <w:rFonts w:eastAsiaTheme="minorEastAsia"/>
              </w:rPr>
            </w:pPr>
            <w:r w:rsidRPr="00DA6A3C">
              <w:rPr>
                <w:rFonts w:eastAsiaTheme="minorEastAsia"/>
              </w:rPr>
              <w:t>2’992</w:t>
            </w:r>
          </w:p>
        </w:tc>
        <w:tc>
          <w:tcPr>
            <w:tcW w:w="1200" w:type="dxa"/>
            <w:hideMark/>
          </w:tcPr>
          <w:p w14:paraId="248F876A" w14:textId="77777777" w:rsidR="00DA6A3C" w:rsidRPr="00DA6A3C" w:rsidRDefault="00DA6A3C" w:rsidP="00DA6A3C">
            <w:pPr>
              <w:pStyle w:val="Text3"/>
              <w:rPr>
                <w:rFonts w:eastAsiaTheme="minorEastAsia"/>
              </w:rPr>
            </w:pPr>
            <w:r w:rsidRPr="00DA6A3C">
              <w:rPr>
                <w:rFonts w:eastAsiaTheme="minorEastAsia"/>
              </w:rPr>
              <w:t>189</w:t>
            </w:r>
          </w:p>
        </w:tc>
        <w:tc>
          <w:tcPr>
            <w:tcW w:w="1180" w:type="dxa"/>
            <w:hideMark/>
          </w:tcPr>
          <w:p w14:paraId="314AC506" w14:textId="77777777" w:rsidR="00DA6A3C" w:rsidRPr="00DA6A3C" w:rsidRDefault="00DA6A3C" w:rsidP="00DA6A3C">
            <w:pPr>
              <w:pStyle w:val="Text3"/>
              <w:rPr>
                <w:rFonts w:eastAsiaTheme="minorEastAsia"/>
              </w:rPr>
            </w:pPr>
            <w:r w:rsidRPr="00DA6A3C">
              <w:rPr>
                <w:rFonts w:eastAsiaTheme="minorEastAsia"/>
              </w:rPr>
              <w:t>173</w:t>
            </w:r>
          </w:p>
        </w:tc>
        <w:tc>
          <w:tcPr>
            <w:tcW w:w="1200" w:type="dxa"/>
            <w:hideMark/>
          </w:tcPr>
          <w:p w14:paraId="1C755704" w14:textId="77777777" w:rsidR="00DA6A3C" w:rsidRPr="00DA6A3C" w:rsidRDefault="00DA6A3C" w:rsidP="00DA6A3C">
            <w:pPr>
              <w:pStyle w:val="Text3"/>
              <w:rPr>
                <w:rFonts w:eastAsiaTheme="minorEastAsia"/>
              </w:rPr>
            </w:pPr>
            <w:r w:rsidRPr="00DA6A3C">
              <w:rPr>
                <w:rFonts w:eastAsiaTheme="minorEastAsia"/>
              </w:rPr>
              <w:t>3’289</w:t>
            </w:r>
          </w:p>
        </w:tc>
        <w:tc>
          <w:tcPr>
            <w:tcW w:w="1200" w:type="dxa"/>
            <w:hideMark/>
          </w:tcPr>
          <w:p w14:paraId="5C97F424" w14:textId="77777777" w:rsidR="00DA6A3C" w:rsidRPr="00DA6A3C" w:rsidRDefault="00DA6A3C" w:rsidP="00DA6A3C">
            <w:pPr>
              <w:pStyle w:val="Text3"/>
              <w:rPr>
                <w:rFonts w:eastAsiaTheme="minorEastAsia"/>
              </w:rPr>
            </w:pPr>
            <w:r w:rsidRPr="00DA6A3C">
              <w:rPr>
                <w:rFonts w:eastAsiaTheme="minorEastAsia"/>
              </w:rPr>
              <w:t>273</w:t>
            </w:r>
          </w:p>
        </w:tc>
        <w:tc>
          <w:tcPr>
            <w:tcW w:w="1180" w:type="dxa"/>
            <w:hideMark/>
          </w:tcPr>
          <w:p w14:paraId="4C7DF20D" w14:textId="77777777" w:rsidR="00DA6A3C" w:rsidRPr="00DA6A3C" w:rsidRDefault="00DA6A3C" w:rsidP="00DA6A3C">
            <w:pPr>
              <w:pStyle w:val="Text3"/>
              <w:rPr>
                <w:rFonts w:eastAsiaTheme="minorEastAsia"/>
              </w:rPr>
            </w:pPr>
            <w:r w:rsidRPr="00DA6A3C">
              <w:rPr>
                <w:rFonts w:eastAsiaTheme="minorEastAsia"/>
              </w:rPr>
              <w:t>223</w:t>
            </w:r>
          </w:p>
        </w:tc>
      </w:tr>
    </w:tbl>
    <w:p w14:paraId="4379DA79" w14:textId="77777777" w:rsidR="005369AA" w:rsidRDefault="005369AA" w:rsidP="00EE5B1A">
      <w:pPr>
        <w:pStyle w:val="Text3"/>
        <w:rPr>
          <w:rFonts w:eastAsiaTheme="minorEastAsia"/>
        </w:rPr>
      </w:pPr>
    </w:p>
    <w:p w14:paraId="054759C1" w14:textId="0F74E384" w:rsidR="00277BC0" w:rsidRDefault="00DD5FF9" w:rsidP="00277BC0">
      <w:pPr>
        <w:pStyle w:val="Text2"/>
      </w:pPr>
      <w:r>
        <w:rPr>
          <w:noProof/>
        </w:rPr>
        <w:lastRenderedPageBreak/>
        <w:drawing>
          <wp:inline distT="0" distB="0" distL="0" distR="0" wp14:anchorId="4E0B894F" wp14:editId="1CCC985D">
            <wp:extent cx="5009874" cy="3048000"/>
            <wp:effectExtent l="0" t="0" r="635" b="0"/>
            <wp:docPr id="129255997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0210" cy="3054288"/>
                    </a:xfrm>
                    <a:prstGeom prst="rect">
                      <a:avLst/>
                    </a:prstGeom>
                    <a:noFill/>
                  </pic:spPr>
                </pic:pic>
              </a:graphicData>
            </a:graphic>
          </wp:inline>
        </w:drawing>
      </w:r>
    </w:p>
    <w:p w14:paraId="46CBDCBE" w14:textId="6FA6B4E1" w:rsidR="00DD5FF9" w:rsidRDefault="008D65DC" w:rsidP="008D65DC">
      <w:pPr>
        <w:pStyle w:val="Text2"/>
        <w:jc w:val="center"/>
      </w:pPr>
      <w:r>
        <w:rPr>
          <w:noProof/>
        </w:rPr>
        <w:drawing>
          <wp:inline distT="0" distB="0" distL="0" distR="0" wp14:anchorId="08A1AA28" wp14:editId="0A2D3AD6">
            <wp:extent cx="5076230" cy="3118114"/>
            <wp:effectExtent l="0" t="0" r="0" b="6350"/>
            <wp:docPr id="15492868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8589" cy="3125706"/>
                    </a:xfrm>
                    <a:prstGeom prst="rect">
                      <a:avLst/>
                    </a:prstGeom>
                    <a:noFill/>
                  </pic:spPr>
                </pic:pic>
              </a:graphicData>
            </a:graphic>
          </wp:inline>
        </w:drawing>
      </w:r>
    </w:p>
    <w:p w14:paraId="7A105B60" w14:textId="1E1B139D" w:rsidR="00B273E7" w:rsidRDefault="00EE5B1A" w:rsidP="003775FA">
      <w:pPr>
        <w:pStyle w:val="Text2"/>
        <w:jc w:val="center"/>
      </w:pPr>
      <w:r>
        <w:rPr>
          <w:noProof/>
        </w:rPr>
        <w:lastRenderedPageBreak/>
        <w:drawing>
          <wp:inline distT="0" distB="0" distL="0" distR="0" wp14:anchorId="62D58B5A" wp14:editId="677E583E">
            <wp:extent cx="4131310" cy="3601094"/>
            <wp:effectExtent l="0" t="0" r="2540" b="0"/>
            <wp:docPr id="1488826610"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26610" name="Imagen 1" descr="Gráfico, Gráfico de barras&#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36195" cy="3605352"/>
                    </a:xfrm>
                    <a:prstGeom prst="rect">
                      <a:avLst/>
                    </a:prstGeom>
                    <a:noFill/>
                    <a:ln>
                      <a:noFill/>
                    </a:ln>
                  </pic:spPr>
                </pic:pic>
              </a:graphicData>
            </a:graphic>
          </wp:inline>
        </w:drawing>
      </w:r>
    </w:p>
    <w:p w14:paraId="21B12DB5" w14:textId="2D3EA544" w:rsidR="00956BCB" w:rsidRDefault="00956BCB" w:rsidP="003775FA">
      <w:pPr>
        <w:pStyle w:val="Text2"/>
        <w:jc w:val="center"/>
      </w:pPr>
    </w:p>
    <w:p w14:paraId="604EE6FA" w14:textId="37832BD6" w:rsidR="003775FA" w:rsidRDefault="003775FA" w:rsidP="003775FA">
      <w:pPr>
        <w:pStyle w:val="Text2"/>
        <w:jc w:val="center"/>
      </w:pPr>
      <w:r>
        <w:rPr>
          <w:noProof/>
        </w:rPr>
        <w:drawing>
          <wp:inline distT="0" distB="0" distL="0" distR="0" wp14:anchorId="0CF49CAC" wp14:editId="15E040D0">
            <wp:extent cx="3435985" cy="3220460"/>
            <wp:effectExtent l="0" t="0" r="0" b="0"/>
            <wp:docPr id="522030967"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30967" name="Imagen 2" descr="Interfaz de usuario gráfica, Aplicación&#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38844" cy="3223140"/>
                    </a:xfrm>
                    <a:prstGeom prst="rect">
                      <a:avLst/>
                    </a:prstGeom>
                    <a:noFill/>
                    <a:ln>
                      <a:noFill/>
                    </a:ln>
                  </pic:spPr>
                </pic:pic>
              </a:graphicData>
            </a:graphic>
          </wp:inline>
        </w:drawing>
      </w:r>
    </w:p>
    <w:p w14:paraId="5BE46429" w14:textId="4C897117" w:rsidR="00A323F8" w:rsidRDefault="00A323F8" w:rsidP="003775FA">
      <w:pPr>
        <w:pStyle w:val="Text2"/>
        <w:jc w:val="center"/>
      </w:pPr>
      <w:r>
        <w:rPr>
          <w:noProof/>
        </w:rPr>
        <w:lastRenderedPageBreak/>
        <w:drawing>
          <wp:inline distT="0" distB="0" distL="0" distR="0" wp14:anchorId="1E4CE71C" wp14:editId="66292B87">
            <wp:extent cx="3074035" cy="3225035"/>
            <wp:effectExtent l="0" t="0" r="0" b="0"/>
            <wp:docPr id="513293224" name="Imagen 8" descr="React Native vs. Flutter: What is Better for App Development in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act Native vs. Flutter: What is Better for App Development in 20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80765" cy="3232096"/>
                    </a:xfrm>
                    <a:prstGeom prst="rect">
                      <a:avLst/>
                    </a:prstGeom>
                    <a:noFill/>
                    <a:ln>
                      <a:noFill/>
                    </a:ln>
                  </pic:spPr>
                </pic:pic>
              </a:graphicData>
            </a:graphic>
          </wp:inline>
        </w:drawing>
      </w:r>
    </w:p>
    <w:p w14:paraId="20F641EC" w14:textId="5C7B1150" w:rsidR="00B273E7" w:rsidRDefault="00B273E7" w:rsidP="003775FA">
      <w:pPr>
        <w:pStyle w:val="Text2"/>
        <w:jc w:val="center"/>
      </w:pPr>
      <w:r>
        <w:rPr>
          <w:noProof/>
        </w:rPr>
        <w:drawing>
          <wp:inline distT="0" distB="0" distL="0" distR="0" wp14:anchorId="785413EF" wp14:editId="15037B4A">
            <wp:extent cx="4559935" cy="1918181"/>
            <wp:effectExtent l="0" t="0" r="0" b="6350"/>
            <wp:docPr id="140756407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64079" name="Imagen 1" descr="Diagrama&#10;&#10;Descripción generada automáticamente"/>
                    <pic:cNvPicPr/>
                  </pic:nvPicPr>
                  <pic:blipFill>
                    <a:blip r:embed="rId34"/>
                    <a:stretch>
                      <a:fillRect/>
                    </a:stretch>
                  </pic:blipFill>
                  <pic:spPr>
                    <a:xfrm>
                      <a:off x="0" y="0"/>
                      <a:ext cx="4567504" cy="1921365"/>
                    </a:xfrm>
                    <a:prstGeom prst="rect">
                      <a:avLst/>
                    </a:prstGeom>
                  </pic:spPr>
                </pic:pic>
              </a:graphicData>
            </a:graphic>
          </wp:inline>
        </w:drawing>
      </w:r>
    </w:p>
    <w:p w14:paraId="0C00A0CE" w14:textId="77777777" w:rsidR="00807A8C" w:rsidRDefault="00807A8C" w:rsidP="003775FA">
      <w:pPr>
        <w:pStyle w:val="Text2"/>
        <w:jc w:val="center"/>
      </w:pPr>
    </w:p>
    <w:p w14:paraId="1DD86DD6" w14:textId="77777777" w:rsidR="00807A8C" w:rsidRPr="00807A8C" w:rsidRDefault="00807A8C" w:rsidP="00807A8C">
      <w:pPr>
        <w:pStyle w:val="Text2"/>
        <w:rPr>
          <w:b/>
          <w:bCs/>
        </w:rPr>
      </w:pPr>
      <w:r w:rsidRPr="00807A8C">
        <w:rPr>
          <w:b/>
          <w:bCs/>
        </w:rPr>
        <w:t>5. Compatibilidad, características de la aplicación y CI/CD</w:t>
      </w:r>
    </w:p>
    <w:p w14:paraId="12FA6CE8" w14:textId="77777777" w:rsidR="00807A8C" w:rsidRPr="00807A8C" w:rsidRDefault="00807A8C" w:rsidP="00807A8C">
      <w:pPr>
        <w:pStyle w:val="Text2"/>
      </w:pPr>
      <w:proofErr w:type="spellStart"/>
      <w:r w:rsidRPr="00807A8C">
        <w:t>Flutter</w:t>
      </w:r>
      <w:proofErr w:type="spellEnd"/>
      <w:r w:rsidRPr="00807A8C">
        <w:t xml:space="preserve"> soporta una gran variedad de resoluciones en diferentes dispositivos con Android 4.1+ o iOS 8+. </w:t>
      </w:r>
      <w:proofErr w:type="spellStart"/>
      <w:r w:rsidRPr="00807A8C">
        <w:t>React</w:t>
      </w:r>
      <w:proofErr w:type="spellEnd"/>
      <w:r w:rsidRPr="00807A8C">
        <w:t xml:space="preserve"> Native es compatible con Android 4.1+ e iOS 10+. En algunos casos, puede requerir desarrollo nativo adicional tanto para </w:t>
      </w:r>
      <w:proofErr w:type="spellStart"/>
      <w:r w:rsidRPr="00807A8C">
        <w:t>Flutter</w:t>
      </w:r>
      <w:proofErr w:type="spellEnd"/>
      <w:r w:rsidRPr="00807A8C">
        <w:t xml:space="preserve"> como para </w:t>
      </w:r>
      <w:proofErr w:type="spellStart"/>
      <w:r w:rsidRPr="00807A8C">
        <w:t>React</w:t>
      </w:r>
      <w:proofErr w:type="spellEnd"/>
      <w:r w:rsidRPr="00807A8C">
        <w:t xml:space="preserve"> Native en características sofisticadas. Escribir partes nativas puede resolver algunos desafíos, pero disminuye los beneficios de mantenimiento del uso de la solución multiplataforma, ya que exige diferentes recursos para realizar cambios menores. Además, requiere más tiempo y esfuerzo en comparación con el desarrollo nativo para Android o iOS. Los widgets en </w:t>
      </w:r>
      <w:proofErr w:type="spellStart"/>
      <w:r w:rsidRPr="00807A8C">
        <w:t>Flutter</w:t>
      </w:r>
      <w:proofErr w:type="spellEnd"/>
      <w:r w:rsidRPr="00807A8C">
        <w:t xml:space="preserve"> y las bibliotecas listas para usar en </w:t>
      </w:r>
      <w:proofErr w:type="spellStart"/>
      <w:r w:rsidRPr="00807A8C">
        <w:t>React</w:t>
      </w:r>
      <w:proofErr w:type="spellEnd"/>
      <w:r w:rsidRPr="00807A8C">
        <w:t xml:space="preserve"> Native también suelen contener inyecciones de código nativo. Esto permite un rendimiento casi nativo con funciones complejas y comunicación con el hardware de los dispositivos.</w:t>
      </w:r>
    </w:p>
    <w:p w14:paraId="2C30C2AB" w14:textId="77777777" w:rsidR="00807A8C" w:rsidRPr="00807A8C" w:rsidRDefault="00807A8C" w:rsidP="00807A8C">
      <w:pPr>
        <w:pStyle w:val="Text2"/>
        <w:numPr>
          <w:ilvl w:val="0"/>
          <w:numId w:val="13"/>
        </w:numPr>
        <w:rPr>
          <w:b/>
          <w:bCs/>
        </w:rPr>
      </w:pPr>
      <w:r w:rsidRPr="00807A8C">
        <w:rPr>
          <w:b/>
          <w:bCs/>
        </w:rPr>
        <w:t>Geolocalización y cartografía</w:t>
      </w:r>
    </w:p>
    <w:p w14:paraId="65A8F169" w14:textId="66286E65" w:rsidR="00807A8C" w:rsidRPr="00807A8C" w:rsidRDefault="00807A8C" w:rsidP="00807A8C">
      <w:pPr>
        <w:pStyle w:val="Text2"/>
      </w:pPr>
      <w:proofErr w:type="spellStart"/>
      <w:r w:rsidRPr="00807A8C">
        <w:t>Flutter</w:t>
      </w:r>
      <w:proofErr w:type="spellEnd"/>
      <w:r w:rsidRPr="00807A8C">
        <w:t xml:space="preserve"> tiene una variedad de </w:t>
      </w:r>
      <w:proofErr w:type="spellStart"/>
      <w:r w:rsidRPr="00807A8C">
        <w:t>plugins</w:t>
      </w:r>
      <w:proofErr w:type="spellEnd"/>
      <w:r w:rsidRPr="00807A8C">
        <w:t xml:space="preserve"> oficiales hechos por el equipo de Google</w:t>
      </w:r>
      <w:r w:rsidR="006D13F6">
        <w:t>, con</w:t>
      </w:r>
      <w:r w:rsidRPr="00807A8C">
        <w:t xml:space="preserve"> experiencias positivas utilizándolos para funciones de seguimiento en aplicaciones lanzadas. </w:t>
      </w:r>
      <w:proofErr w:type="spellStart"/>
      <w:r w:rsidRPr="00807A8C">
        <w:t>React</w:t>
      </w:r>
      <w:proofErr w:type="spellEnd"/>
      <w:r w:rsidRPr="00807A8C">
        <w:t xml:space="preserve"> Native funciona bien con el seguimiento de ubicación de una sola vez, sin embargo, pueden surgir algunos problemas con el seguimiento continuo que podrían resolverse escribiendo algunas partes en los lenguajes de programación de los dispositivos nativos.</w:t>
      </w:r>
    </w:p>
    <w:p w14:paraId="1D423A70" w14:textId="77777777" w:rsidR="00807A8C" w:rsidRPr="00807A8C" w:rsidRDefault="00807A8C" w:rsidP="00807A8C">
      <w:pPr>
        <w:pStyle w:val="Text2"/>
        <w:numPr>
          <w:ilvl w:val="0"/>
          <w:numId w:val="13"/>
        </w:numPr>
        <w:rPr>
          <w:b/>
          <w:bCs/>
        </w:rPr>
      </w:pPr>
      <w:r w:rsidRPr="00807A8C">
        <w:rPr>
          <w:b/>
          <w:bCs/>
        </w:rPr>
        <w:lastRenderedPageBreak/>
        <w:t>Cámara del dispositivo</w:t>
      </w:r>
    </w:p>
    <w:p w14:paraId="10C8A6BE" w14:textId="501F91CC" w:rsidR="00807A8C" w:rsidRPr="00807A8C" w:rsidRDefault="00807A8C" w:rsidP="00807A8C">
      <w:pPr>
        <w:pStyle w:val="Text2"/>
      </w:pPr>
      <w:r w:rsidRPr="00807A8C">
        <w:t xml:space="preserve">En escenarios simples de la cámara, el uso de </w:t>
      </w:r>
      <w:proofErr w:type="spellStart"/>
      <w:r w:rsidRPr="00807A8C">
        <w:t>Flutter</w:t>
      </w:r>
      <w:proofErr w:type="spellEnd"/>
      <w:r w:rsidRPr="00807A8C">
        <w:t xml:space="preserve"> no m</w:t>
      </w:r>
      <w:r w:rsidR="004D6F4A">
        <w:t>uestra</w:t>
      </w:r>
      <w:r w:rsidRPr="00807A8C">
        <w:t xml:space="preserve"> ningún problema. Con </w:t>
      </w:r>
      <w:proofErr w:type="spellStart"/>
      <w:r w:rsidRPr="00807A8C">
        <w:t>React</w:t>
      </w:r>
      <w:proofErr w:type="spellEnd"/>
      <w:r w:rsidRPr="00807A8C">
        <w:t xml:space="preserve"> Native hay algunos problemas con el uso de la cámara del dispositivo. Esto sólo requiere tiempo y recursos adicionales para resolver y lograr el rendimiento deseado.</w:t>
      </w:r>
    </w:p>
    <w:p w14:paraId="33D79D01" w14:textId="7FA88613" w:rsidR="00807A8C" w:rsidRDefault="00A63268" w:rsidP="00807A8C">
      <w:pPr>
        <w:pStyle w:val="Text2"/>
      </w:pPr>
      <w:r>
        <w:rPr>
          <w:noProof/>
        </w:rPr>
        <w:drawing>
          <wp:inline distT="0" distB="0" distL="0" distR="0" wp14:anchorId="0ACB4A28" wp14:editId="1738685F">
            <wp:extent cx="5274310" cy="2436495"/>
            <wp:effectExtent l="0" t="0" r="2540" b="1905"/>
            <wp:docPr id="868865169" name="Imagen 9" descr="React Native vs. Flutter: What is Better for App Development in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act Native vs. Flutter: What is Better for App Development in 20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436495"/>
                    </a:xfrm>
                    <a:prstGeom prst="rect">
                      <a:avLst/>
                    </a:prstGeom>
                    <a:noFill/>
                    <a:ln>
                      <a:noFill/>
                    </a:ln>
                  </pic:spPr>
                </pic:pic>
              </a:graphicData>
            </a:graphic>
          </wp:inline>
        </w:drawing>
      </w:r>
    </w:p>
    <w:p w14:paraId="6B9B55AD" w14:textId="77777777" w:rsidR="00A63268" w:rsidRDefault="00A63268" w:rsidP="00807A8C">
      <w:pPr>
        <w:pStyle w:val="Text2"/>
      </w:pPr>
    </w:p>
    <w:p w14:paraId="50B3ACF6" w14:textId="00202E1A" w:rsidR="00A63268" w:rsidRDefault="00670AC6" w:rsidP="00807A8C">
      <w:pPr>
        <w:pStyle w:val="Text2"/>
      </w:pPr>
      <w:r>
        <w:rPr>
          <w:noProof/>
        </w:rPr>
        <w:drawing>
          <wp:inline distT="0" distB="0" distL="0" distR="0" wp14:anchorId="0F5EEEF5" wp14:editId="0643C8E4">
            <wp:extent cx="5274310" cy="2905125"/>
            <wp:effectExtent l="0" t="0" r="2540" b="9525"/>
            <wp:docPr id="1441289267" name="Imagen 10" descr="React Native vs. Flutter: What is Better for App Development in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act Native vs. Flutter: What is Better for App Development in 20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905125"/>
                    </a:xfrm>
                    <a:prstGeom prst="rect">
                      <a:avLst/>
                    </a:prstGeom>
                    <a:noFill/>
                    <a:ln>
                      <a:noFill/>
                    </a:ln>
                  </pic:spPr>
                </pic:pic>
              </a:graphicData>
            </a:graphic>
          </wp:inline>
        </w:drawing>
      </w:r>
    </w:p>
    <w:p w14:paraId="6051E078" w14:textId="77777777" w:rsidR="00807A8C" w:rsidRDefault="00807A8C" w:rsidP="003775FA">
      <w:pPr>
        <w:pStyle w:val="Text2"/>
        <w:jc w:val="center"/>
      </w:pPr>
    </w:p>
    <w:p w14:paraId="54E34DC4" w14:textId="77777777" w:rsidR="00B273E7" w:rsidRPr="00277BC0" w:rsidRDefault="00B273E7" w:rsidP="00277BC0">
      <w:pPr>
        <w:pStyle w:val="Text2"/>
      </w:pPr>
    </w:p>
    <w:p w14:paraId="4CAC116A" w14:textId="134FD58F" w:rsidR="00436ABC" w:rsidRPr="00272118" w:rsidRDefault="00272118" w:rsidP="00577DC1">
      <w:pPr>
        <w:pStyle w:val="Ttulo2"/>
        <w:numPr>
          <w:ilvl w:val="1"/>
          <w:numId w:val="36"/>
        </w:numPr>
        <w:rPr>
          <w:rFonts w:cstheme="minorHAnsi"/>
          <w:szCs w:val="24"/>
          <w:highlight w:val="lightGray"/>
        </w:rPr>
      </w:pPr>
      <w:bookmarkStart w:id="206" w:name="_Toc688405865"/>
      <w:bookmarkStart w:id="207" w:name="_Toc1576663004"/>
      <w:bookmarkStart w:id="208" w:name="_Toc1430695565"/>
      <w:bookmarkStart w:id="209" w:name="_Toc994349908"/>
      <w:bookmarkStart w:id="210" w:name="_Toc1126007856"/>
      <w:bookmarkStart w:id="211" w:name="_Toc541644624"/>
      <w:bookmarkStart w:id="212" w:name="_Toc161087663"/>
      <w:commentRangeStart w:id="213"/>
      <w:r w:rsidRPr="00272118">
        <w:rPr>
          <w:rFonts w:cstheme="minorHAnsi"/>
          <w:szCs w:val="24"/>
          <w:highlight w:val="lightGray"/>
        </w:rPr>
        <w:t>Conexión de la infraestructura del garaje</w:t>
      </w:r>
      <w:commentRangeEnd w:id="213"/>
      <w:r w:rsidRPr="00272118">
        <w:rPr>
          <w:rStyle w:val="Refdecomentario"/>
          <w:rFonts w:asciiTheme="minorHAnsi" w:hAnsiTheme="minorHAnsi"/>
          <w:b w:val="0"/>
          <w:sz w:val="24"/>
          <w:szCs w:val="24"/>
        </w:rPr>
        <w:commentReference w:id="213"/>
      </w:r>
    </w:p>
    <w:p w14:paraId="4A4B5D8C" w14:textId="77777777" w:rsidR="00577DC1" w:rsidRDefault="00577DC1">
      <w:pPr>
        <w:spacing w:after="0"/>
        <w:jc w:val="left"/>
        <w:rPr>
          <w:rFonts w:cstheme="minorHAnsi"/>
          <w:b/>
          <w:bCs/>
          <w:smallCaps/>
          <w:sz w:val="28"/>
        </w:rPr>
      </w:pPr>
      <w:bookmarkStart w:id="214" w:name="_Toc163574587"/>
      <w:r>
        <w:br w:type="page"/>
      </w:r>
    </w:p>
    <w:p w14:paraId="752EBBFD" w14:textId="62C5689E" w:rsidR="009A3A8D" w:rsidRPr="00CC1581" w:rsidRDefault="009A3A8D" w:rsidP="003037AB">
      <w:pPr>
        <w:pStyle w:val="Ttulo1"/>
        <w:numPr>
          <w:ilvl w:val="0"/>
          <w:numId w:val="37"/>
        </w:numPr>
      </w:pPr>
      <w:commentRangeStart w:id="215"/>
      <w:r w:rsidRPr="00CC1581">
        <w:lastRenderedPageBreak/>
        <w:t>Descripción de la solución propuesta</w:t>
      </w:r>
      <w:bookmarkEnd w:id="206"/>
      <w:bookmarkEnd w:id="207"/>
      <w:bookmarkEnd w:id="208"/>
      <w:bookmarkEnd w:id="209"/>
      <w:bookmarkEnd w:id="210"/>
      <w:bookmarkEnd w:id="211"/>
      <w:bookmarkEnd w:id="212"/>
      <w:commentRangeEnd w:id="215"/>
      <w:r w:rsidR="00755C27">
        <w:rPr>
          <w:rStyle w:val="Refdecomentario"/>
          <w:rFonts w:cs="Times New Roman"/>
          <w:b w:val="0"/>
          <w:bCs w:val="0"/>
          <w:smallCaps w:val="0"/>
        </w:rPr>
        <w:commentReference w:id="215"/>
      </w:r>
      <w:bookmarkEnd w:id="214"/>
    </w:p>
    <w:p w14:paraId="1CEEC8DB" w14:textId="77777777" w:rsidR="009A3A8D" w:rsidRPr="00CC1581" w:rsidRDefault="009A3A8D" w:rsidP="009A3A8D">
      <w:pPr>
        <w:spacing w:line="276" w:lineRule="auto"/>
      </w:pPr>
      <w:commentRangeStart w:id="216"/>
      <w:r w:rsidRPr="00CC1581">
        <w:t xml:space="preserve">Se detalla en este apartado el planteamiento de sistema sugerido para el desarrollo e implementación de la aplicación </w:t>
      </w:r>
      <w:proofErr w:type="spellStart"/>
      <w:r w:rsidRPr="00CC1581">
        <w:rPr>
          <w:i/>
        </w:rPr>
        <w:t>Park&amp;Go</w:t>
      </w:r>
      <w:proofErr w:type="spellEnd"/>
      <w:r w:rsidRPr="00CC1581">
        <w:t>, así como la infraestructura necesaria para su continua ejecución y mantenimiento.</w:t>
      </w:r>
      <w:commentRangeEnd w:id="216"/>
      <w:r w:rsidR="005B61E6">
        <w:rPr>
          <w:rStyle w:val="Refdecomentario"/>
        </w:rPr>
        <w:commentReference w:id="216"/>
      </w:r>
    </w:p>
    <w:p w14:paraId="5B77C5E6" w14:textId="77777777" w:rsidR="00327F92" w:rsidRPr="00327F92" w:rsidRDefault="00327F92" w:rsidP="00327F92">
      <w:pPr>
        <w:pStyle w:val="Prrafodelista"/>
        <w:keepNext/>
        <w:numPr>
          <w:ilvl w:val="0"/>
          <w:numId w:val="13"/>
        </w:numPr>
        <w:spacing w:before="60" w:after="200"/>
        <w:contextualSpacing w:val="0"/>
        <w:outlineLvl w:val="1"/>
        <w:rPr>
          <w:rFonts w:ascii="Calibri" w:eastAsia="Segoe UI" w:hAnsi="Calibri"/>
          <w:b/>
          <w:vanish/>
          <w:sz w:val="24"/>
        </w:rPr>
      </w:pPr>
      <w:bookmarkStart w:id="217" w:name="_Toc162191633"/>
      <w:bookmarkStart w:id="218" w:name="_Toc163510987"/>
      <w:bookmarkStart w:id="219" w:name="_Toc163516453"/>
      <w:bookmarkStart w:id="220" w:name="_Toc163559369"/>
      <w:bookmarkStart w:id="221" w:name="_Toc163572406"/>
      <w:bookmarkStart w:id="222" w:name="_Toc163572720"/>
      <w:bookmarkStart w:id="223" w:name="_Toc163574050"/>
      <w:bookmarkStart w:id="224" w:name="_Toc163574588"/>
      <w:bookmarkStart w:id="225" w:name="_Toc633564773"/>
      <w:bookmarkStart w:id="226" w:name="_Toc1903719988"/>
      <w:bookmarkStart w:id="227" w:name="_Toc213394550"/>
      <w:bookmarkStart w:id="228" w:name="_Toc1149939228"/>
      <w:bookmarkStart w:id="229" w:name="_Toc1520703876"/>
      <w:bookmarkStart w:id="230" w:name="_Toc1447272112"/>
      <w:bookmarkStart w:id="231" w:name="_Toc161087664"/>
      <w:bookmarkEnd w:id="217"/>
      <w:bookmarkEnd w:id="218"/>
      <w:bookmarkEnd w:id="219"/>
      <w:bookmarkEnd w:id="220"/>
      <w:bookmarkEnd w:id="221"/>
      <w:bookmarkEnd w:id="222"/>
      <w:bookmarkEnd w:id="223"/>
      <w:bookmarkEnd w:id="224"/>
    </w:p>
    <w:p w14:paraId="0F9C3B6D" w14:textId="3DF4846F" w:rsidR="009A3A8D" w:rsidRPr="00CC1581" w:rsidRDefault="009A3A8D" w:rsidP="00E37568">
      <w:pPr>
        <w:pStyle w:val="Ttulo2"/>
        <w:numPr>
          <w:ilvl w:val="1"/>
          <w:numId w:val="13"/>
        </w:numPr>
        <w:rPr>
          <w:rFonts w:eastAsia="Segoe UI"/>
        </w:rPr>
      </w:pPr>
      <w:bookmarkStart w:id="232" w:name="_Toc163574589"/>
      <w:r w:rsidRPr="00CC1581">
        <w:rPr>
          <w:rFonts w:eastAsia="Segoe UI"/>
        </w:rPr>
        <w:t>Desarrollo</w:t>
      </w:r>
      <w:bookmarkEnd w:id="225"/>
      <w:bookmarkEnd w:id="226"/>
      <w:bookmarkEnd w:id="227"/>
      <w:bookmarkEnd w:id="228"/>
      <w:bookmarkEnd w:id="229"/>
      <w:bookmarkEnd w:id="230"/>
      <w:bookmarkEnd w:id="231"/>
      <w:bookmarkEnd w:id="232"/>
    </w:p>
    <w:p w14:paraId="77A06B1C" w14:textId="77777777" w:rsidR="009A3A8D" w:rsidRPr="00CC1581" w:rsidRDefault="009A3A8D" w:rsidP="009A3A8D">
      <w:pPr>
        <w:spacing w:line="276" w:lineRule="auto"/>
      </w:pPr>
      <w:proofErr w:type="spellStart"/>
      <w:r w:rsidRPr="00CC1581">
        <w:rPr>
          <w:i/>
        </w:rPr>
        <w:t>Park&amp;Go</w:t>
      </w:r>
      <w:proofErr w:type="spellEnd"/>
      <w:r w:rsidRPr="00CC1581">
        <w:t xml:space="preserve"> será una aplicación móvil, ejecutable desde cualquier dispositivo independientemente de su sistema operativo, ya sea </w:t>
      </w:r>
      <w:r w:rsidRPr="00CC1581">
        <w:rPr>
          <w:i/>
        </w:rPr>
        <w:t>Android</w:t>
      </w:r>
      <w:r w:rsidRPr="00CC1581">
        <w:t xml:space="preserve"> o </w:t>
      </w:r>
      <w:r w:rsidRPr="00CC1581">
        <w:rPr>
          <w:i/>
        </w:rPr>
        <w:t>iOS</w:t>
      </w:r>
      <w:commentRangeStart w:id="233"/>
      <w:r w:rsidRPr="00CC1581">
        <w:t>. Así se alcanzará un mayor número de clientes y usuarios. Como parte negativa, puede complicarse su desarrollo, ya que la implementación es diferente en cada uno de estos</w:t>
      </w:r>
      <w:commentRangeEnd w:id="233"/>
      <w:r w:rsidR="003D3B9A">
        <w:rPr>
          <w:rStyle w:val="Refdecomentario"/>
        </w:rPr>
        <w:commentReference w:id="233"/>
      </w:r>
      <w:r w:rsidRPr="00CC1581">
        <w:t xml:space="preserve">. </w:t>
      </w:r>
      <w:commentRangeStart w:id="234"/>
      <w:r w:rsidRPr="00CC1581">
        <w:t xml:space="preserve">Es por esta razón que se desarrollará con </w:t>
      </w:r>
      <w:proofErr w:type="spellStart"/>
      <w:r w:rsidRPr="00CC1581">
        <w:rPr>
          <w:i/>
        </w:rPr>
        <w:t>Flutter</w:t>
      </w:r>
      <w:proofErr w:type="spellEnd"/>
      <w:r w:rsidRPr="00CC1581">
        <w:rPr>
          <w:i/>
        </w:rPr>
        <w:t>.</w:t>
      </w:r>
      <w:r w:rsidRPr="00CC1581">
        <w:t xml:space="preserve"> </w:t>
      </w:r>
      <w:commentRangeEnd w:id="234"/>
      <w:r w:rsidR="003B2180">
        <w:rPr>
          <w:rStyle w:val="Refdecomentario"/>
        </w:rPr>
        <w:commentReference w:id="234"/>
      </w:r>
    </w:p>
    <w:p w14:paraId="6039F8F2" w14:textId="77777777" w:rsidR="009A3A8D" w:rsidRPr="00CC1581" w:rsidRDefault="009A3A8D" w:rsidP="009A3A8D">
      <w:pPr>
        <w:spacing w:line="276" w:lineRule="auto"/>
      </w:pPr>
      <w:proofErr w:type="spellStart"/>
      <w:r w:rsidRPr="00CC1581">
        <w:rPr>
          <w:i/>
        </w:rPr>
        <w:t>Flutter</w:t>
      </w:r>
      <w:proofErr w:type="spellEnd"/>
      <w:r w:rsidRPr="00CC1581">
        <w:t xml:space="preserve"> es un </w:t>
      </w:r>
      <w:proofErr w:type="spellStart"/>
      <w:r w:rsidRPr="00CC1581">
        <w:rPr>
          <w:i/>
        </w:rPr>
        <w:t>framework</w:t>
      </w:r>
      <w:proofErr w:type="spellEnd"/>
      <w:r w:rsidRPr="00CC1581">
        <w:t xml:space="preserve"> de aplicaciones móviles creado por </w:t>
      </w:r>
      <w:r w:rsidRPr="00CC1581">
        <w:rPr>
          <w:i/>
        </w:rPr>
        <w:t>Google</w:t>
      </w:r>
      <w:r w:rsidRPr="00CC1581">
        <w:t xml:space="preserve">. Permite construir aplicaciones móviles compiladas de forma nativa, para </w:t>
      </w:r>
      <w:r w:rsidRPr="00CC1581">
        <w:rPr>
          <w:i/>
        </w:rPr>
        <w:t>iOS</w:t>
      </w:r>
      <w:r w:rsidRPr="00CC1581">
        <w:t xml:space="preserve"> y </w:t>
      </w:r>
      <w:r w:rsidRPr="00CC1581">
        <w:rPr>
          <w:i/>
        </w:rPr>
        <w:t>Android</w:t>
      </w:r>
      <w:r w:rsidRPr="00CC1581">
        <w:t xml:space="preserve"> a partir de una única base de código. Esto significa que no es necesario desarrollar la aplicación de forma independiente para los dos sistemas operativos: puede hacerse conjuntamente. Así pues, se duplica la productividad, ya que se reduce significativamente el tiempo y los recursos necesarios para el desarrollo. </w:t>
      </w:r>
    </w:p>
    <w:p w14:paraId="2B104BC9" w14:textId="77777777" w:rsidR="009A3A8D" w:rsidRPr="00CC1581" w:rsidRDefault="009A3A8D" w:rsidP="009A3A8D">
      <w:pPr>
        <w:spacing w:line="276" w:lineRule="auto"/>
      </w:pPr>
      <w:r w:rsidRPr="00CC1581">
        <w:t xml:space="preserve">A continuación, se enumeran más ventajas que ofrece </w:t>
      </w:r>
      <w:proofErr w:type="spellStart"/>
      <w:r w:rsidRPr="00CC1581">
        <w:rPr>
          <w:i/>
        </w:rPr>
        <w:t>Flutter</w:t>
      </w:r>
      <w:proofErr w:type="spellEnd"/>
      <w:r w:rsidRPr="00CC1581">
        <w:rPr>
          <w:i/>
        </w:rPr>
        <w:t xml:space="preserve">, </w:t>
      </w:r>
      <w:r w:rsidRPr="00CC1581">
        <w:t>las cuales son altamente considerables:</w:t>
      </w:r>
    </w:p>
    <w:p w14:paraId="2B3818C4" w14:textId="77777777" w:rsidR="009A3A8D" w:rsidRPr="00CC1581" w:rsidRDefault="009A3A8D" w:rsidP="00641A94">
      <w:pPr>
        <w:pStyle w:val="Prrafodelista"/>
        <w:numPr>
          <w:ilvl w:val="0"/>
          <w:numId w:val="22"/>
        </w:numPr>
        <w:spacing w:after="160" w:line="276" w:lineRule="auto"/>
      </w:pPr>
      <w:r w:rsidRPr="00CC1581">
        <w:rPr>
          <w:b/>
        </w:rPr>
        <w:t xml:space="preserve">Rápido desarrollo: </w:t>
      </w:r>
      <w:r w:rsidRPr="00CC1581">
        <w:t>permite la visualización de cambios en la aplicación en tiempo real sin necesidad de su reinicio durante el desarrollo, acelerando el ciclo de prueba y mejora.</w:t>
      </w:r>
    </w:p>
    <w:p w14:paraId="221ADA44" w14:textId="77777777" w:rsidR="009A3A8D" w:rsidRPr="00CC1581" w:rsidRDefault="009A3A8D" w:rsidP="00641A94">
      <w:pPr>
        <w:pStyle w:val="Prrafodelista"/>
        <w:numPr>
          <w:ilvl w:val="0"/>
          <w:numId w:val="22"/>
        </w:numPr>
        <w:spacing w:after="160" w:line="276" w:lineRule="auto"/>
      </w:pPr>
      <w:r w:rsidRPr="00CC1581">
        <w:rPr>
          <w:b/>
        </w:rPr>
        <w:t xml:space="preserve">Rendimiento similar al nativo: </w:t>
      </w:r>
      <w:r w:rsidRPr="00CC1581">
        <w:t>las aplicaciones se compilan en código máquina nativo, lo que garantiza un rendimiento óptimo y una experiencia de usuario fluida.</w:t>
      </w:r>
    </w:p>
    <w:p w14:paraId="7B342BFB" w14:textId="77777777" w:rsidR="009A3A8D" w:rsidRPr="00CC1581" w:rsidRDefault="009A3A8D" w:rsidP="00641A94">
      <w:pPr>
        <w:pStyle w:val="Prrafodelista"/>
        <w:numPr>
          <w:ilvl w:val="0"/>
          <w:numId w:val="22"/>
        </w:numPr>
        <w:spacing w:after="160" w:line="276" w:lineRule="auto"/>
      </w:pPr>
      <w:r w:rsidRPr="00CC1581">
        <w:rPr>
          <w:b/>
        </w:rPr>
        <w:t>Menor coste de desarrollo:</w:t>
      </w:r>
      <w:r w:rsidRPr="00CC1581">
        <w:t xml:space="preserve"> como se mantiene un único código de programación para ambas plataformas, desaparece la necesidad de contar con equipos especializados tanto en </w:t>
      </w:r>
      <w:r w:rsidRPr="00CC1581">
        <w:rPr>
          <w:i/>
        </w:rPr>
        <w:t>iOS</w:t>
      </w:r>
      <w:r w:rsidRPr="00CC1581">
        <w:t xml:space="preserve"> como en </w:t>
      </w:r>
      <w:r w:rsidRPr="00CC1581">
        <w:rPr>
          <w:i/>
        </w:rPr>
        <w:t>Android</w:t>
      </w:r>
      <w:r w:rsidRPr="00CC1581">
        <w:t>. Esto también disminuye los costes de producción y mantenimiento.</w:t>
      </w:r>
    </w:p>
    <w:p w14:paraId="1B882EC0" w14:textId="77777777" w:rsidR="009A3A8D" w:rsidRPr="00CC1581" w:rsidRDefault="009A3A8D" w:rsidP="00641A94">
      <w:pPr>
        <w:pStyle w:val="Prrafodelista"/>
        <w:numPr>
          <w:ilvl w:val="0"/>
          <w:numId w:val="22"/>
        </w:numPr>
        <w:spacing w:after="160" w:line="276" w:lineRule="auto"/>
      </w:pPr>
      <w:r w:rsidRPr="00CC1581">
        <w:rPr>
          <w:b/>
        </w:rPr>
        <w:t>Amplia comunidad y soporte:</w:t>
      </w:r>
      <w:r w:rsidRPr="00CC1581">
        <w:t xml:space="preserve"> </w:t>
      </w:r>
      <w:proofErr w:type="spellStart"/>
      <w:r w:rsidRPr="00CC1581">
        <w:rPr>
          <w:i/>
        </w:rPr>
        <w:t>Flutter</w:t>
      </w:r>
      <w:proofErr w:type="spellEnd"/>
      <w:r w:rsidRPr="00CC1581">
        <w:rPr>
          <w:i/>
        </w:rPr>
        <w:t xml:space="preserve"> </w:t>
      </w:r>
      <w:r w:rsidRPr="00CC1581">
        <w:t xml:space="preserve">cuenta con una gran cantidad de recursos, librerías y soporte que facilitan el propio desarrollo. Además, al estar respaldado por </w:t>
      </w:r>
      <w:r w:rsidRPr="00CC1581">
        <w:rPr>
          <w:i/>
        </w:rPr>
        <w:t>Google</w:t>
      </w:r>
      <w:r w:rsidRPr="00CC1581">
        <w:t>, posee una comunidad en continuo crecimiento.</w:t>
      </w:r>
    </w:p>
    <w:p w14:paraId="52764B40" w14:textId="77777777" w:rsidR="009A3A8D" w:rsidRPr="00CC1581" w:rsidRDefault="009A3A8D" w:rsidP="009A3A8D">
      <w:pPr>
        <w:rPr>
          <w:rFonts w:eastAsia="Segoe UI" w:cs="Segoe UI"/>
          <w:b/>
          <w:color w:val="212121"/>
        </w:rPr>
      </w:pPr>
      <w:bookmarkStart w:id="235" w:name="_Toc1720961669"/>
      <w:bookmarkStart w:id="236" w:name="_Toc1406336447"/>
      <w:r w:rsidRPr="00CC1581">
        <w:rPr>
          <w:rFonts w:eastAsia="Segoe UI" w:cs="Segoe UI"/>
          <w:color w:val="212121"/>
        </w:rPr>
        <w:br w:type="page"/>
      </w:r>
    </w:p>
    <w:p w14:paraId="1F31A560" w14:textId="33C7CA63" w:rsidR="009A3A8D" w:rsidRPr="00CC1581" w:rsidRDefault="000D5BEE" w:rsidP="00E37568">
      <w:pPr>
        <w:pStyle w:val="Ttulo2"/>
        <w:numPr>
          <w:ilvl w:val="1"/>
          <w:numId w:val="13"/>
        </w:numPr>
        <w:rPr>
          <w:rFonts w:eastAsia="Segoe UI"/>
        </w:rPr>
      </w:pPr>
      <w:bookmarkStart w:id="237" w:name="_Toc163574590"/>
      <w:bookmarkEnd w:id="235"/>
      <w:bookmarkEnd w:id="236"/>
      <w:r w:rsidRPr="00CC1581">
        <w:rPr>
          <w:rFonts w:eastAsia="Segoe UI"/>
        </w:rPr>
        <w:lastRenderedPageBreak/>
        <w:t>Arquitectura del software</w:t>
      </w:r>
      <w:bookmarkEnd w:id="237"/>
    </w:p>
    <w:p w14:paraId="4EA22685" w14:textId="11896374" w:rsidR="009A3A8D" w:rsidRPr="00CC1581" w:rsidRDefault="009A3A8D" w:rsidP="009A3A8D">
      <w:pPr>
        <w:spacing w:line="276" w:lineRule="auto"/>
      </w:pPr>
      <w:commentRangeStart w:id="238"/>
      <w:r w:rsidRPr="00CC1581">
        <w:t xml:space="preserve">En este apartado se ponen en sintonía todos los elementos que conforman la infraestructura tecnológica del proyecto, explicando cómo colaboran entre sí. Se pueden diferenciar tres grandes bloques: la interfaz móvil, el </w:t>
      </w:r>
      <w:proofErr w:type="spellStart"/>
      <w:r w:rsidRPr="00CC1581">
        <w:rPr>
          <w:i/>
        </w:rPr>
        <w:t>backend</w:t>
      </w:r>
      <w:proofErr w:type="spellEnd"/>
      <w:r w:rsidRPr="00CC1581">
        <w:rPr>
          <w:i/>
        </w:rPr>
        <w:t xml:space="preserve"> </w:t>
      </w:r>
      <w:r w:rsidRPr="00CC1581">
        <w:t xml:space="preserve">y los sensores de los garajes. A </w:t>
      </w:r>
      <w:r w:rsidR="00C7609E" w:rsidRPr="00CC1581">
        <w:t>continuación,</w:t>
      </w:r>
      <w:r w:rsidRPr="00CC1581">
        <w:t xml:space="preserve"> se muestra un simple esquema de funcionamiento e integración de la infraestructura.</w:t>
      </w:r>
      <w:commentRangeEnd w:id="238"/>
      <w:r w:rsidR="002A568F">
        <w:rPr>
          <w:rStyle w:val="Refdecomentario"/>
        </w:rPr>
        <w:commentReference w:id="238"/>
      </w:r>
    </w:p>
    <w:p w14:paraId="3DACA391" w14:textId="77777777" w:rsidR="009A3A8D" w:rsidRPr="00CC1581" w:rsidRDefault="009A3A8D" w:rsidP="009A3A8D">
      <w:pPr>
        <w:spacing w:line="276" w:lineRule="auto"/>
      </w:pPr>
    </w:p>
    <w:p w14:paraId="5E8294BE" w14:textId="77777777" w:rsidR="003025F1" w:rsidRPr="00CC1581" w:rsidRDefault="009A3A8D" w:rsidP="003025F1">
      <w:pPr>
        <w:keepNext/>
        <w:spacing w:line="276" w:lineRule="auto"/>
        <w:jc w:val="center"/>
      </w:pPr>
      <w:r w:rsidRPr="00CC1581">
        <w:rPr>
          <w:noProof/>
        </w:rPr>
        <w:drawing>
          <wp:inline distT="0" distB="0" distL="0" distR="0" wp14:anchorId="5E4152BE" wp14:editId="0B1021F6">
            <wp:extent cx="3124200" cy="3884767"/>
            <wp:effectExtent l="0" t="0" r="0" b="1905"/>
            <wp:docPr id="1220003779"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03779" name="Imagen 8" descr="Diagram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3128192" cy="3889731"/>
                    </a:xfrm>
                    <a:prstGeom prst="rect">
                      <a:avLst/>
                    </a:prstGeom>
                  </pic:spPr>
                </pic:pic>
              </a:graphicData>
            </a:graphic>
          </wp:inline>
        </w:drawing>
      </w:r>
    </w:p>
    <w:p w14:paraId="230BD70E" w14:textId="44DA969D" w:rsidR="009A3A8D" w:rsidRPr="00CC1581" w:rsidRDefault="003025F1" w:rsidP="003025F1">
      <w:pPr>
        <w:pStyle w:val="Descripcin"/>
        <w:jc w:val="center"/>
      </w:pPr>
      <w:bookmarkStart w:id="239" w:name="_Toc161759848"/>
      <w:bookmarkStart w:id="240" w:name="_Toc163572764"/>
      <w:r w:rsidRPr="00CC1581">
        <w:t xml:space="preserve">Figura </w:t>
      </w:r>
      <w:r w:rsidRPr="00CC1581">
        <w:fldChar w:fldCharType="begin"/>
      </w:r>
      <w:r w:rsidRPr="00CC1581">
        <w:instrText xml:space="preserve"> SEQ Figura \* ARABIC </w:instrText>
      </w:r>
      <w:r w:rsidRPr="00CC1581">
        <w:fldChar w:fldCharType="separate"/>
      </w:r>
      <w:r w:rsidR="00971592">
        <w:rPr>
          <w:noProof/>
        </w:rPr>
        <w:t>4</w:t>
      </w:r>
      <w:r w:rsidRPr="00CC1581">
        <w:fldChar w:fldCharType="end"/>
      </w:r>
      <w:r w:rsidRPr="00CC1581">
        <w:t>. Diagrama de la arquitectura hardware planteada</w:t>
      </w:r>
      <w:bookmarkEnd w:id="239"/>
      <w:bookmarkEnd w:id="240"/>
    </w:p>
    <w:p w14:paraId="4001B852" w14:textId="77777777" w:rsidR="003025F1" w:rsidRPr="00CC1581" w:rsidRDefault="003025F1" w:rsidP="003025F1"/>
    <w:p w14:paraId="184604B6" w14:textId="77777777" w:rsidR="009A3A8D" w:rsidRPr="00CC1581" w:rsidRDefault="009A3A8D" w:rsidP="00A651F3">
      <w:pPr>
        <w:pStyle w:val="Ttulo3"/>
        <w:numPr>
          <w:ilvl w:val="2"/>
          <w:numId w:val="37"/>
        </w:numPr>
      </w:pPr>
      <w:bookmarkStart w:id="241" w:name="_Toc552875634"/>
      <w:bookmarkStart w:id="242" w:name="_Toc1317923410"/>
      <w:bookmarkStart w:id="243" w:name="_Toc1835454058"/>
      <w:bookmarkStart w:id="244" w:name="_Toc428260099"/>
      <w:bookmarkStart w:id="245" w:name="_Toc161087666"/>
      <w:bookmarkStart w:id="246" w:name="_Toc163574591"/>
      <w:r w:rsidRPr="00CC1581">
        <w:t>Explicación</w:t>
      </w:r>
      <w:bookmarkEnd w:id="241"/>
      <w:bookmarkEnd w:id="242"/>
      <w:bookmarkEnd w:id="243"/>
      <w:bookmarkEnd w:id="244"/>
      <w:bookmarkEnd w:id="245"/>
      <w:bookmarkEnd w:id="246"/>
    </w:p>
    <w:p w14:paraId="512F7EAD" w14:textId="17E8850C" w:rsidR="009A3A8D" w:rsidRPr="00CC1581" w:rsidRDefault="009A3A8D" w:rsidP="009A3A8D">
      <w:pPr>
        <w:spacing w:line="276" w:lineRule="auto"/>
      </w:pPr>
      <w:r w:rsidRPr="00CC1581">
        <w:t xml:space="preserve">El primer elemento en el flujo de funcionamiento es el sensor de entrada/salida, situado en la puerta principal del garaje. El cliente, al llegar a la entrada, usará su dispositivo móvil desde el que podrá abrir la puerta mediante </w:t>
      </w:r>
      <w:r w:rsidRPr="00CC1581">
        <w:rPr>
          <w:i/>
        </w:rPr>
        <w:t>bluetooth</w:t>
      </w:r>
      <w:r w:rsidRPr="00CC1581">
        <w:t xml:space="preserve">. En el caso de que el cliente haga uso de los puntos de carga, el medidor </w:t>
      </w:r>
      <w:proofErr w:type="spellStart"/>
      <w:r w:rsidRPr="00CC1581">
        <w:rPr>
          <w:i/>
        </w:rPr>
        <w:t>Neurio</w:t>
      </w:r>
      <w:proofErr w:type="spellEnd"/>
      <w:r w:rsidRPr="00CC1581">
        <w:t xml:space="preserve"> será el encargado de monitorizar y procesar toda la información respecto a la carga utilizada por el cliente. Toda esta información será transmitida mediante </w:t>
      </w:r>
      <w:proofErr w:type="spellStart"/>
      <w:r w:rsidRPr="00CC1581">
        <w:rPr>
          <w:i/>
        </w:rPr>
        <w:t>Zigbee</w:t>
      </w:r>
      <w:proofErr w:type="spellEnd"/>
      <w:r w:rsidRPr="00CC1581">
        <w:t xml:space="preserve"> al </w:t>
      </w:r>
      <w:proofErr w:type="spellStart"/>
      <w:proofErr w:type="gramStart"/>
      <w:r w:rsidR="00C7609E" w:rsidRPr="00CC1581">
        <w:t>hub</w:t>
      </w:r>
      <w:proofErr w:type="spellEnd"/>
      <w:proofErr w:type="gramEnd"/>
      <w:r w:rsidRPr="00CC1581">
        <w:t xml:space="preserve"> central, el cual está situado en una zona cercana al sensor de entrada/salida. Finalmente, este se encarga tanto de enviar como recibir toda la información a los servidores de la aplicación para que sea tratada. De la misma forma que los medidores </w:t>
      </w:r>
      <w:proofErr w:type="spellStart"/>
      <w:r w:rsidRPr="00CC1581">
        <w:rPr>
          <w:i/>
        </w:rPr>
        <w:t>Neurio</w:t>
      </w:r>
      <w:proofErr w:type="spellEnd"/>
      <w:r w:rsidRPr="00CC1581">
        <w:t xml:space="preserve">, los sensores de entrada/salida también envían y reciben datos de los servidores </w:t>
      </w:r>
      <w:r w:rsidRPr="00CC1581">
        <w:rPr>
          <w:i/>
        </w:rPr>
        <w:t>Cloud</w:t>
      </w:r>
      <w:r w:rsidRPr="00CC1581">
        <w:t xml:space="preserve"> utilizando el </w:t>
      </w:r>
      <w:proofErr w:type="spellStart"/>
      <w:proofErr w:type="gramStart"/>
      <w:r w:rsidR="00C7609E" w:rsidRPr="00CC1581">
        <w:t>hub</w:t>
      </w:r>
      <w:proofErr w:type="spellEnd"/>
      <w:proofErr w:type="gramEnd"/>
      <w:r w:rsidRPr="00CC1581">
        <w:t xml:space="preserve"> como punto de enlace.</w:t>
      </w:r>
    </w:p>
    <w:p w14:paraId="261B9468" w14:textId="77777777" w:rsidR="009A3A8D" w:rsidRPr="00CC1581" w:rsidRDefault="009A3A8D" w:rsidP="009A3A8D">
      <w:pPr>
        <w:pStyle w:val="Prrafodelista"/>
        <w:spacing w:line="276" w:lineRule="auto"/>
        <w:ind w:left="0"/>
      </w:pPr>
    </w:p>
    <w:p w14:paraId="0B19204B" w14:textId="77777777" w:rsidR="009A3A8D" w:rsidRPr="00CC1581" w:rsidRDefault="009A3A8D" w:rsidP="009A3A8D">
      <w:pPr>
        <w:pStyle w:val="Prrafodelista"/>
        <w:spacing w:line="276" w:lineRule="auto"/>
        <w:ind w:left="0"/>
      </w:pPr>
    </w:p>
    <w:p w14:paraId="5DF88DCC" w14:textId="77777777" w:rsidR="009A3A8D" w:rsidRPr="00CC1581" w:rsidRDefault="009A3A8D" w:rsidP="009A3A8D">
      <w:pPr>
        <w:pStyle w:val="Prrafodelista"/>
        <w:spacing w:line="276" w:lineRule="auto"/>
        <w:ind w:left="0"/>
        <w:rPr>
          <w:i/>
        </w:rPr>
      </w:pPr>
      <w:r w:rsidRPr="00CC1581">
        <w:lastRenderedPageBreak/>
        <w:t xml:space="preserve">A la hora de comunicar los medidores de las estaciones de carga con el </w:t>
      </w:r>
      <w:proofErr w:type="spellStart"/>
      <w:proofErr w:type="gramStart"/>
      <w:r w:rsidRPr="00CC1581">
        <w:t>hub</w:t>
      </w:r>
      <w:proofErr w:type="spellEnd"/>
      <w:proofErr w:type="gramEnd"/>
      <w:r w:rsidRPr="00CC1581">
        <w:t xml:space="preserve">, se utilizaría </w:t>
      </w:r>
      <w:proofErr w:type="spellStart"/>
      <w:r w:rsidRPr="00CC1581">
        <w:rPr>
          <w:i/>
        </w:rPr>
        <w:t>Zigbee</w:t>
      </w:r>
      <w:proofErr w:type="spellEnd"/>
      <w:r w:rsidRPr="00CC1581">
        <w:t xml:space="preserve">, ya que proporciona un mayor rango de cobertura frente a otras tecnologías como </w:t>
      </w:r>
      <w:r w:rsidRPr="00CC1581">
        <w:rPr>
          <w:i/>
        </w:rPr>
        <w:t>bluetooth</w:t>
      </w:r>
      <w:r w:rsidRPr="00CC1581">
        <w:t>.</w:t>
      </w:r>
      <w:r w:rsidRPr="00CC1581">
        <w:rPr>
          <w:i/>
        </w:rPr>
        <w:t xml:space="preserve"> </w:t>
      </w:r>
      <w:r w:rsidRPr="00CC1581">
        <w:t>El sensor encargado de abrir y cerrar el portón para acceder al garaje utiliza bluetooth para comunicarse con el dispositivo del usuario. Otras tecnologías como NFC serían viables, pero requerirían que el usuario se acercase con su dispositivo móvil al sensor, empeorando la experiencia de usuario.</w:t>
      </w:r>
    </w:p>
    <w:p w14:paraId="2364BFED" w14:textId="77777777" w:rsidR="009A3A8D" w:rsidRPr="00CC1581" w:rsidRDefault="009A3A8D" w:rsidP="009A3A8D">
      <w:pPr>
        <w:pStyle w:val="Prrafodelista"/>
        <w:spacing w:line="276" w:lineRule="auto"/>
        <w:ind w:left="0"/>
      </w:pPr>
      <w:r w:rsidRPr="00CC1581">
        <w:t xml:space="preserve">El concentrador, se encontrará cerca del portón dispone del conjunto de protocolos necesarios para la comunicación con el </w:t>
      </w:r>
      <w:proofErr w:type="spellStart"/>
      <w:r w:rsidRPr="00CC1581">
        <w:rPr>
          <w:i/>
        </w:rPr>
        <w:t>backend</w:t>
      </w:r>
      <w:proofErr w:type="spellEnd"/>
      <w:r w:rsidRPr="00CC1581">
        <w:rPr>
          <w:i/>
        </w:rPr>
        <w:t>.</w:t>
      </w:r>
      <w:r w:rsidRPr="00CC1581">
        <w:t xml:space="preserve"> En el caso de existir, los contadores de los cargadores se conectan con este concentrador si existen puntos de carga en el garaje para comunicarse.</w:t>
      </w:r>
    </w:p>
    <w:p w14:paraId="6B23A164" w14:textId="581AF271" w:rsidR="009A3A8D" w:rsidRPr="00CC1581" w:rsidRDefault="009A3A8D" w:rsidP="009A3A8D">
      <w:pPr>
        <w:pStyle w:val="Prrafodelista"/>
        <w:spacing w:line="276" w:lineRule="auto"/>
        <w:ind w:left="0"/>
      </w:pPr>
      <w:r w:rsidRPr="00CC1581">
        <w:t xml:space="preserve">La conexión del concentrador al </w:t>
      </w:r>
      <w:proofErr w:type="spellStart"/>
      <w:r w:rsidRPr="00CC1581">
        <w:rPr>
          <w:i/>
        </w:rPr>
        <w:t>backend</w:t>
      </w:r>
      <w:proofErr w:type="spellEnd"/>
      <w:r w:rsidRPr="00CC1581">
        <w:rPr>
          <w:i/>
        </w:rPr>
        <w:t xml:space="preserve"> </w:t>
      </w:r>
      <w:r w:rsidRPr="00CC1581">
        <w:t xml:space="preserve">depende de las características del garaje. Si el dispositivo se encuentra cerca de un enrutador o </w:t>
      </w:r>
      <w:proofErr w:type="spellStart"/>
      <w:r w:rsidRPr="00CC1581">
        <w:rPr>
          <w:i/>
        </w:rPr>
        <w:t>hotspot</w:t>
      </w:r>
      <w:proofErr w:type="spellEnd"/>
      <w:r w:rsidRPr="00CC1581">
        <w:rPr>
          <w:i/>
        </w:rPr>
        <w:t xml:space="preserve">, </w:t>
      </w:r>
      <w:r w:rsidRPr="00CC1581">
        <w:t xml:space="preserve">puede ser posible utilizar una conexión </w:t>
      </w:r>
      <w:proofErr w:type="spellStart"/>
      <w:r w:rsidRPr="00CC1581">
        <w:rPr>
          <w:i/>
        </w:rPr>
        <w:t>WiFi</w:t>
      </w:r>
      <w:proofErr w:type="spellEnd"/>
      <w:r w:rsidRPr="00CC1581">
        <w:t xml:space="preserve"> o Ethernet. Si no es posible, los concentradores pueden utilizar una SIM para acceder a la red.</w:t>
      </w:r>
    </w:p>
    <w:p w14:paraId="50F35F4E" w14:textId="77777777" w:rsidR="009A3A8D" w:rsidRPr="00CC1581" w:rsidRDefault="009A3A8D" w:rsidP="009A3A8D">
      <w:pPr>
        <w:pStyle w:val="Prrafodelista"/>
        <w:spacing w:line="276" w:lineRule="auto"/>
        <w:ind w:left="0"/>
      </w:pPr>
    </w:p>
    <w:p w14:paraId="239C156B" w14:textId="77777777" w:rsidR="009A3A8D" w:rsidRPr="00CC1581" w:rsidRDefault="009A3A8D" w:rsidP="009A3A8D">
      <w:pPr>
        <w:pStyle w:val="Prrafodelista"/>
        <w:spacing w:line="276" w:lineRule="auto"/>
        <w:ind w:left="0"/>
      </w:pPr>
      <w:r w:rsidRPr="00CC1581">
        <w:t>A continuación, se muestra un esquema en profundidad del sistema descrito anteriormente:</w:t>
      </w:r>
    </w:p>
    <w:p w14:paraId="2498ECC8" w14:textId="77777777" w:rsidR="003025F1" w:rsidRPr="00CC1581" w:rsidRDefault="009A3A8D" w:rsidP="003025F1">
      <w:pPr>
        <w:pStyle w:val="Prrafodelista"/>
        <w:keepNext/>
        <w:spacing w:line="276" w:lineRule="auto"/>
        <w:ind w:left="0"/>
        <w:jc w:val="center"/>
      </w:pPr>
      <w:r w:rsidRPr="00CC1581">
        <w:rPr>
          <w:noProof/>
        </w:rPr>
        <w:drawing>
          <wp:inline distT="0" distB="0" distL="0" distR="0" wp14:anchorId="04F3932B" wp14:editId="37FDAD10">
            <wp:extent cx="3704581" cy="4829175"/>
            <wp:effectExtent l="0" t="0" r="0" b="0"/>
            <wp:docPr id="1253739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743329" cy="4879685"/>
                    </a:xfrm>
                    <a:prstGeom prst="rect">
                      <a:avLst/>
                    </a:prstGeom>
                  </pic:spPr>
                </pic:pic>
              </a:graphicData>
            </a:graphic>
          </wp:inline>
        </w:drawing>
      </w:r>
    </w:p>
    <w:p w14:paraId="19C068BC" w14:textId="5CD43323" w:rsidR="003025F1" w:rsidRPr="00CC1581" w:rsidRDefault="003025F1" w:rsidP="003025F1">
      <w:pPr>
        <w:pStyle w:val="Descripcin"/>
        <w:jc w:val="center"/>
      </w:pPr>
      <w:bookmarkStart w:id="247" w:name="_Toc163572765"/>
      <w:r w:rsidRPr="00CC1581">
        <w:t xml:space="preserve">Figura </w:t>
      </w:r>
      <w:r w:rsidRPr="00CC1581">
        <w:fldChar w:fldCharType="begin"/>
      </w:r>
      <w:r w:rsidRPr="00CC1581">
        <w:instrText xml:space="preserve"> SEQ Figura \* ARABIC </w:instrText>
      </w:r>
      <w:r w:rsidRPr="00CC1581">
        <w:fldChar w:fldCharType="separate"/>
      </w:r>
      <w:r w:rsidR="00971592">
        <w:rPr>
          <w:noProof/>
        </w:rPr>
        <w:t>5</w:t>
      </w:r>
      <w:r w:rsidRPr="00CC1581">
        <w:fldChar w:fldCharType="end"/>
      </w:r>
      <w:r w:rsidRPr="00CC1581">
        <w:t>. Diagrama de la infraestructura planteada para los garajes</w:t>
      </w:r>
      <w:bookmarkEnd w:id="247"/>
    </w:p>
    <w:p w14:paraId="35EE7ACB" w14:textId="16826CE9" w:rsidR="009A3A8D" w:rsidRPr="00CC1581" w:rsidRDefault="009A3A8D" w:rsidP="009A3A8D">
      <w:pPr>
        <w:pStyle w:val="Prrafodelista"/>
        <w:spacing w:line="276" w:lineRule="auto"/>
        <w:ind w:left="0"/>
        <w:jc w:val="center"/>
      </w:pPr>
      <w:r w:rsidRPr="00CC1581">
        <w:br w:type="page"/>
      </w:r>
    </w:p>
    <w:p w14:paraId="18E99E2E" w14:textId="7641A752" w:rsidR="009A3A8D" w:rsidRPr="00CC1581" w:rsidRDefault="002344B8" w:rsidP="003037AB">
      <w:pPr>
        <w:pStyle w:val="Ttulo1"/>
        <w:numPr>
          <w:ilvl w:val="0"/>
          <w:numId w:val="0"/>
        </w:numPr>
        <w:ind w:left="360"/>
      </w:pPr>
      <w:bookmarkStart w:id="248" w:name="_Toc999593656"/>
      <w:bookmarkStart w:id="249" w:name="_Toc1342118099"/>
      <w:bookmarkStart w:id="250" w:name="_Toc562242293"/>
      <w:bookmarkStart w:id="251" w:name="_Toc467522029"/>
      <w:bookmarkStart w:id="252" w:name="_Toc161087667"/>
      <w:bookmarkStart w:id="253" w:name="_Toc163574592"/>
      <w:r w:rsidRPr="00CC1581">
        <w:lastRenderedPageBreak/>
        <w:t>Apéndice 1</w:t>
      </w:r>
      <w:r w:rsidR="009A3A8D" w:rsidRPr="00CC1581">
        <w:t>: Bocetos de Interfaces de Usuario</w:t>
      </w:r>
      <w:bookmarkEnd w:id="248"/>
      <w:bookmarkEnd w:id="249"/>
      <w:bookmarkEnd w:id="250"/>
      <w:bookmarkEnd w:id="251"/>
      <w:bookmarkEnd w:id="252"/>
      <w:bookmarkEnd w:id="253"/>
    </w:p>
    <w:p w14:paraId="55661BC8" w14:textId="77777777" w:rsidR="009A3A8D" w:rsidRPr="00CC1581" w:rsidRDefault="009A3A8D" w:rsidP="009A3A8D">
      <w:pPr>
        <w:spacing w:line="276" w:lineRule="auto"/>
      </w:pPr>
      <w:r w:rsidRPr="00CC1581">
        <w:t>El siguiente anexo contiene varios bocetos de interfaces de usuario actualizadas. Estos bocetos no son finales, ni son una representación exacta del producto final.</w:t>
      </w:r>
    </w:p>
    <w:p w14:paraId="4944B606" w14:textId="77777777" w:rsidR="009A3A8D" w:rsidRPr="00CC1581" w:rsidRDefault="009A3A8D" w:rsidP="00FC6324">
      <w:pPr>
        <w:pStyle w:val="Ttulo2"/>
        <w:rPr>
          <w:rFonts w:eastAsia="Segoe UI"/>
        </w:rPr>
      </w:pPr>
      <w:bookmarkStart w:id="254" w:name="_Toc433201804"/>
      <w:bookmarkStart w:id="255" w:name="_Toc1383973943"/>
      <w:bookmarkStart w:id="256" w:name="_Toc1204167662"/>
      <w:bookmarkStart w:id="257" w:name="_Toc572219711"/>
      <w:bookmarkStart w:id="258" w:name="_Toc161087668"/>
      <w:bookmarkStart w:id="259" w:name="_Toc163574593"/>
      <w:r w:rsidRPr="00CC1581">
        <w:rPr>
          <w:rFonts w:eastAsia="Segoe UI"/>
        </w:rPr>
        <w:t>Ofertante</w:t>
      </w:r>
      <w:bookmarkEnd w:id="254"/>
      <w:bookmarkEnd w:id="255"/>
      <w:bookmarkEnd w:id="256"/>
      <w:bookmarkEnd w:id="257"/>
      <w:bookmarkEnd w:id="258"/>
      <w:bookmarkEnd w:id="259"/>
    </w:p>
    <w:p w14:paraId="6C07F35F" w14:textId="77777777" w:rsidR="009A3A8D" w:rsidRPr="00CC1581" w:rsidRDefault="009A3A8D" w:rsidP="00B00BA8">
      <w:pPr>
        <w:pStyle w:val="PM2-NoHeadingBold"/>
        <w:rPr>
          <w:lang w:val="es-ES"/>
        </w:rPr>
      </w:pPr>
      <w:bookmarkStart w:id="260" w:name="_Toc43269013"/>
      <w:bookmarkStart w:id="261" w:name="_Toc2099378527"/>
      <w:bookmarkStart w:id="262" w:name="_Toc513015497"/>
      <w:bookmarkStart w:id="263" w:name="_Toc1335022150"/>
      <w:bookmarkStart w:id="264" w:name="_Toc161087669"/>
      <w:r w:rsidRPr="00CC1581">
        <w:rPr>
          <w:lang w:val="es-ES"/>
        </w:rPr>
        <w:t>Descripción de la plaza</w:t>
      </w:r>
      <w:bookmarkEnd w:id="260"/>
      <w:bookmarkEnd w:id="261"/>
      <w:bookmarkEnd w:id="262"/>
      <w:bookmarkEnd w:id="263"/>
      <w:bookmarkEnd w:id="264"/>
    </w:p>
    <w:p w14:paraId="5AE47137" w14:textId="77777777" w:rsidR="00401074" w:rsidRPr="00CC1581" w:rsidRDefault="009A3A8D" w:rsidP="00401074">
      <w:pPr>
        <w:keepNext/>
        <w:spacing w:line="276" w:lineRule="auto"/>
      </w:pPr>
      <w:r w:rsidRPr="00CC1581">
        <w:rPr>
          <w:noProof/>
        </w:rPr>
        <w:drawing>
          <wp:inline distT="0" distB="0" distL="0" distR="0" wp14:anchorId="2A76C1B5" wp14:editId="28F1FF38">
            <wp:extent cx="5724524" cy="4886325"/>
            <wp:effectExtent l="0" t="0" r="0" b="0"/>
            <wp:docPr id="1432272599" name="Picture 143227259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72599" name="Picture 1432272599" descr="Interfaz de usuario gráfic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724524" cy="4886325"/>
                    </a:xfrm>
                    <a:prstGeom prst="rect">
                      <a:avLst/>
                    </a:prstGeom>
                  </pic:spPr>
                </pic:pic>
              </a:graphicData>
            </a:graphic>
          </wp:inline>
        </w:drawing>
      </w:r>
    </w:p>
    <w:p w14:paraId="081072A2" w14:textId="64FE20DB" w:rsidR="009A3A8D" w:rsidRPr="00CC1581" w:rsidRDefault="00401074" w:rsidP="00401074">
      <w:pPr>
        <w:pStyle w:val="Descripcin"/>
        <w:jc w:val="center"/>
      </w:pPr>
      <w:bookmarkStart w:id="265" w:name="_Toc163572766"/>
      <w:r w:rsidRPr="00CC1581">
        <w:t xml:space="preserve">Figura </w:t>
      </w:r>
      <w:r w:rsidRPr="00CC1581">
        <w:fldChar w:fldCharType="begin"/>
      </w:r>
      <w:r w:rsidRPr="00CC1581">
        <w:instrText xml:space="preserve"> SEQ Figura \* ARABIC </w:instrText>
      </w:r>
      <w:r w:rsidRPr="00CC1581">
        <w:fldChar w:fldCharType="separate"/>
      </w:r>
      <w:r w:rsidR="00971592">
        <w:rPr>
          <w:noProof/>
        </w:rPr>
        <w:t>6</w:t>
      </w:r>
      <w:r w:rsidRPr="00CC1581">
        <w:fldChar w:fldCharType="end"/>
      </w:r>
      <w:r w:rsidRPr="00CC1581">
        <w:t>. Boceto de interfaz para la descripción de la plaza</w:t>
      </w:r>
      <w:bookmarkEnd w:id="265"/>
    </w:p>
    <w:p w14:paraId="1C35EB6A" w14:textId="77777777" w:rsidR="00B00BA8" w:rsidRPr="00CC1581" w:rsidRDefault="00B00BA8">
      <w:pPr>
        <w:spacing w:after="0"/>
        <w:jc w:val="left"/>
        <w:rPr>
          <w:rFonts w:eastAsia="PMingLiU" w:cstheme="minorHAnsi"/>
          <w:b/>
          <w:sz w:val="21"/>
          <w:szCs w:val="24"/>
        </w:rPr>
      </w:pPr>
      <w:bookmarkStart w:id="266" w:name="_Toc1110135985"/>
      <w:bookmarkStart w:id="267" w:name="_Toc2041017911"/>
      <w:bookmarkStart w:id="268" w:name="_Toc689385251"/>
      <w:bookmarkStart w:id="269" w:name="_Toc155277140"/>
      <w:bookmarkStart w:id="270" w:name="_Toc161087670"/>
      <w:r w:rsidRPr="00CC1581">
        <w:br w:type="page"/>
      </w:r>
    </w:p>
    <w:p w14:paraId="7A0A72B6" w14:textId="32B9C7E2" w:rsidR="009A3A8D" w:rsidRPr="00CC1581" w:rsidRDefault="009A3A8D" w:rsidP="00C72B89">
      <w:pPr>
        <w:pStyle w:val="PM2-NoHeadingBold"/>
        <w:rPr>
          <w:lang w:val="es-ES"/>
        </w:rPr>
      </w:pPr>
      <w:r w:rsidRPr="00CC1581">
        <w:rPr>
          <w:lang w:val="es-ES"/>
        </w:rPr>
        <w:lastRenderedPageBreak/>
        <w:t>Disponibilidad de la plaza</w:t>
      </w:r>
      <w:bookmarkEnd w:id="266"/>
      <w:bookmarkEnd w:id="267"/>
      <w:bookmarkEnd w:id="268"/>
      <w:bookmarkEnd w:id="269"/>
      <w:bookmarkEnd w:id="270"/>
    </w:p>
    <w:p w14:paraId="26E1F350" w14:textId="77777777" w:rsidR="00401074" w:rsidRPr="00CC1581" w:rsidRDefault="009A3A8D" w:rsidP="00401074">
      <w:pPr>
        <w:keepNext/>
        <w:spacing w:line="276" w:lineRule="auto"/>
      </w:pPr>
      <w:r w:rsidRPr="00CC1581">
        <w:rPr>
          <w:noProof/>
        </w:rPr>
        <w:drawing>
          <wp:inline distT="0" distB="0" distL="0" distR="0" wp14:anchorId="66D8BF3D" wp14:editId="242D7455">
            <wp:extent cx="5962650" cy="6704990"/>
            <wp:effectExtent l="0" t="0" r="0" b="0"/>
            <wp:docPr id="50809139" name="Picture 50809139"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9139" name="Picture 50809139" descr="Interfaz de usuario gráfica&#10;&#10;Descripción generada automáticamente con confianza media"/>
                    <pic:cNvPicPr/>
                  </pic:nvPicPr>
                  <pic:blipFill>
                    <a:blip r:embed="rId40">
                      <a:extLst>
                        <a:ext uri="{28A0092B-C50C-407E-A947-70E740481C1C}">
                          <a14:useLocalDpi xmlns:a14="http://schemas.microsoft.com/office/drawing/2010/main" val="0"/>
                        </a:ext>
                      </a:extLst>
                    </a:blip>
                    <a:stretch>
                      <a:fillRect/>
                    </a:stretch>
                  </pic:blipFill>
                  <pic:spPr>
                    <a:xfrm>
                      <a:off x="0" y="0"/>
                      <a:ext cx="5962650" cy="6704990"/>
                    </a:xfrm>
                    <a:prstGeom prst="rect">
                      <a:avLst/>
                    </a:prstGeom>
                  </pic:spPr>
                </pic:pic>
              </a:graphicData>
            </a:graphic>
          </wp:inline>
        </w:drawing>
      </w:r>
    </w:p>
    <w:p w14:paraId="7DDFA35A" w14:textId="03E9B74A" w:rsidR="009A3A8D" w:rsidRPr="00CC1581" w:rsidRDefault="00401074" w:rsidP="00401074">
      <w:pPr>
        <w:pStyle w:val="Descripcin"/>
        <w:jc w:val="center"/>
      </w:pPr>
      <w:bookmarkStart w:id="271" w:name="_Toc163572767"/>
      <w:r w:rsidRPr="00CC1581">
        <w:t xml:space="preserve">Figura </w:t>
      </w:r>
      <w:r w:rsidRPr="00CC1581">
        <w:fldChar w:fldCharType="begin"/>
      </w:r>
      <w:r w:rsidRPr="00CC1581">
        <w:instrText xml:space="preserve"> SEQ Figura \* ARABIC </w:instrText>
      </w:r>
      <w:r w:rsidRPr="00CC1581">
        <w:fldChar w:fldCharType="separate"/>
      </w:r>
      <w:r w:rsidR="00971592">
        <w:rPr>
          <w:noProof/>
        </w:rPr>
        <w:t>7</w:t>
      </w:r>
      <w:r w:rsidRPr="00CC1581">
        <w:fldChar w:fldCharType="end"/>
      </w:r>
      <w:r w:rsidRPr="00CC1581">
        <w:t>. Boceto de interfaz para la disponibilidad de la plaza</w:t>
      </w:r>
      <w:bookmarkEnd w:id="271"/>
    </w:p>
    <w:p w14:paraId="078AC1FD" w14:textId="77777777" w:rsidR="009A3A8D" w:rsidRPr="00CC1581" w:rsidRDefault="009A3A8D" w:rsidP="009A3A8D">
      <w:pPr>
        <w:spacing w:line="276" w:lineRule="auto"/>
      </w:pPr>
      <w:r w:rsidRPr="00CC1581">
        <w:br w:type="page"/>
      </w:r>
    </w:p>
    <w:p w14:paraId="7140B7FC" w14:textId="77777777" w:rsidR="009A3A8D" w:rsidRPr="00CC1581" w:rsidRDefault="009A3A8D" w:rsidP="00FC6324">
      <w:pPr>
        <w:pStyle w:val="Ttulo2"/>
        <w:rPr>
          <w:rFonts w:eastAsia="Segoe UI"/>
        </w:rPr>
      </w:pPr>
      <w:bookmarkStart w:id="272" w:name="_Toc950952289"/>
      <w:bookmarkStart w:id="273" w:name="_Toc1342449205"/>
      <w:bookmarkStart w:id="274" w:name="_Toc1697993451"/>
      <w:bookmarkStart w:id="275" w:name="_Toc157250534"/>
      <w:bookmarkStart w:id="276" w:name="_Toc161087671"/>
      <w:bookmarkStart w:id="277" w:name="_Toc163574594"/>
      <w:r w:rsidRPr="00CC1581">
        <w:rPr>
          <w:rFonts w:eastAsia="Segoe UI"/>
        </w:rPr>
        <w:lastRenderedPageBreak/>
        <w:t>Cliente</w:t>
      </w:r>
      <w:bookmarkEnd w:id="272"/>
      <w:bookmarkEnd w:id="273"/>
      <w:bookmarkEnd w:id="274"/>
      <w:bookmarkEnd w:id="275"/>
      <w:bookmarkEnd w:id="276"/>
      <w:bookmarkEnd w:id="277"/>
    </w:p>
    <w:p w14:paraId="5ADF3DC6" w14:textId="77777777" w:rsidR="009A3A8D" w:rsidRPr="00CC1581" w:rsidRDefault="009A3A8D" w:rsidP="00B00BA8">
      <w:pPr>
        <w:pStyle w:val="PM2-NoHeadingBold"/>
        <w:rPr>
          <w:lang w:val="es-ES"/>
        </w:rPr>
      </w:pPr>
      <w:bookmarkStart w:id="278" w:name="_Toc1064117459"/>
      <w:bookmarkStart w:id="279" w:name="_Toc1942174260"/>
      <w:bookmarkStart w:id="280" w:name="_Toc1424827190"/>
      <w:bookmarkStart w:id="281" w:name="_Toc73272146"/>
      <w:bookmarkStart w:id="282" w:name="_Toc161087672"/>
      <w:r w:rsidRPr="00CC1581">
        <w:rPr>
          <w:lang w:val="es-ES"/>
        </w:rPr>
        <w:t>Mapa de plazas</w:t>
      </w:r>
      <w:bookmarkEnd w:id="278"/>
      <w:bookmarkEnd w:id="279"/>
      <w:bookmarkEnd w:id="280"/>
      <w:bookmarkEnd w:id="281"/>
      <w:bookmarkEnd w:id="282"/>
    </w:p>
    <w:p w14:paraId="33CE954E" w14:textId="77777777" w:rsidR="00401074" w:rsidRPr="00CC1581" w:rsidRDefault="009A3A8D" w:rsidP="00401074">
      <w:pPr>
        <w:keepNext/>
        <w:spacing w:line="276" w:lineRule="auto"/>
      </w:pPr>
      <w:r w:rsidRPr="00CC1581">
        <w:rPr>
          <w:noProof/>
        </w:rPr>
        <w:drawing>
          <wp:inline distT="0" distB="0" distL="0" distR="0" wp14:anchorId="7ED4AD4D" wp14:editId="33ACCB3F">
            <wp:extent cx="5267325" cy="6960607"/>
            <wp:effectExtent l="0" t="0" r="0" b="0"/>
            <wp:docPr id="145521261" name="Picture 14552126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1261" name="Picture 145521261" descr="Interfaz de usuario gráfica, Aplicación&#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273786" cy="6969144"/>
                    </a:xfrm>
                    <a:prstGeom prst="rect">
                      <a:avLst/>
                    </a:prstGeom>
                  </pic:spPr>
                </pic:pic>
              </a:graphicData>
            </a:graphic>
          </wp:inline>
        </w:drawing>
      </w:r>
    </w:p>
    <w:p w14:paraId="4151BF41" w14:textId="11B4B58D" w:rsidR="009A3A8D" w:rsidRPr="00CC1581" w:rsidRDefault="00401074" w:rsidP="00401074">
      <w:pPr>
        <w:pStyle w:val="Descripcin"/>
        <w:jc w:val="center"/>
      </w:pPr>
      <w:bookmarkStart w:id="283" w:name="_Toc163572768"/>
      <w:r w:rsidRPr="00CC1581">
        <w:t xml:space="preserve">Figura </w:t>
      </w:r>
      <w:r w:rsidRPr="00CC1581">
        <w:fldChar w:fldCharType="begin"/>
      </w:r>
      <w:r w:rsidRPr="00CC1581">
        <w:instrText xml:space="preserve"> SEQ Figura \* ARABIC </w:instrText>
      </w:r>
      <w:r w:rsidRPr="00CC1581">
        <w:fldChar w:fldCharType="separate"/>
      </w:r>
      <w:r w:rsidR="00971592">
        <w:rPr>
          <w:noProof/>
        </w:rPr>
        <w:t>8</w:t>
      </w:r>
      <w:r w:rsidRPr="00CC1581">
        <w:fldChar w:fldCharType="end"/>
      </w:r>
      <w:r w:rsidRPr="00CC1581">
        <w:t>. Boceto de interfaz para el mapa de garajes</w:t>
      </w:r>
      <w:bookmarkEnd w:id="283"/>
    </w:p>
    <w:p w14:paraId="7822F0C9" w14:textId="77777777" w:rsidR="009A3A8D" w:rsidRPr="00CC1581" w:rsidRDefault="009A3A8D" w:rsidP="009A3A8D">
      <w:pPr>
        <w:spacing w:line="276" w:lineRule="auto"/>
      </w:pPr>
    </w:p>
    <w:p w14:paraId="17EF2113" w14:textId="77777777" w:rsidR="00B00BA8" w:rsidRPr="00CC1581" w:rsidRDefault="00B00BA8">
      <w:pPr>
        <w:spacing w:after="0"/>
        <w:jc w:val="left"/>
        <w:rPr>
          <w:rFonts w:ascii="Calibri" w:eastAsia="Segoe UI" w:hAnsi="Calibri"/>
          <w:b/>
          <w:sz w:val="24"/>
        </w:rPr>
      </w:pPr>
      <w:bookmarkStart w:id="284" w:name="_Toc1722787831"/>
      <w:bookmarkStart w:id="285" w:name="_Toc1196155257"/>
      <w:bookmarkStart w:id="286" w:name="_Toc49452694"/>
      <w:bookmarkStart w:id="287" w:name="_Toc1420033144"/>
      <w:bookmarkStart w:id="288" w:name="_Toc161087673"/>
      <w:r w:rsidRPr="00CC1581">
        <w:rPr>
          <w:rFonts w:eastAsia="Segoe UI"/>
        </w:rPr>
        <w:br w:type="page"/>
      </w:r>
    </w:p>
    <w:p w14:paraId="6F7C367E" w14:textId="382C5614" w:rsidR="009A3A8D" w:rsidRPr="00CC1581" w:rsidRDefault="009A3A8D" w:rsidP="00FC6324">
      <w:pPr>
        <w:pStyle w:val="Ttulo2"/>
        <w:rPr>
          <w:rFonts w:eastAsia="Segoe UI"/>
        </w:rPr>
      </w:pPr>
      <w:bookmarkStart w:id="289" w:name="_Toc163574595"/>
      <w:r w:rsidRPr="00CC1581">
        <w:rPr>
          <w:rFonts w:eastAsia="Segoe UI"/>
        </w:rPr>
        <w:lastRenderedPageBreak/>
        <w:t>Ambos</w:t>
      </w:r>
      <w:bookmarkEnd w:id="284"/>
      <w:bookmarkEnd w:id="285"/>
      <w:bookmarkEnd w:id="286"/>
      <w:bookmarkEnd w:id="287"/>
      <w:bookmarkEnd w:id="288"/>
      <w:bookmarkEnd w:id="289"/>
    </w:p>
    <w:p w14:paraId="0B437A23" w14:textId="77777777" w:rsidR="009A3A8D" w:rsidRPr="00CC1581" w:rsidRDefault="009A3A8D" w:rsidP="00B00BA8">
      <w:pPr>
        <w:pStyle w:val="PM2-NoHeadingBold"/>
        <w:rPr>
          <w:lang w:val="es-ES"/>
        </w:rPr>
      </w:pPr>
      <w:bookmarkStart w:id="290" w:name="_Toc1076458971"/>
      <w:bookmarkStart w:id="291" w:name="_Toc2086596227"/>
      <w:bookmarkStart w:id="292" w:name="_Toc342430620"/>
      <w:bookmarkStart w:id="293" w:name="_Toc1742490301"/>
      <w:bookmarkStart w:id="294" w:name="_Toc161087674"/>
      <w:r w:rsidRPr="00CC1581">
        <w:rPr>
          <w:lang w:val="es-ES"/>
        </w:rPr>
        <w:t>Registro de usuario</w:t>
      </w:r>
      <w:bookmarkEnd w:id="290"/>
      <w:bookmarkEnd w:id="291"/>
      <w:bookmarkEnd w:id="292"/>
      <w:bookmarkEnd w:id="293"/>
      <w:bookmarkEnd w:id="294"/>
    </w:p>
    <w:p w14:paraId="0060FA71" w14:textId="77777777" w:rsidR="00401074" w:rsidRPr="00CC1581" w:rsidRDefault="009A3A8D" w:rsidP="00401074">
      <w:pPr>
        <w:keepNext/>
        <w:spacing w:line="276" w:lineRule="auto"/>
      </w:pPr>
      <w:r w:rsidRPr="00CC1581">
        <w:rPr>
          <w:noProof/>
        </w:rPr>
        <w:drawing>
          <wp:inline distT="0" distB="0" distL="0" distR="0" wp14:anchorId="44C0F4FD" wp14:editId="39836CC5">
            <wp:extent cx="5905498" cy="5061858"/>
            <wp:effectExtent l="0" t="0" r="0" b="0"/>
            <wp:docPr id="772752313" name="Picture 77275231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52313" name="Picture 772752313" descr="Interfaz de usuario gráfica&#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5905498" cy="5061858"/>
                    </a:xfrm>
                    <a:prstGeom prst="rect">
                      <a:avLst/>
                    </a:prstGeom>
                  </pic:spPr>
                </pic:pic>
              </a:graphicData>
            </a:graphic>
          </wp:inline>
        </w:drawing>
      </w:r>
    </w:p>
    <w:p w14:paraId="36B135A8" w14:textId="1BCED46A" w:rsidR="009A3A8D" w:rsidRPr="00CC1581" w:rsidRDefault="00401074" w:rsidP="00401074">
      <w:pPr>
        <w:pStyle w:val="Descripcin"/>
        <w:jc w:val="center"/>
      </w:pPr>
      <w:bookmarkStart w:id="295" w:name="_Toc163572769"/>
      <w:r w:rsidRPr="00CC1581">
        <w:t xml:space="preserve">Figura </w:t>
      </w:r>
      <w:r w:rsidRPr="00CC1581">
        <w:fldChar w:fldCharType="begin"/>
      </w:r>
      <w:r w:rsidRPr="00CC1581">
        <w:instrText xml:space="preserve"> SEQ Figura \* ARABIC </w:instrText>
      </w:r>
      <w:r w:rsidRPr="00CC1581">
        <w:fldChar w:fldCharType="separate"/>
      </w:r>
      <w:r w:rsidR="00971592">
        <w:rPr>
          <w:noProof/>
        </w:rPr>
        <w:t>9</w:t>
      </w:r>
      <w:r w:rsidRPr="00CC1581">
        <w:fldChar w:fldCharType="end"/>
      </w:r>
      <w:r w:rsidRPr="00CC1581">
        <w:t>. Boceto de interfaz para el registro de usuarios</w:t>
      </w:r>
      <w:bookmarkEnd w:id="295"/>
    </w:p>
    <w:p w14:paraId="4AC7B0E3" w14:textId="77777777" w:rsidR="00B00BA8" w:rsidRPr="00CC1581" w:rsidRDefault="00B00BA8">
      <w:pPr>
        <w:spacing w:after="0"/>
        <w:jc w:val="left"/>
        <w:rPr>
          <w:rFonts w:eastAsia="PMingLiU" w:cstheme="minorHAnsi"/>
          <w:b/>
          <w:sz w:val="21"/>
          <w:szCs w:val="24"/>
        </w:rPr>
      </w:pPr>
      <w:bookmarkStart w:id="296" w:name="_Toc273429548"/>
      <w:bookmarkStart w:id="297" w:name="_Toc440468342"/>
      <w:bookmarkStart w:id="298" w:name="_Toc272593420"/>
      <w:bookmarkStart w:id="299" w:name="_Toc633759095"/>
      <w:bookmarkStart w:id="300" w:name="_Toc161087675"/>
      <w:r w:rsidRPr="00CC1581">
        <w:br w:type="page"/>
      </w:r>
    </w:p>
    <w:p w14:paraId="47643690" w14:textId="2258FBFC" w:rsidR="009A3A8D" w:rsidRPr="00CC1581" w:rsidRDefault="009A3A8D" w:rsidP="00B00BA8">
      <w:pPr>
        <w:pStyle w:val="PM2-NoHeadingBold"/>
        <w:rPr>
          <w:lang w:val="es-ES"/>
        </w:rPr>
      </w:pPr>
      <w:r w:rsidRPr="00CC1581">
        <w:rPr>
          <w:lang w:val="es-ES"/>
        </w:rPr>
        <w:lastRenderedPageBreak/>
        <w:t>Definición de vehículo</w:t>
      </w:r>
      <w:bookmarkEnd w:id="296"/>
      <w:bookmarkEnd w:id="297"/>
      <w:bookmarkEnd w:id="298"/>
      <w:bookmarkEnd w:id="299"/>
      <w:bookmarkEnd w:id="300"/>
    </w:p>
    <w:p w14:paraId="123E1E4B" w14:textId="77777777" w:rsidR="00401074" w:rsidRPr="00CC1581" w:rsidRDefault="00B00BA8" w:rsidP="00401074">
      <w:pPr>
        <w:pStyle w:val="PM2-Body"/>
        <w:keepNext/>
        <w:rPr>
          <w:lang w:val="es-ES"/>
        </w:rPr>
      </w:pPr>
      <w:r w:rsidRPr="00CC1581">
        <w:rPr>
          <w:noProof/>
          <w:lang w:val="es-ES"/>
        </w:rPr>
        <w:drawing>
          <wp:inline distT="0" distB="0" distL="0" distR="0" wp14:anchorId="3EEECCAB" wp14:editId="2EF86597">
            <wp:extent cx="5274310" cy="4405067"/>
            <wp:effectExtent l="0" t="0" r="2540" b="0"/>
            <wp:docPr id="2099006467" name="Picture 209900646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06467" name="Picture 2099006467" descr="Interfaz de usuario gráfica, Aplicación&#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274310" cy="4405067"/>
                    </a:xfrm>
                    <a:prstGeom prst="rect">
                      <a:avLst/>
                    </a:prstGeom>
                  </pic:spPr>
                </pic:pic>
              </a:graphicData>
            </a:graphic>
          </wp:inline>
        </w:drawing>
      </w:r>
    </w:p>
    <w:p w14:paraId="0101A9C5" w14:textId="3703F840" w:rsidR="009A3A8D" w:rsidRPr="00CC1581" w:rsidRDefault="00401074" w:rsidP="00401074">
      <w:pPr>
        <w:pStyle w:val="Descripcin"/>
        <w:jc w:val="center"/>
      </w:pPr>
      <w:bookmarkStart w:id="301" w:name="_Toc163572770"/>
      <w:r w:rsidRPr="00CC1581">
        <w:t xml:space="preserve">Figura </w:t>
      </w:r>
      <w:r w:rsidRPr="00CC1581">
        <w:fldChar w:fldCharType="begin"/>
      </w:r>
      <w:r w:rsidRPr="00CC1581">
        <w:instrText xml:space="preserve"> SEQ Figura \* ARABIC </w:instrText>
      </w:r>
      <w:r w:rsidRPr="00CC1581">
        <w:fldChar w:fldCharType="separate"/>
      </w:r>
      <w:r w:rsidR="00971592">
        <w:rPr>
          <w:noProof/>
        </w:rPr>
        <w:t>10</w:t>
      </w:r>
      <w:r w:rsidRPr="00CC1581">
        <w:fldChar w:fldCharType="end"/>
      </w:r>
      <w:r w:rsidRPr="00CC1581">
        <w:t>. Boceto de interfaz para el registro de vehículos del cliente</w:t>
      </w:r>
      <w:bookmarkEnd w:id="301"/>
    </w:p>
    <w:p w14:paraId="59EDB228" w14:textId="77777777" w:rsidR="009A3A8D" w:rsidRPr="00CC1581" w:rsidRDefault="009A3A8D">
      <w:pPr>
        <w:spacing w:after="0"/>
        <w:jc w:val="left"/>
        <w:rPr>
          <w:rFonts w:cstheme="minorHAnsi"/>
          <w:b/>
          <w:smallCaps/>
          <w:sz w:val="28"/>
        </w:rPr>
      </w:pPr>
      <w:r w:rsidRPr="00CC1581">
        <w:br w:type="page"/>
      </w:r>
    </w:p>
    <w:p w14:paraId="0DD1341C" w14:textId="49369EC5" w:rsidR="000316D6" w:rsidRPr="00CC1581" w:rsidRDefault="000316D6" w:rsidP="003037AB">
      <w:pPr>
        <w:pStyle w:val="Ttulo1"/>
        <w:numPr>
          <w:ilvl w:val="0"/>
          <w:numId w:val="0"/>
        </w:numPr>
        <w:ind w:left="360"/>
      </w:pPr>
      <w:bookmarkStart w:id="302" w:name="_Toc163574596"/>
      <w:r w:rsidRPr="00CC1581">
        <w:lastRenderedPageBreak/>
        <w:t>Ap</w:t>
      </w:r>
      <w:r w:rsidR="00350AA1" w:rsidRPr="00CC1581">
        <w:t xml:space="preserve">éndice </w:t>
      </w:r>
      <w:r w:rsidR="002344B8" w:rsidRPr="00CC1581">
        <w:t>2</w:t>
      </w:r>
      <w:r w:rsidRPr="00CC1581">
        <w:t>: Referenc</w:t>
      </w:r>
      <w:r w:rsidR="00350AA1" w:rsidRPr="00CC1581">
        <w:t xml:space="preserve">ias y </w:t>
      </w:r>
      <w:r w:rsidR="00D657BC" w:rsidRPr="00CC1581">
        <w:t xml:space="preserve">documentos </w:t>
      </w:r>
      <w:bookmarkEnd w:id="12"/>
      <w:bookmarkEnd w:id="13"/>
      <w:r w:rsidR="00D657BC" w:rsidRPr="00CC1581">
        <w:t>relacionados</w:t>
      </w:r>
      <w:bookmarkEnd w:id="14"/>
      <w:bookmarkEnd w:id="302"/>
    </w:p>
    <w:tbl>
      <w:tblPr>
        <w:tblW w:w="4937" w:type="pct"/>
        <w:tblInd w:w="10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454"/>
        <w:gridCol w:w="3828"/>
        <w:gridCol w:w="3909"/>
      </w:tblGrid>
      <w:tr w:rsidR="00EF67B3" w:rsidRPr="00CC1581" w14:paraId="4939DF16" w14:textId="77777777" w:rsidTr="00730302">
        <w:tc>
          <w:tcPr>
            <w:tcW w:w="277" w:type="pct"/>
            <w:tcBorders>
              <w:top w:val="single" w:sz="4" w:space="0" w:color="BFBFBF"/>
              <w:left w:val="single" w:sz="4" w:space="0" w:color="BFBFBF"/>
              <w:bottom w:val="single" w:sz="4" w:space="0" w:color="BFBFBF"/>
              <w:right w:val="single" w:sz="4" w:space="0" w:color="BFBFBF"/>
            </w:tcBorders>
            <w:shd w:val="clear" w:color="auto" w:fill="D9D9D9" w:themeFill="background1" w:themeFillShade="D9"/>
            <w:hideMark/>
          </w:tcPr>
          <w:p w14:paraId="2DC8CAD9" w14:textId="77777777" w:rsidR="00EF67B3" w:rsidRPr="00CC1581" w:rsidRDefault="00EF67B3" w:rsidP="004C35D1">
            <w:pPr>
              <w:suppressAutoHyphens/>
              <w:spacing w:before="60" w:after="60"/>
              <w:rPr>
                <w:rFonts w:ascii="Calibri" w:hAnsi="Calibri" w:cs="CG Times (W1)"/>
                <w:b/>
                <w:color w:val="000000"/>
                <w:kern w:val="2"/>
                <w:lang w:eastAsia="ar-SA"/>
              </w:rPr>
            </w:pPr>
            <w:r w:rsidRPr="00CC1581">
              <w:rPr>
                <w:rFonts w:ascii="Calibri" w:hAnsi="Calibri"/>
                <w:b/>
                <w:color w:val="000000"/>
              </w:rPr>
              <w:t>ID</w:t>
            </w:r>
          </w:p>
        </w:tc>
        <w:tc>
          <w:tcPr>
            <w:tcW w:w="2337" w:type="pct"/>
            <w:tcBorders>
              <w:top w:val="single" w:sz="4" w:space="0" w:color="BFBFBF"/>
              <w:left w:val="single" w:sz="4" w:space="0" w:color="BFBFBF"/>
              <w:bottom w:val="single" w:sz="4" w:space="0" w:color="BFBFBF"/>
              <w:right w:val="single" w:sz="4" w:space="0" w:color="BFBFBF"/>
            </w:tcBorders>
            <w:shd w:val="clear" w:color="auto" w:fill="D9D9D9" w:themeFill="background1" w:themeFillShade="D9"/>
            <w:hideMark/>
          </w:tcPr>
          <w:p w14:paraId="0B1AB4E9" w14:textId="2E541433" w:rsidR="00EF67B3" w:rsidRPr="00CC1581" w:rsidRDefault="00730302" w:rsidP="004C35D1">
            <w:pPr>
              <w:suppressAutoHyphens/>
              <w:spacing w:before="60" w:after="60"/>
              <w:rPr>
                <w:rFonts w:ascii="Calibri" w:hAnsi="Calibri" w:cs="CG Times (W1)"/>
                <w:b/>
                <w:color w:val="000000"/>
                <w:kern w:val="2"/>
                <w:lang w:eastAsia="ar-SA"/>
              </w:rPr>
            </w:pPr>
            <w:r w:rsidRPr="00CC1581">
              <w:rPr>
                <w:rFonts w:ascii="Calibri" w:hAnsi="Calibri"/>
                <w:b/>
                <w:color w:val="000000"/>
              </w:rPr>
              <w:t>Referencia o Documento Relacionado</w:t>
            </w:r>
          </w:p>
        </w:tc>
        <w:tc>
          <w:tcPr>
            <w:tcW w:w="2386" w:type="pct"/>
            <w:tcBorders>
              <w:top w:val="single" w:sz="4" w:space="0" w:color="BFBFBF"/>
              <w:left w:val="single" w:sz="4" w:space="0" w:color="BFBFBF"/>
              <w:bottom w:val="single" w:sz="4" w:space="0" w:color="BFBFBF"/>
              <w:right w:val="single" w:sz="4" w:space="0" w:color="BFBFBF"/>
            </w:tcBorders>
            <w:shd w:val="clear" w:color="auto" w:fill="D9D9D9" w:themeFill="background1" w:themeFillShade="D9"/>
          </w:tcPr>
          <w:p w14:paraId="1A9B0C77" w14:textId="2CEDCEB9" w:rsidR="00EF67B3" w:rsidRPr="00CC1581" w:rsidRDefault="00730302" w:rsidP="00730302">
            <w:pPr>
              <w:suppressAutoHyphens/>
              <w:spacing w:before="60" w:after="60"/>
              <w:rPr>
                <w:rFonts w:ascii="Calibri" w:hAnsi="Calibri"/>
                <w:b/>
                <w:color w:val="000000"/>
              </w:rPr>
            </w:pPr>
            <w:r w:rsidRPr="00CC1581">
              <w:rPr>
                <w:rFonts w:ascii="Calibri" w:hAnsi="Calibri"/>
                <w:b/>
                <w:color w:val="000000"/>
              </w:rPr>
              <w:t xml:space="preserve">Recurso o </w:t>
            </w:r>
            <w:proofErr w:type="gramStart"/>
            <w:r w:rsidR="00EF67B3" w:rsidRPr="00CC1581">
              <w:rPr>
                <w:rFonts w:ascii="Calibri" w:hAnsi="Calibri"/>
                <w:b/>
                <w:color w:val="000000"/>
              </w:rPr>
              <w:t>Link</w:t>
            </w:r>
            <w:proofErr w:type="gramEnd"/>
            <w:r w:rsidR="00EF67B3" w:rsidRPr="00CC1581">
              <w:rPr>
                <w:rFonts w:ascii="Calibri" w:hAnsi="Calibri"/>
                <w:b/>
                <w:color w:val="000000"/>
              </w:rPr>
              <w:t>/</w:t>
            </w:r>
            <w:r w:rsidRPr="00CC1581">
              <w:rPr>
                <w:rFonts w:ascii="Calibri" w:hAnsi="Calibri"/>
                <w:b/>
                <w:color w:val="000000"/>
              </w:rPr>
              <w:t>Ubicación</w:t>
            </w:r>
          </w:p>
        </w:tc>
      </w:tr>
      <w:tr w:rsidR="000B2800" w:rsidRPr="00CC1581" w14:paraId="47AE6410" w14:textId="77777777" w:rsidTr="00730302">
        <w:tc>
          <w:tcPr>
            <w:tcW w:w="277" w:type="pct"/>
            <w:tcBorders>
              <w:top w:val="single" w:sz="4" w:space="0" w:color="BFBFBF"/>
              <w:left w:val="single" w:sz="4" w:space="0" w:color="BFBFBF"/>
              <w:bottom w:val="single" w:sz="4" w:space="0" w:color="BFBFBF"/>
              <w:right w:val="single" w:sz="4" w:space="0" w:color="BFBFBF"/>
            </w:tcBorders>
            <w:shd w:val="clear" w:color="auto" w:fill="D9D9D9" w:themeFill="background1" w:themeFillShade="D9"/>
          </w:tcPr>
          <w:p w14:paraId="51F38C76" w14:textId="1889CCB7" w:rsidR="000B2800" w:rsidRPr="00CC1581" w:rsidRDefault="000B2800" w:rsidP="000B2800">
            <w:pPr>
              <w:suppressAutoHyphens/>
              <w:spacing w:before="60" w:after="60"/>
              <w:jc w:val="left"/>
              <w:rPr>
                <w:rFonts w:ascii="Calibri" w:hAnsi="Calibri" w:cs="CG Times (W1)"/>
                <w:color w:val="000000"/>
                <w:kern w:val="2"/>
                <w:sz w:val="20"/>
                <w:lang w:eastAsia="ar-SA"/>
              </w:rPr>
            </w:pPr>
            <w:r w:rsidRPr="00CC1581">
              <w:rPr>
                <w:rFonts w:ascii="Calibri" w:hAnsi="Calibri" w:cs="CG Times (W1)"/>
                <w:color w:val="000000"/>
                <w:kern w:val="2"/>
                <w:sz w:val="20"/>
                <w:lang w:eastAsia="ar-SA"/>
              </w:rPr>
              <w:t>1</w:t>
            </w:r>
          </w:p>
        </w:tc>
        <w:tc>
          <w:tcPr>
            <w:tcW w:w="2337" w:type="pct"/>
            <w:tcBorders>
              <w:top w:val="single" w:sz="4" w:space="0" w:color="BFBFBF"/>
              <w:left w:val="single" w:sz="4" w:space="0" w:color="BFBFBF"/>
              <w:bottom w:val="single" w:sz="4" w:space="0" w:color="BFBFBF"/>
              <w:right w:val="single" w:sz="4" w:space="0" w:color="BFBFBF"/>
            </w:tcBorders>
            <w:shd w:val="clear" w:color="auto" w:fill="D9D9D9" w:themeFill="background1" w:themeFillShade="D9"/>
          </w:tcPr>
          <w:p w14:paraId="07606349" w14:textId="383C9A89" w:rsidR="000B2800" w:rsidRPr="00CC1581" w:rsidRDefault="000B2800" w:rsidP="000B2800">
            <w:pPr>
              <w:jc w:val="left"/>
              <w:rPr>
                <w:rFonts w:cstheme="minorHAnsi"/>
                <w:color w:val="005828"/>
                <w:sz w:val="20"/>
              </w:rPr>
            </w:pPr>
            <w:r w:rsidRPr="00CC1581">
              <w:rPr>
                <w:rFonts w:cstheme="minorHAnsi"/>
                <w:color w:val="005828"/>
                <w:sz w:val="20"/>
              </w:rPr>
              <w:t>Carpeta del Proyecto</w:t>
            </w:r>
          </w:p>
        </w:tc>
        <w:tc>
          <w:tcPr>
            <w:tcW w:w="2386" w:type="pct"/>
            <w:tcBorders>
              <w:top w:val="single" w:sz="4" w:space="0" w:color="BFBFBF"/>
              <w:left w:val="single" w:sz="4" w:space="0" w:color="BFBFBF"/>
              <w:bottom w:val="single" w:sz="4" w:space="0" w:color="BFBFBF"/>
              <w:right w:val="single" w:sz="4" w:space="0" w:color="BFBFBF"/>
            </w:tcBorders>
            <w:shd w:val="clear" w:color="auto" w:fill="D9D9D9" w:themeFill="background1" w:themeFillShade="D9"/>
          </w:tcPr>
          <w:p w14:paraId="17CDA7E3" w14:textId="120F8477" w:rsidR="000B2800" w:rsidRPr="00CC1581" w:rsidRDefault="000B2800" w:rsidP="000B2800">
            <w:pPr>
              <w:suppressAutoHyphens/>
              <w:spacing w:before="60" w:after="60"/>
              <w:rPr>
                <w:rFonts w:ascii="Calibri" w:hAnsi="Calibri"/>
                <w:b/>
                <w:color w:val="000000"/>
              </w:rPr>
            </w:pPr>
            <w:r w:rsidRPr="00CC1581">
              <w:rPr>
                <w:rFonts w:ascii="Calibri" w:eastAsia="SimSun" w:hAnsi="Calibri"/>
                <w:i/>
                <w:color w:val="1B6FB5"/>
                <w:sz w:val="20"/>
                <w:lang w:eastAsia="zh-CN"/>
              </w:rPr>
              <w:t xml:space="preserve">Carpeta </w:t>
            </w:r>
            <w:proofErr w:type="spellStart"/>
            <w:r w:rsidRPr="00CC1581">
              <w:rPr>
                <w:rFonts w:ascii="Calibri" w:eastAsia="SimSun" w:hAnsi="Calibri"/>
                <w:i/>
                <w:color w:val="1B6FB5"/>
                <w:sz w:val="20"/>
                <w:lang w:eastAsia="zh-CN"/>
              </w:rPr>
              <w:t>Teams</w:t>
            </w:r>
            <w:proofErr w:type="spellEnd"/>
            <w:r w:rsidRPr="00CC1581">
              <w:rPr>
                <w:rFonts w:ascii="Calibri" w:eastAsia="SimSun" w:hAnsi="Calibri"/>
                <w:i/>
                <w:color w:val="1B6FB5"/>
                <w:sz w:val="20"/>
                <w:lang w:eastAsia="zh-CN"/>
              </w:rPr>
              <w:t xml:space="preserve"> del proyecto (Archivos del canal GIITIN </w:t>
            </w:r>
            <w:proofErr w:type="spellStart"/>
            <w:r w:rsidRPr="00CC1581">
              <w:rPr>
                <w:rFonts w:ascii="Calibri" w:eastAsia="SimSun" w:hAnsi="Calibri"/>
                <w:i/>
                <w:color w:val="1B6FB5"/>
                <w:sz w:val="20"/>
                <w:lang w:eastAsia="zh-CN"/>
              </w:rPr>
              <w:t>Proyetos</w:t>
            </w:r>
            <w:proofErr w:type="spellEnd"/>
            <w:r w:rsidRPr="00CC1581">
              <w:rPr>
                <w:rFonts w:ascii="Calibri" w:eastAsia="SimSun" w:hAnsi="Calibri"/>
                <w:i/>
                <w:color w:val="1B6FB5"/>
                <w:sz w:val="20"/>
                <w:lang w:eastAsia="zh-CN"/>
              </w:rPr>
              <w:t xml:space="preserve"> PL03): T:\</w:t>
            </w:r>
          </w:p>
        </w:tc>
      </w:tr>
      <w:tr w:rsidR="000B2800" w:rsidRPr="00CC1581" w14:paraId="49888C3A" w14:textId="77777777" w:rsidTr="00730302">
        <w:tc>
          <w:tcPr>
            <w:tcW w:w="277" w:type="pct"/>
            <w:tcBorders>
              <w:top w:val="single" w:sz="4" w:space="0" w:color="BFBFBF"/>
              <w:left w:val="single" w:sz="4" w:space="0" w:color="BFBFBF"/>
              <w:bottom w:val="single" w:sz="4" w:space="0" w:color="BFBFBF"/>
              <w:right w:val="single" w:sz="4" w:space="0" w:color="BFBFBF"/>
            </w:tcBorders>
          </w:tcPr>
          <w:p w14:paraId="4C302F20" w14:textId="226DE932" w:rsidR="000B2800" w:rsidRPr="00CC1581" w:rsidRDefault="000B2800" w:rsidP="000B2800">
            <w:pPr>
              <w:suppressAutoHyphens/>
              <w:spacing w:before="60" w:after="60"/>
              <w:jc w:val="left"/>
              <w:rPr>
                <w:rFonts w:ascii="Calibri" w:hAnsi="Calibri" w:cs="CG Times (W1)"/>
                <w:color w:val="000000"/>
                <w:kern w:val="2"/>
                <w:sz w:val="20"/>
                <w:lang w:eastAsia="ar-SA"/>
              </w:rPr>
            </w:pPr>
            <w:r w:rsidRPr="00CC1581">
              <w:rPr>
                <w:rFonts w:ascii="Calibri" w:hAnsi="Calibri" w:cs="CG Times (W1)"/>
                <w:color w:val="000000"/>
                <w:kern w:val="2"/>
                <w:sz w:val="20"/>
                <w:lang w:eastAsia="ar-SA"/>
              </w:rPr>
              <w:t>2</w:t>
            </w:r>
          </w:p>
        </w:tc>
        <w:tc>
          <w:tcPr>
            <w:tcW w:w="2337" w:type="pct"/>
            <w:tcBorders>
              <w:top w:val="single" w:sz="4" w:space="0" w:color="BFBFBF"/>
              <w:left w:val="single" w:sz="4" w:space="0" w:color="BFBFBF"/>
              <w:bottom w:val="single" w:sz="4" w:space="0" w:color="BFBFBF"/>
              <w:right w:val="single" w:sz="4" w:space="0" w:color="BFBFBF"/>
            </w:tcBorders>
          </w:tcPr>
          <w:p w14:paraId="6F8CBA2F" w14:textId="084BA109" w:rsidR="000B2800" w:rsidRPr="00CC1581" w:rsidRDefault="000B2800" w:rsidP="000B2800">
            <w:pPr>
              <w:suppressAutoHyphens/>
              <w:spacing w:before="60" w:after="60"/>
              <w:jc w:val="left"/>
              <w:rPr>
                <w:rFonts w:ascii="Calibri" w:eastAsia="SimSun" w:hAnsi="Calibri"/>
                <w:i/>
                <w:color w:val="1B6FB5"/>
                <w:sz w:val="20"/>
                <w:lang w:eastAsia="zh-CN"/>
              </w:rPr>
            </w:pPr>
            <w:r w:rsidRPr="00CC1581">
              <w:rPr>
                <w:rFonts w:ascii="Calibri" w:eastAsia="SimSun" w:hAnsi="Calibri"/>
                <w:i/>
                <w:color w:val="1B6FB5"/>
                <w:sz w:val="20"/>
                <w:lang w:eastAsia="zh-CN"/>
              </w:rPr>
              <w:t>Pliego de condiciones</w:t>
            </w:r>
          </w:p>
          <w:p w14:paraId="04CF9BEF" w14:textId="5709F94C" w:rsidR="000B2800" w:rsidRPr="00CC1581" w:rsidRDefault="00DE675F" w:rsidP="000B2800">
            <w:pPr>
              <w:jc w:val="left"/>
              <w:rPr>
                <w:rFonts w:ascii="Calibri" w:hAnsi="Calibri" w:cs="CG Times (W1)"/>
                <w:color w:val="002060"/>
                <w:kern w:val="2"/>
                <w:sz w:val="20"/>
                <w:u w:val="single"/>
                <w:lang w:eastAsia="ar-SA"/>
              </w:rPr>
            </w:pPr>
            <w:r w:rsidRPr="00DE675F">
              <w:rPr>
                <w:rFonts w:cstheme="minorHAnsi"/>
                <w:color w:val="005828"/>
                <w:sz w:val="20"/>
              </w:rPr>
              <w:t>ES (OPM2-06.P.TPL.v3.0.1).Pliego_de_Condiciones.(Park&amp;Go).(02-04-2024).(live)</w:t>
            </w:r>
          </w:p>
        </w:tc>
        <w:tc>
          <w:tcPr>
            <w:tcW w:w="2386" w:type="pct"/>
            <w:tcBorders>
              <w:top w:val="single" w:sz="4" w:space="0" w:color="BFBFBF"/>
              <w:left w:val="single" w:sz="4" w:space="0" w:color="BFBFBF"/>
              <w:bottom w:val="single" w:sz="4" w:space="0" w:color="BFBFBF"/>
              <w:right w:val="single" w:sz="4" w:space="0" w:color="BFBFBF"/>
            </w:tcBorders>
          </w:tcPr>
          <w:p w14:paraId="5DFCE275" w14:textId="79814D35" w:rsidR="000B2800" w:rsidRPr="00CC1581" w:rsidRDefault="000B2800" w:rsidP="000B2800">
            <w:pPr>
              <w:suppressAutoHyphens/>
              <w:spacing w:before="60" w:after="60"/>
              <w:jc w:val="left"/>
              <w:rPr>
                <w:rFonts w:ascii="Calibri" w:eastAsia="SimSun" w:hAnsi="Calibri"/>
                <w:i/>
                <w:color w:val="1B6FB5"/>
                <w:sz w:val="20"/>
                <w:lang w:eastAsia="zh-CN"/>
              </w:rPr>
            </w:pPr>
            <w:r w:rsidRPr="00CC1581">
              <w:rPr>
                <w:rFonts w:ascii="Calibri" w:eastAsia="SimSun" w:hAnsi="Calibri"/>
                <w:i/>
                <w:color w:val="1B6FB5"/>
                <w:sz w:val="20"/>
                <w:lang w:eastAsia="zh-CN"/>
              </w:rPr>
              <w:t>T:\[9] Entregables</w:t>
            </w:r>
            <w:r w:rsidR="00BB642B" w:rsidRPr="00CC1581">
              <w:rPr>
                <w:rFonts w:ascii="Calibri" w:eastAsia="SimSun" w:hAnsi="Calibri"/>
                <w:i/>
                <w:color w:val="1B6FB5"/>
                <w:sz w:val="20"/>
                <w:lang w:eastAsia="zh-CN"/>
              </w:rPr>
              <w:t>\</w:t>
            </w:r>
          </w:p>
        </w:tc>
      </w:tr>
      <w:tr w:rsidR="000B2800" w:rsidRPr="00CC1581" w14:paraId="06FB94C6" w14:textId="77777777" w:rsidTr="00730302">
        <w:tc>
          <w:tcPr>
            <w:tcW w:w="277" w:type="pct"/>
            <w:tcBorders>
              <w:top w:val="single" w:sz="4" w:space="0" w:color="BFBFBF"/>
              <w:left w:val="single" w:sz="4" w:space="0" w:color="BFBFBF"/>
              <w:bottom w:val="single" w:sz="4" w:space="0" w:color="BFBFBF"/>
              <w:right w:val="single" w:sz="4" w:space="0" w:color="BFBFBF"/>
            </w:tcBorders>
          </w:tcPr>
          <w:p w14:paraId="1678723A" w14:textId="0D1B6CBE" w:rsidR="000B2800" w:rsidRPr="00CC1581" w:rsidRDefault="000B2800" w:rsidP="000B2800">
            <w:pPr>
              <w:suppressAutoHyphens/>
              <w:spacing w:before="60" w:after="60"/>
              <w:jc w:val="left"/>
              <w:rPr>
                <w:rFonts w:ascii="Calibri" w:hAnsi="Calibri" w:cs="CG Times (W1)"/>
                <w:color w:val="000000"/>
                <w:kern w:val="2"/>
                <w:sz w:val="20"/>
                <w:lang w:eastAsia="ar-SA"/>
              </w:rPr>
            </w:pPr>
            <w:r w:rsidRPr="00CC1581">
              <w:rPr>
                <w:rFonts w:ascii="Calibri" w:hAnsi="Calibri" w:cs="CG Times (W1)"/>
                <w:color w:val="000000"/>
                <w:kern w:val="2"/>
                <w:sz w:val="20"/>
                <w:lang w:eastAsia="ar-SA"/>
              </w:rPr>
              <w:t>3</w:t>
            </w:r>
          </w:p>
        </w:tc>
        <w:tc>
          <w:tcPr>
            <w:tcW w:w="2337" w:type="pct"/>
            <w:tcBorders>
              <w:top w:val="single" w:sz="4" w:space="0" w:color="BFBFBF"/>
              <w:left w:val="single" w:sz="4" w:space="0" w:color="BFBFBF"/>
              <w:bottom w:val="single" w:sz="4" w:space="0" w:color="BFBFBF"/>
              <w:right w:val="single" w:sz="4" w:space="0" w:color="BFBFBF"/>
            </w:tcBorders>
          </w:tcPr>
          <w:p w14:paraId="25C2D6CA" w14:textId="049A9F88" w:rsidR="000B2800" w:rsidRPr="00CC1581" w:rsidRDefault="000B2800" w:rsidP="000B2800">
            <w:pPr>
              <w:jc w:val="left"/>
              <w:rPr>
                <w:rFonts w:cstheme="minorHAnsi"/>
                <w:color w:val="005828"/>
                <w:sz w:val="20"/>
              </w:rPr>
            </w:pPr>
            <w:r w:rsidRPr="00CC1581">
              <w:rPr>
                <w:rFonts w:cstheme="minorHAnsi"/>
                <w:color w:val="005828"/>
                <w:sz w:val="20"/>
              </w:rPr>
              <w:t>Carpeta de actas de reuniones</w:t>
            </w:r>
          </w:p>
        </w:tc>
        <w:tc>
          <w:tcPr>
            <w:tcW w:w="2386" w:type="pct"/>
            <w:tcBorders>
              <w:top w:val="single" w:sz="4" w:space="0" w:color="BFBFBF"/>
              <w:left w:val="single" w:sz="4" w:space="0" w:color="BFBFBF"/>
              <w:bottom w:val="single" w:sz="4" w:space="0" w:color="BFBFBF"/>
              <w:right w:val="single" w:sz="4" w:space="0" w:color="BFBFBF"/>
            </w:tcBorders>
          </w:tcPr>
          <w:p w14:paraId="3EB6D44E" w14:textId="00CA64B9" w:rsidR="000B2800" w:rsidRPr="00CC1581" w:rsidRDefault="000B2800" w:rsidP="000B2800">
            <w:pPr>
              <w:suppressAutoHyphens/>
              <w:spacing w:before="60" w:after="60"/>
              <w:rPr>
                <w:rFonts w:ascii="Calibri" w:eastAsia="SimSun" w:hAnsi="Calibri"/>
                <w:i/>
                <w:color w:val="1B6FB5"/>
                <w:sz w:val="20"/>
                <w:lang w:eastAsia="zh-CN"/>
              </w:rPr>
            </w:pPr>
            <w:r w:rsidRPr="00CC1581">
              <w:rPr>
                <w:rFonts w:ascii="Calibri" w:eastAsia="SimSun" w:hAnsi="Calibri"/>
                <w:i/>
                <w:color w:val="1B6FB5"/>
                <w:sz w:val="20"/>
                <w:lang w:eastAsia="zh-CN"/>
              </w:rPr>
              <w:t>T:\[0] Secretariado\actas\</w:t>
            </w:r>
          </w:p>
        </w:tc>
      </w:tr>
    </w:tbl>
    <w:p w14:paraId="02AFC1C7" w14:textId="77777777" w:rsidR="000316D6" w:rsidRPr="00CC1581" w:rsidRDefault="000316D6" w:rsidP="000316D6">
      <w:pPr>
        <w:rPr>
          <w:rFonts w:ascii="Calibri" w:hAnsi="Calibri"/>
          <w:i/>
          <w:color w:val="1F497D" w:themeColor="text2"/>
          <w:sz w:val="20"/>
        </w:rPr>
      </w:pPr>
    </w:p>
    <w:p w14:paraId="2BA9AA43" w14:textId="77777777" w:rsidR="00B97689" w:rsidRPr="00CC1581" w:rsidRDefault="00B97689" w:rsidP="00B97689">
      <w:pPr>
        <w:rPr>
          <w:rFonts w:ascii="Calibri" w:hAnsi="Calibri"/>
          <w:b/>
          <w:szCs w:val="22"/>
        </w:rPr>
      </w:pPr>
    </w:p>
    <w:bookmarkEnd w:id="15"/>
    <w:p w14:paraId="26F5A44F" w14:textId="77777777" w:rsidR="00C56DF0" w:rsidRPr="009C0058" w:rsidRDefault="00C56DF0" w:rsidP="00B67DFA">
      <w:pPr>
        <w:pStyle w:val="Text1"/>
        <w:rPr>
          <w:rFonts w:cstheme="minorHAnsi"/>
        </w:rPr>
      </w:pPr>
    </w:p>
    <w:sectPr w:rsidR="00C56DF0" w:rsidRPr="009C0058" w:rsidSect="00E500B0">
      <w:pgSz w:w="11906" w:h="16838"/>
      <w:pgMar w:top="1440" w:right="1800" w:bottom="1440" w:left="1800" w:header="720" w:footer="476"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Juan Francisco Mier Montoto" w:date="2024-04-09T12:55:00Z" w:initials="JM">
    <w:p w14:paraId="268739EA" w14:textId="77777777" w:rsidR="00B56669" w:rsidRDefault="00B56669" w:rsidP="00B56669">
      <w:pPr>
        <w:pStyle w:val="Textocomentario"/>
        <w:jc w:val="left"/>
      </w:pPr>
      <w:r>
        <w:rPr>
          <w:rStyle w:val="Refdecomentario"/>
        </w:rPr>
        <w:annotationRef/>
      </w:r>
      <w:r>
        <w:t>Corregir la numeración de los titulos</w:t>
      </w:r>
    </w:p>
  </w:comment>
  <w:comment w:id="41" w:author="Juan Francisco Mier Montoto" w:date="2024-04-09T16:59:00Z" w:initials="JM">
    <w:p w14:paraId="353CBC6F" w14:textId="77777777" w:rsidR="000C44CC" w:rsidRDefault="000C44CC" w:rsidP="000C44CC">
      <w:pPr>
        <w:pStyle w:val="Textocomentario"/>
        <w:jc w:val="left"/>
      </w:pPr>
      <w:r>
        <w:rPr>
          <w:rStyle w:val="Refdecomentario"/>
        </w:rPr>
        <w:annotationRef/>
      </w:r>
      <w:r>
        <w:t>COMPLETAR</w:t>
      </w:r>
    </w:p>
  </w:comment>
  <w:comment w:id="42" w:author="Juan Francisco Mier Montoto" w:date="2024-04-09T16:59:00Z" w:initials="JM">
    <w:p w14:paraId="350D0C65" w14:textId="77777777" w:rsidR="005F3D52" w:rsidRDefault="005F3D52" w:rsidP="005F3D52">
      <w:pPr>
        <w:pStyle w:val="Textocomentario"/>
        <w:jc w:val="left"/>
      </w:pPr>
      <w:r>
        <w:rPr>
          <w:rStyle w:val="Refdecomentario"/>
        </w:rPr>
        <w:annotationRef/>
      </w:r>
      <w:r>
        <w:t>completar</w:t>
      </w:r>
    </w:p>
  </w:comment>
  <w:comment w:id="51" w:author="Juan Francisco Mier Montoto" w:date="2024-04-09T17:16:00Z" w:initials="JM">
    <w:p w14:paraId="139FD291" w14:textId="77777777" w:rsidR="00D93638" w:rsidRDefault="00D93638" w:rsidP="00D93638">
      <w:pPr>
        <w:pStyle w:val="Textocomentario"/>
        <w:jc w:val="left"/>
      </w:pPr>
      <w:r>
        <w:rPr>
          <w:rStyle w:val="Refdecomentario"/>
        </w:rPr>
        <w:annotationRef/>
      </w:r>
      <w:r>
        <w:t>Esto está marcado como mal en el PDF revisado</w:t>
      </w:r>
    </w:p>
  </w:comment>
  <w:comment w:id="87" w:author="Juan Francisco Mier Montoto" w:date="2024-04-02T17:13:00Z" w:initials="JM">
    <w:p w14:paraId="463F6801" w14:textId="0347922B" w:rsidR="0090645A" w:rsidRDefault="0090645A" w:rsidP="0090645A">
      <w:pPr>
        <w:pStyle w:val="Textocomentario"/>
        <w:jc w:val="left"/>
      </w:pPr>
      <w:r>
        <w:rPr>
          <w:rStyle w:val="Refdecomentario"/>
        </w:rPr>
        <w:annotationRef/>
      </w:r>
      <w:r>
        <w:t>Rehacer este storyboard para que sea igual que el siguiente (yo)</w:t>
      </w:r>
    </w:p>
  </w:comment>
  <w:comment w:id="118" w:author="Juan Francisco Mier Montoto" w:date="2024-03-24T17:34:00Z" w:initials="JFMM">
    <w:p w14:paraId="61B7FC5C" w14:textId="2C0AA0DF" w:rsidR="004431AF" w:rsidRDefault="004431AF" w:rsidP="004431AF">
      <w:pPr>
        <w:pStyle w:val="Textocomentario"/>
        <w:jc w:val="left"/>
      </w:pPr>
      <w:r>
        <w:rPr>
          <w:rStyle w:val="Refdecomentario"/>
        </w:rPr>
        <w:annotationRef/>
      </w:r>
      <w:r>
        <w:rPr>
          <w:i/>
          <w:iCs/>
          <w:highlight w:val="yellow"/>
        </w:rPr>
        <w:t>“No son ni hipótesis ni restricciones, es información duplicada con otros apartados.”</w:t>
      </w:r>
    </w:p>
  </w:comment>
  <w:comment w:id="119" w:author="Alejandro Gallego Doncel" w:date="2024-04-07T17:17:00Z" w:initials="AG">
    <w:p w14:paraId="4234FBA9" w14:textId="77777777" w:rsidR="00FB6FEB" w:rsidRDefault="00FB6FEB" w:rsidP="00FB6FEB">
      <w:pPr>
        <w:pStyle w:val="Textocomentario"/>
        <w:jc w:val="left"/>
      </w:pPr>
      <w:r>
        <w:rPr>
          <w:rStyle w:val="Refdecomentario"/>
        </w:rPr>
        <w:annotationRef/>
      </w:r>
      <w:r>
        <w:t>En curso</w:t>
      </w:r>
    </w:p>
  </w:comment>
  <w:comment w:id="120" w:author="Juan Francisco Mier Montoto" w:date="2024-03-24T17:34:00Z" w:initials="JFMM">
    <w:p w14:paraId="0C8F9685" w14:textId="70702E2E" w:rsidR="004431AF" w:rsidRDefault="004431AF" w:rsidP="004431AF">
      <w:pPr>
        <w:pStyle w:val="Textocomentario"/>
        <w:jc w:val="left"/>
      </w:pPr>
      <w:r>
        <w:rPr>
          <w:rStyle w:val="Refdecomentario"/>
        </w:rPr>
        <w:annotationRef/>
      </w:r>
      <w:r>
        <w:rPr>
          <w:i/>
          <w:iCs/>
          <w:highlight w:val="yellow"/>
        </w:rPr>
        <w:t>“Las restricciones no son tan técnicas, restricciones grandes, esto va dirigido solo a usuarios móviles, apps, no va a tener soporte web.”</w:t>
      </w:r>
    </w:p>
  </w:comment>
  <w:comment w:id="121" w:author="Alejandro Gallego Doncel" w:date="2024-04-07T17:17:00Z" w:initials="AG">
    <w:p w14:paraId="2802E4F1" w14:textId="77777777" w:rsidR="00FB6FEB" w:rsidRDefault="00FB6FEB" w:rsidP="00FB6FEB">
      <w:pPr>
        <w:pStyle w:val="Textocomentario"/>
        <w:jc w:val="left"/>
      </w:pPr>
      <w:r>
        <w:rPr>
          <w:rStyle w:val="Refdecomentario"/>
        </w:rPr>
        <w:annotationRef/>
      </w:r>
      <w:r>
        <w:t>En curso</w:t>
      </w:r>
    </w:p>
  </w:comment>
  <w:comment w:id="162" w:author="Juan Francisco Mier Montoto" w:date="2024-04-08T23:57:00Z" w:initials="JM">
    <w:p w14:paraId="3062EA68" w14:textId="77777777" w:rsidR="000C6D5C" w:rsidRDefault="000C6D5C" w:rsidP="000C6D5C">
      <w:pPr>
        <w:pStyle w:val="Textocomentario"/>
        <w:jc w:val="left"/>
      </w:pPr>
      <w:r>
        <w:rPr>
          <w:rStyle w:val="Refdecomentario"/>
        </w:rPr>
        <w:annotationRef/>
      </w:r>
      <w:r>
        <w:t>Rellenar puntos a favor (:</w:t>
      </w:r>
    </w:p>
  </w:comment>
  <w:comment w:id="177" w:author="Juan Francisco Mier Montoto" w:date="2024-04-02T15:29:00Z" w:initials="JM">
    <w:p w14:paraId="73C9294F" w14:textId="280C112F" w:rsidR="00D040CF" w:rsidRDefault="00D040CF" w:rsidP="00D040CF">
      <w:pPr>
        <w:pStyle w:val="Textocomentario"/>
        <w:jc w:val="left"/>
      </w:pPr>
      <w:r>
        <w:rPr>
          <w:rStyle w:val="Refdecomentario"/>
        </w:rPr>
        <w:annotationRef/>
      </w:r>
      <w:r>
        <w:t>Introducir tecnología (protocolos, qué nos afecta)</w:t>
      </w:r>
    </w:p>
  </w:comment>
  <w:comment w:id="178" w:author="Alejandro Gallego Doncel" w:date="2024-04-07T15:27:00Z" w:initials="AG">
    <w:p w14:paraId="01259693" w14:textId="77777777" w:rsidR="00C333C3" w:rsidRDefault="00C333C3" w:rsidP="00C333C3">
      <w:pPr>
        <w:pStyle w:val="Textocomentario"/>
        <w:jc w:val="left"/>
      </w:pPr>
      <w:r>
        <w:rPr>
          <w:rStyle w:val="Refdecomentario"/>
        </w:rPr>
        <w:annotationRef/>
      </w:r>
      <w:r>
        <w:t>Introducción llista (no se si te referías a algo asi)</w:t>
      </w:r>
    </w:p>
  </w:comment>
  <w:comment w:id="183" w:author="Juan Francisco Mier Montoto" w:date="2024-04-09T17:13:00Z" w:initials="JM">
    <w:p w14:paraId="698CA796" w14:textId="77777777" w:rsidR="009C5FFD" w:rsidRDefault="009C5FFD" w:rsidP="009C5FFD">
      <w:pPr>
        <w:pStyle w:val="Textocomentario"/>
        <w:jc w:val="left"/>
      </w:pPr>
      <w:r>
        <w:rPr>
          <w:rStyle w:val="Refdecomentario"/>
        </w:rPr>
        <w:annotationRef/>
      </w:r>
      <w:r>
        <w:t>“algo inusual…” es una oración de la que raja el profesor en el pdf. Reescribir toda esta parte.</w:t>
      </w:r>
    </w:p>
  </w:comment>
  <w:comment w:id="194" w:author="Juan Francisco Mier Montoto" w:date="2024-04-09T17:09:00Z" w:initials="JM">
    <w:p w14:paraId="179AA162" w14:textId="37DF47AC" w:rsidR="00411C7C" w:rsidRDefault="00411C7C" w:rsidP="00411C7C">
      <w:pPr>
        <w:pStyle w:val="Textocomentario"/>
        <w:jc w:val="left"/>
      </w:pPr>
      <w:r>
        <w:rPr>
          <w:rStyle w:val="Refdecomentario"/>
        </w:rPr>
        <w:annotationRef/>
      </w:r>
      <w:r>
        <w:t>Valorar servers locales frente a nube, no introducir nube a calzador</w:t>
      </w:r>
    </w:p>
  </w:comment>
  <w:comment w:id="204" w:author="Juan Francisco Mier Montoto" w:date="2024-04-09T12:53:00Z" w:initials="JM">
    <w:p w14:paraId="197EE669" w14:textId="77777777" w:rsidR="001603BA" w:rsidRDefault="001603BA" w:rsidP="001603BA">
      <w:pPr>
        <w:pStyle w:val="Textocomentario"/>
        <w:jc w:val="left"/>
      </w:pPr>
      <w:r>
        <w:rPr>
          <w:rStyle w:val="Refdecomentario"/>
        </w:rPr>
        <w:annotationRef/>
      </w:r>
      <w:r>
        <w:t>Desarrollar esto (Fran tardó 2 horas y media de reloj en escribir esto)</w:t>
      </w:r>
    </w:p>
  </w:comment>
  <w:comment w:id="213" w:author="Juan Francisco Mier Montoto" w:date="2024-04-09T17:04:00Z" w:initials="JM">
    <w:p w14:paraId="78C094B4" w14:textId="77777777" w:rsidR="00272118" w:rsidRDefault="00272118" w:rsidP="00272118">
      <w:pPr>
        <w:pStyle w:val="Textocomentario"/>
        <w:jc w:val="left"/>
      </w:pPr>
      <w:r>
        <w:rPr>
          <w:rStyle w:val="Refdecomentario"/>
        </w:rPr>
        <w:annotationRef/>
      </w:r>
      <w:r>
        <w:t>Valoración de alternativas de cómo conectar los aparatitos del garaje a la aplicación/red/el resto de dispositivos (cambiar nombre?)</w:t>
      </w:r>
    </w:p>
  </w:comment>
  <w:comment w:id="215" w:author="Juan Francisco Mier Montoto" w:date="2024-04-02T15:26:00Z" w:initials="JM">
    <w:p w14:paraId="193EA502" w14:textId="08CBC183" w:rsidR="00755C27" w:rsidRDefault="00755C27" w:rsidP="00755C27">
      <w:pPr>
        <w:pStyle w:val="Textocomentario"/>
        <w:jc w:val="left"/>
      </w:pPr>
      <w:r>
        <w:rPr>
          <w:rStyle w:val="Refdecomentario"/>
        </w:rPr>
        <w:annotationRef/>
      </w:r>
      <w:r>
        <w:t>Desarrollar mejor, que sea más coherente, explicar más el hub y la programación necesaria, meter bocetos (OPCIONAL)</w:t>
      </w:r>
    </w:p>
  </w:comment>
  <w:comment w:id="216" w:author="Juan Francisco Mier Montoto" w:date="2024-04-09T17:07:00Z" w:initials="JM">
    <w:p w14:paraId="727E6B38" w14:textId="77777777" w:rsidR="005B61E6" w:rsidRDefault="005B61E6" w:rsidP="005B61E6">
      <w:pPr>
        <w:pStyle w:val="Textocomentario"/>
        <w:jc w:val="left"/>
      </w:pPr>
      <w:r>
        <w:rPr>
          <w:rStyle w:val="Refdecomentario"/>
        </w:rPr>
        <w:annotationRef/>
      </w:r>
      <w:r>
        <w:t>“continua ejecución”? Reescribir intro</w:t>
      </w:r>
    </w:p>
  </w:comment>
  <w:comment w:id="233" w:author="Juan Francisco Mier Montoto" w:date="2024-04-09T17:06:00Z" w:initials="JM">
    <w:p w14:paraId="40DD7317" w14:textId="19C270A2" w:rsidR="003D3B9A" w:rsidRDefault="003D3B9A" w:rsidP="003D3B9A">
      <w:pPr>
        <w:pStyle w:val="Textocomentario"/>
        <w:jc w:val="left"/>
      </w:pPr>
      <w:r>
        <w:rPr>
          <w:rStyle w:val="Refdecomentario"/>
        </w:rPr>
        <w:annotationRef/>
      </w:r>
      <w:r>
        <w:t>Esto tiene que ir fuera.</w:t>
      </w:r>
    </w:p>
  </w:comment>
  <w:comment w:id="234" w:author="Juan Francisco Mier Montoto" w:date="2024-04-02T15:24:00Z" w:initials="JM">
    <w:p w14:paraId="754F3E27" w14:textId="4DEB8829" w:rsidR="003B2180" w:rsidRDefault="003B2180" w:rsidP="003B2180">
      <w:pPr>
        <w:pStyle w:val="Textocomentario"/>
        <w:jc w:val="left"/>
      </w:pPr>
      <w:r>
        <w:rPr>
          <w:rStyle w:val="Refdecomentario"/>
        </w:rPr>
        <w:annotationRef/>
      </w:r>
      <w:r>
        <w:t>Valoración de alternativas de por qué Flutter</w:t>
      </w:r>
    </w:p>
  </w:comment>
  <w:comment w:id="238" w:author="Juan Francisco Mier Montoto" w:date="2024-04-09T17:06:00Z" w:initials="JM">
    <w:p w14:paraId="057428A4" w14:textId="77777777" w:rsidR="002A568F" w:rsidRDefault="002A568F" w:rsidP="002A568F">
      <w:pPr>
        <w:pStyle w:val="Textocomentario"/>
        <w:jc w:val="left"/>
      </w:pPr>
      <w:r>
        <w:rPr>
          <w:rStyle w:val="Refdecomentario"/>
        </w:rPr>
        <w:annotationRef/>
      </w:r>
      <w:r>
        <w:t>“se ponen en sintonía”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8739EA" w15:done="1"/>
  <w15:commentEx w15:paraId="353CBC6F" w15:done="0"/>
  <w15:commentEx w15:paraId="350D0C65" w15:done="0"/>
  <w15:commentEx w15:paraId="139FD291" w15:done="0"/>
  <w15:commentEx w15:paraId="463F6801" w15:done="0"/>
  <w15:commentEx w15:paraId="61B7FC5C" w15:done="1"/>
  <w15:commentEx w15:paraId="4234FBA9" w15:paraIdParent="61B7FC5C" w15:done="1"/>
  <w15:commentEx w15:paraId="0C8F9685" w15:done="1"/>
  <w15:commentEx w15:paraId="2802E4F1" w15:paraIdParent="0C8F9685" w15:done="1"/>
  <w15:commentEx w15:paraId="3062EA68" w15:done="0"/>
  <w15:commentEx w15:paraId="73C9294F" w15:done="0"/>
  <w15:commentEx w15:paraId="01259693" w15:paraIdParent="73C9294F" w15:done="0"/>
  <w15:commentEx w15:paraId="698CA796" w15:done="0"/>
  <w15:commentEx w15:paraId="179AA162" w15:done="0"/>
  <w15:commentEx w15:paraId="197EE669" w15:done="0"/>
  <w15:commentEx w15:paraId="78C094B4" w15:done="0"/>
  <w15:commentEx w15:paraId="193EA502" w15:done="0"/>
  <w15:commentEx w15:paraId="727E6B38" w15:done="0"/>
  <w15:commentEx w15:paraId="40DD7317" w15:done="0"/>
  <w15:commentEx w15:paraId="754F3E27" w15:done="0"/>
  <w15:commentEx w15:paraId="057428A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1D2B0A6" w16cex:dateUtc="2024-04-09T10:55:00Z"/>
  <w16cex:commentExtensible w16cex:durableId="039EB7B3" w16cex:dateUtc="2024-04-09T14:59:00Z"/>
  <w16cex:commentExtensible w16cex:durableId="1E3BDD5E" w16cex:dateUtc="2024-04-09T14:59:00Z"/>
  <w16cex:commentExtensible w16cex:durableId="243FD73A" w16cex:dateUtc="2024-04-09T15:16:00Z"/>
  <w16cex:commentExtensible w16cex:durableId="6843EEB0" w16cex:dateUtc="2024-04-02T15:13:00Z"/>
  <w16cex:commentExtensible w16cex:durableId="6F62FBAB" w16cex:dateUtc="2024-03-24T16:34:00Z"/>
  <w16cex:commentExtensible w16cex:durableId="39E6A4D4" w16cex:dateUtc="2024-04-07T15:17:00Z"/>
  <w16cex:commentExtensible w16cex:durableId="771A5445" w16cex:dateUtc="2024-03-24T16:34:00Z"/>
  <w16cex:commentExtensible w16cex:durableId="390996FC" w16cex:dateUtc="2024-04-07T15:17:00Z"/>
  <w16cex:commentExtensible w16cex:durableId="1794E3D1" w16cex:dateUtc="2024-04-08T21:57:00Z"/>
  <w16cex:commentExtensible w16cex:durableId="68AF39D4" w16cex:dateUtc="2024-04-02T13:29:00Z">
    <w16cex:extLst>
      <w16:ext w16:uri="{CE6994B0-6A32-4C9F-8C6B-6E91EDA988CE}">
        <cr:reactions xmlns:cr="http://schemas.microsoft.com/office/comments/2020/reactions">
          <cr:reaction reactionType="1">
            <cr:reactionInfo dateUtc="2024-04-07T13:26:31Z">
              <cr:user userId="S::UO285577@uniovi.es::45f835d5-2cb6-4468-9f45-212810845ff8" userProvider="AD" userName="Alejandro Gallego Doncel"/>
            </cr:reactionInfo>
          </cr:reaction>
        </cr:reactions>
      </w16:ext>
    </w16cex:extLst>
  </w16cex:commentExtensible>
  <w16cex:commentExtensible w16cex:durableId="7D1D328D" w16cex:dateUtc="2024-04-07T13:27:00Z"/>
  <w16cex:commentExtensible w16cex:durableId="3B2BC833" w16cex:dateUtc="2024-04-09T15:13:00Z"/>
  <w16cex:commentExtensible w16cex:durableId="36E94B18" w16cex:dateUtc="2024-04-09T15:09:00Z"/>
  <w16cex:commentExtensible w16cex:durableId="714CE0BD" w16cex:dateUtc="2024-04-09T10:53:00Z"/>
  <w16cex:commentExtensible w16cex:durableId="17BEF9DB" w16cex:dateUtc="2024-04-09T15:04:00Z"/>
  <w16cex:commentExtensible w16cex:durableId="702146F0" w16cex:dateUtc="2024-04-02T13:26:00Z"/>
  <w16cex:commentExtensible w16cex:durableId="015EAEB6" w16cex:dateUtc="2024-04-09T15:07:00Z"/>
  <w16cex:commentExtensible w16cex:durableId="272C33DF" w16cex:dateUtc="2024-04-09T15:06:00Z"/>
  <w16cex:commentExtensible w16cex:durableId="7700234D" w16cex:dateUtc="2024-04-02T13:24:00Z"/>
  <w16cex:commentExtensible w16cex:durableId="48A21700" w16cex:dateUtc="2024-04-09T15: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8739EA" w16cid:durableId="11D2B0A6"/>
  <w16cid:commentId w16cid:paraId="353CBC6F" w16cid:durableId="039EB7B3"/>
  <w16cid:commentId w16cid:paraId="350D0C65" w16cid:durableId="1E3BDD5E"/>
  <w16cid:commentId w16cid:paraId="139FD291" w16cid:durableId="243FD73A"/>
  <w16cid:commentId w16cid:paraId="463F6801" w16cid:durableId="6843EEB0"/>
  <w16cid:commentId w16cid:paraId="61B7FC5C" w16cid:durableId="6F62FBAB"/>
  <w16cid:commentId w16cid:paraId="4234FBA9" w16cid:durableId="39E6A4D4"/>
  <w16cid:commentId w16cid:paraId="0C8F9685" w16cid:durableId="771A5445"/>
  <w16cid:commentId w16cid:paraId="2802E4F1" w16cid:durableId="390996FC"/>
  <w16cid:commentId w16cid:paraId="3062EA68" w16cid:durableId="1794E3D1"/>
  <w16cid:commentId w16cid:paraId="73C9294F" w16cid:durableId="68AF39D4"/>
  <w16cid:commentId w16cid:paraId="01259693" w16cid:durableId="7D1D328D"/>
  <w16cid:commentId w16cid:paraId="698CA796" w16cid:durableId="3B2BC833"/>
  <w16cid:commentId w16cid:paraId="179AA162" w16cid:durableId="36E94B18"/>
  <w16cid:commentId w16cid:paraId="197EE669" w16cid:durableId="714CE0BD"/>
  <w16cid:commentId w16cid:paraId="78C094B4" w16cid:durableId="17BEF9DB"/>
  <w16cid:commentId w16cid:paraId="193EA502" w16cid:durableId="702146F0"/>
  <w16cid:commentId w16cid:paraId="727E6B38" w16cid:durableId="015EAEB6"/>
  <w16cid:commentId w16cid:paraId="40DD7317" w16cid:durableId="272C33DF"/>
  <w16cid:commentId w16cid:paraId="754F3E27" w16cid:durableId="7700234D"/>
  <w16cid:commentId w16cid:paraId="057428A4" w16cid:durableId="48A2170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1F1283" w14:textId="77777777" w:rsidR="00E500B0" w:rsidRPr="00CC1581" w:rsidRDefault="00E500B0">
      <w:r w:rsidRPr="00CC1581">
        <w:separator/>
      </w:r>
    </w:p>
  </w:endnote>
  <w:endnote w:type="continuationSeparator" w:id="0">
    <w:p w14:paraId="26A80F01" w14:textId="77777777" w:rsidR="00E500B0" w:rsidRPr="00CC1581" w:rsidRDefault="00E500B0">
      <w:r w:rsidRPr="00CC1581">
        <w:continuationSeparator/>
      </w:r>
    </w:p>
  </w:endnote>
  <w:endnote w:type="continuationNotice" w:id="1">
    <w:p w14:paraId="76061AE9" w14:textId="77777777" w:rsidR="00E500B0" w:rsidRPr="00CC1581" w:rsidRDefault="00E500B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G Times (W1)">
    <w:altName w:val="Times New Roman"/>
    <w:panose1 w:val="00000000000000000000"/>
    <w:charset w:val="00"/>
    <w:family w:val="roman"/>
    <w:notTrueType/>
    <w:pitch w:val="default"/>
    <w:sig w:usb0="03000000"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3F293" w14:textId="3AB0E60E" w:rsidR="00F046DA" w:rsidRPr="00CC1581" w:rsidRDefault="00F046DA" w:rsidP="00872009">
    <w:pPr>
      <w:pStyle w:val="FooterLine"/>
      <w:tabs>
        <w:tab w:val="left" w:pos="3969"/>
        <w:tab w:val="left" w:pos="4111"/>
        <w:tab w:val="left" w:pos="4253"/>
      </w:tabs>
      <w:rPr>
        <w:rFonts w:ascii="Calibri" w:hAnsi="Calibri"/>
        <w:i/>
        <w:color w:val="808080" w:themeColor="background1" w:themeShade="80"/>
        <w:szCs w:val="16"/>
        <w:lang w:val="es-ES"/>
      </w:rPr>
    </w:pPr>
    <w:r w:rsidRPr="00CC1581">
      <w:rPr>
        <w:rFonts w:asciiTheme="minorHAnsi" w:hAnsiTheme="minorHAnsi" w:cstheme="minorHAnsi"/>
        <w:color w:val="000000" w:themeColor="text1"/>
        <w:szCs w:val="16"/>
        <w:lang w:val="es-ES"/>
      </w:rPr>
      <w:t xml:space="preserve">Fecha: </w:t>
    </w:r>
    <w:sdt>
      <w:sdtPr>
        <w:rPr>
          <w:rFonts w:asciiTheme="minorHAnsi" w:hAnsiTheme="minorHAnsi" w:cstheme="minorHAnsi"/>
          <w:bCs/>
          <w:color w:val="984806"/>
          <w:szCs w:val="16"/>
          <w:lang w:val="es-ES"/>
        </w:rPr>
        <w:alias w:val="Issue Date"/>
        <w:id w:val="-830517390"/>
        <w:dataBinding w:prefixMappings="xmlns:ns0='http://schemas.microsoft.com/office/2006/coverPageProps' " w:xpath="/ns0:CoverPageProperties[1]/ns0:PublishDate[1]" w:storeItemID="{55AF091B-3C7A-41E3-B477-F2FDAA23CFDA}"/>
        <w:date w:fullDate="2024-04-16T00:00:00Z">
          <w:dateFormat w:val="dd/MM/yyyy"/>
          <w:lid w:val="en-GB"/>
          <w:storeMappedDataAs w:val="dateTime"/>
          <w:calendar w:val="gregorian"/>
        </w:date>
      </w:sdtPr>
      <w:sdtContent>
        <w:r w:rsidR="001E77FB">
          <w:rPr>
            <w:rFonts w:asciiTheme="minorHAnsi" w:hAnsiTheme="minorHAnsi" w:cstheme="minorHAnsi"/>
            <w:bCs/>
            <w:color w:val="984806"/>
            <w:szCs w:val="16"/>
            <w:lang w:val="en-GB"/>
          </w:rPr>
          <w:t>16/04/2024</w:t>
        </w:r>
      </w:sdtContent>
    </w:sdt>
    <w:r w:rsidRPr="00CC1581">
      <w:rPr>
        <w:rFonts w:asciiTheme="minorHAnsi" w:hAnsiTheme="minorHAnsi" w:cstheme="minorHAnsi"/>
        <w:bCs/>
        <w:lang w:val="es-ES"/>
      </w:rPr>
      <w:t xml:space="preserve">                                            </w:t>
    </w:r>
    <w:r w:rsidRPr="00CC1581">
      <w:rPr>
        <w:rStyle w:val="Nmerodepgina"/>
        <w:rFonts w:ascii="Calibri" w:hAnsi="Calibri"/>
        <w:sz w:val="20"/>
        <w:lang w:val="es-ES"/>
      </w:rPr>
      <w:t xml:space="preserve">                                     </w:t>
    </w:r>
    <w:r w:rsidRPr="00CC1581">
      <w:rPr>
        <w:rStyle w:val="Nmerodepgina"/>
        <w:rFonts w:ascii="Calibri" w:hAnsi="Calibri"/>
        <w:szCs w:val="16"/>
        <w:lang w:val="es-ES"/>
      </w:rPr>
      <w:fldChar w:fldCharType="begin"/>
    </w:r>
    <w:r w:rsidRPr="00CC1581">
      <w:rPr>
        <w:rStyle w:val="Nmerodepgina"/>
        <w:rFonts w:ascii="Calibri" w:hAnsi="Calibri"/>
        <w:szCs w:val="16"/>
        <w:lang w:val="es-ES"/>
      </w:rPr>
      <w:instrText xml:space="preserve"> PAGE </w:instrText>
    </w:r>
    <w:r w:rsidRPr="00CC1581">
      <w:rPr>
        <w:rStyle w:val="Nmerodepgina"/>
        <w:rFonts w:ascii="Calibri" w:hAnsi="Calibri"/>
        <w:szCs w:val="16"/>
        <w:lang w:val="es-ES"/>
      </w:rPr>
      <w:fldChar w:fldCharType="separate"/>
    </w:r>
    <w:r w:rsidR="007A25FB" w:rsidRPr="00CC1581">
      <w:rPr>
        <w:rStyle w:val="Nmerodepgina"/>
        <w:rFonts w:ascii="Calibri" w:hAnsi="Calibri"/>
        <w:szCs w:val="16"/>
        <w:lang w:val="es-ES"/>
      </w:rPr>
      <w:t>12</w:t>
    </w:r>
    <w:r w:rsidRPr="00CC1581">
      <w:rPr>
        <w:rStyle w:val="Nmerodepgina"/>
        <w:rFonts w:ascii="Calibri" w:hAnsi="Calibri"/>
        <w:szCs w:val="16"/>
        <w:lang w:val="es-ES"/>
      </w:rPr>
      <w:fldChar w:fldCharType="end"/>
    </w:r>
    <w:r w:rsidRPr="00CC1581">
      <w:rPr>
        <w:rStyle w:val="Nmerodepgina"/>
        <w:rFonts w:ascii="Calibri" w:hAnsi="Calibri"/>
        <w:szCs w:val="16"/>
        <w:lang w:val="es-ES"/>
      </w:rPr>
      <w:t xml:space="preserve"> / </w:t>
    </w:r>
    <w:r w:rsidRPr="00CC1581">
      <w:rPr>
        <w:rStyle w:val="Nmerodepgina"/>
        <w:rFonts w:ascii="Calibri" w:hAnsi="Calibri"/>
        <w:snapToGrid w:val="0"/>
        <w:szCs w:val="16"/>
        <w:lang w:val="es-ES"/>
      </w:rPr>
      <w:fldChar w:fldCharType="begin"/>
    </w:r>
    <w:r w:rsidRPr="00CC1581">
      <w:rPr>
        <w:rStyle w:val="Nmerodepgina"/>
        <w:rFonts w:ascii="Calibri" w:hAnsi="Calibri"/>
        <w:snapToGrid w:val="0"/>
        <w:szCs w:val="16"/>
        <w:lang w:val="es-ES"/>
      </w:rPr>
      <w:instrText xml:space="preserve"> NUMPAGES </w:instrText>
    </w:r>
    <w:r w:rsidRPr="00CC1581">
      <w:rPr>
        <w:rStyle w:val="Nmerodepgina"/>
        <w:rFonts w:ascii="Calibri" w:hAnsi="Calibri"/>
        <w:snapToGrid w:val="0"/>
        <w:szCs w:val="16"/>
        <w:lang w:val="es-ES"/>
      </w:rPr>
      <w:fldChar w:fldCharType="separate"/>
    </w:r>
    <w:r w:rsidR="007A25FB" w:rsidRPr="00CC1581">
      <w:rPr>
        <w:rStyle w:val="Nmerodepgina"/>
        <w:rFonts w:ascii="Calibri" w:hAnsi="Calibri"/>
        <w:snapToGrid w:val="0"/>
        <w:szCs w:val="16"/>
        <w:lang w:val="es-ES"/>
      </w:rPr>
      <w:t>13</w:t>
    </w:r>
    <w:r w:rsidRPr="00CC1581">
      <w:rPr>
        <w:rStyle w:val="Nmerodepgina"/>
        <w:rFonts w:ascii="Calibri" w:hAnsi="Calibri"/>
        <w:snapToGrid w:val="0"/>
        <w:szCs w:val="16"/>
        <w:lang w:val="es-ES"/>
      </w:rPr>
      <w:fldChar w:fldCharType="end"/>
    </w:r>
    <w:r w:rsidRPr="00CC1581">
      <w:rPr>
        <w:rStyle w:val="Nmerodepgina"/>
        <w:rFonts w:ascii="Calibri" w:hAnsi="Calibri"/>
        <w:snapToGrid w:val="0"/>
        <w:szCs w:val="16"/>
        <w:lang w:val="es-ES"/>
      </w:rPr>
      <w:t xml:space="preserve">                                                     </w:t>
    </w:r>
    <w:r w:rsidRPr="00CC1581">
      <w:rPr>
        <w:rFonts w:asciiTheme="minorHAnsi" w:hAnsiTheme="minorHAnsi" w:cstheme="minorHAnsi"/>
        <w:bCs/>
        <w:lang w:val="es-ES"/>
      </w:rPr>
      <w:t xml:space="preserve">  </w:t>
    </w:r>
    <w:r w:rsidRPr="00CC1581">
      <w:rPr>
        <w:rFonts w:asciiTheme="minorHAnsi" w:hAnsiTheme="minorHAnsi" w:cstheme="minorHAnsi"/>
        <w:szCs w:val="16"/>
        <w:lang w:val="es-ES"/>
      </w:rPr>
      <w:t>Versión Doc.</w:t>
    </w:r>
    <w:r w:rsidRPr="00CC1581">
      <w:rPr>
        <w:rFonts w:asciiTheme="minorHAnsi" w:hAnsiTheme="minorHAnsi" w:cstheme="minorHAnsi"/>
        <w:color w:val="000000" w:themeColor="text1"/>
        <w:szCs w:val="16"/>
        <w:lang w:val="es-ES"/>
      </w:rPr>
      <w:t>:</w:t>
    </w:r>
    <w:r w:rsidRPr="00CC1581">
      <w:rPr>
        <w:rFonts w:asciiTheme="minorHAnsi" w:eastAsia="PMingLiU" w:hAnsiTheme="minorHAnsi" w:cstheme="minorHAnsi"/>
        <w:color w:val="1B6FB5"/>
        <w:szCs w:val="16"/>
        <w:lang w:val="es-ES"/>
      </w:rPr>
      <w:t xml:space="preserve"> </w:t>
    </w:r>
    <w:sdt>
      <w:sdtPr>
        <w:rPr>
          <w:rFonts w:asciiTheme="minorHAnsi" w:eastAsia="PMingLiU" w:hAnsiTheme="minorHAnsi" w:cstheme="minorHAnsi"/>
          <w:color w:val="984806"/>
          <w:szCs w:val="16"/>
          <w:lang w:val="es-ES"/>
        </w:rPr>
        <w:alias w:val="Status"/>
        <w:tag w:val=""/>
        <w:id w:val="-307397182"/>
        <w:dataBinding w:prefixMappings="xmlns:ns0='http://purl.org/dc/elements/1.1/' xmlns:ns1='http://schemas.openxmlformats.org/package/2006/metadata/core-properties' " w:xpath="/ns1:coreProperties[1]/ns1:contentStatus[1]" w:storeItemID="{6C3C8BC8-F283-45AE-878A-BAB7291924A1}"/>
        <w:text/>
      </w:sdtPr>
      <w:sdtContent>
        <w:r w:rsidR="001E77FB">
          <w:rPr>
            <w:rFonts w:asciiTheme="minorHAnsi" w:eastAsia="PMingLiU" w:hAnsiTheme="minorHAnsi" w:cstheme="minorHAnsi"/>
            <w:color w:val="984806"/>
            <w:szCs w:val="16"/>
            <w:lang w:val="es-ES"/>
          </w:rPr>
          <w:t>2.4</w:t>
        </w:r>
      </w:sdtContent>
    </w:sdt>
    <w:r w:rsidRPr="00CC1581">
      <w:rPr>
        <w:rFonts w:asciiTheme="minorHAnsi" w:eastAsia="PMingLiU" w:hAnsiTheme="minorHAnsi" w:cstheme="minorHAnsi"/>
        <w:color w:val="1B6FB5"/>
        <w:szCs w:val="16"/>
        <w:lang w:val="es-ES"/>
      </w:rPr>
      <w:t xml:space="preserve">  </w:t>
    </w:r>
    <w:r w:rsidRPr="00CC1581">
      <w:rPr>
        <w:rStyle w:val="Nmerodepgina"/>
        <w:rFonts w:ascii="Calibri" w:hAnsi="Calibri"/>
        <w:lang w:val="es-ES"/>
      </w:rPr>
      <w:t xml:space="preserve"> </w:t>
    </w:r>
    <w:r w:rsidRPr="00CC1581">
      <w:rPr>
        <w:rStyle w:val="Nmerodepgina"/>
        <w:rFonts w:ascii="Calibri" w:hAnsi="Calibri"/>
        <w:lang w:val="es-ES"/>
      </w:rPr>
      <w:tab/>
    </w:r>
    <w:r w:rsidRPr="00CC1581">
      <w:rPr>
        <w:rStyle w:val="Nmerodepgina"/>
        <w:rFonts w:ascii="Calibri" w:hAnsi="Calibri"/>
        <w:sz w:val="20"/>
        <w:lang w:val="es-ES"/>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F63A6" w14:textId="77777777" w:rsidR="00E500B0" w:rsidRPr="00CC1581" w:rsidRDefault="00E500B0">
      <w:r w:rsidRPr="00CC1581">
        <w:separator/>
      </w:r>
    </w:p>
  </w:footnote>
  <w:footnote w:type="continuationSeparator" w:id="0">
    <w:p w14:paraId="5DD40FAE" w14:textId="77777777" w:rsidR="00E500B0" w:rsidRPr="00CC1581" w:rsidRDefault="00E500B0">
      <w:r w:rsidRPr="00CC1581">
        <w:continuationSeparator/>
      </w:r>
    </w:p>
  </w:footnote>
  <w:footnote w:type="continuationNotice" w:id="1">
    <w:p w14:paraId="2E6BDC6F" w14:textId="77777777" w:rsidR="00E500B0" w:rsidRPr="00CC1581" w:rsidRDefault="00E500B0">
      <w:pPr>
        <w:spacing w:after="0"/>
      </w:pPr>
    </w:p>
  </w:footnote>
  <w:footnote w:id="2">
    <w:p w14:paraId="27A5A811" w14:textId="610B4A74" w:rsidR="00CC1581" w:rsidRDefault="00CC1581">
      <w:pPr>
        <w:pStyle w:val="Textonotapie"/>
      </w:pPr>
      <w:r>
        <w:rPr>
          <w:rStyle w:val="Refdenotaalpie"/>
        </w:rPr>
        <w:footnoteRef/>
      </w:r>
      <w:r w:rsidR="00F172DC">
        <w:t xml:space="preserve"> </w:t>
      </w:r>
      <w:hyperlink r:id="rId1" w:history="1">
        <w:r w:rsidRPr="0026243C">
          <w:rPr>
            <w:rStyle w:val="Hipervnculo"/>
          </w:rPr>
          <w:t>https://actualidad.asturias.es/-/el-gobierno-de-asturias-avanza-con-red-el%C3%A9ctrica-en-las-necesidades-de-infraestructuras-de-transporte-de-energ%C3%ADa-para-la-industria-regional</w:t>
        </w:r>
      </w:hyperlink>
    </w:p>
  </w:footnote>
  <w:footnote w:id="3">
    <w:p w14:paraId="6AB6909C" w14:textId="7E0FC304" w:rsidR="0026243C" w:rsidRDefault="0026243C">
      <w:pPr>
        <w:pStyle w:val="Textonotapie"/>
      </w:pPr>
      <w:r>
        <w:rPr>
          <w:rStyle w:val="Refdenotaalpie"/>
        </w:rPr>
        <w:footnoteRef/>
      </w:r>
      <w:r>
        <w:t xml:space="preserve"> </w:t>
      </w:r>
      <w:hyperlink r:id="rId2" w:history="1">
        <w:r w:rsidR="00F172DC" w:rsidRPr="00AD7617">
          <w:rPr>
            <w:rStyle w:val="Hipervnculo"/>
          </w:rPr>
          <w:t>https://transparencia.asturias.es/documents/291579/1128614/2021_09_23_estrategia_energetica_justa_con_alegaciones.pdf/2ce81380-300e-a451-5893-af2944c85ff6?t=1632399710944</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8E541" w14:textId="71D106A2" w:rsidR="00F046DA" w:rsidRPr="00CC1581" w:rsidRDefault="00000000" w:rsidP="00A50926">
    <w:pPr>
      <w:pStyle w:val="Encabezado"/>
      <w:jc w:val="right"/>
    </w:pPr>
    <w:sdt>
      <w:sdtPr>
        <w:rPr>
          <w:rFonts w:eastAsia="PMingLiU" w:cstheme="minorHAnsi"/>
          <w:color w:val="984806"/>
          <w:sz w:val="18"/>
          <w:szCs w:val="18"/>
        </w:rPr>
        <w:alias w:val="Subject"/>
        <w:id w:val="-2020767023"/>
        <w:placeholder>
          <w:docPart w:val="CFCC46494A6A482884FB221FD8062D1F"/>
        </w:placeholder>
        <w:dataBinding w:prefixMappings="xmlns:ns0='http://purl.org/dc/elements/1.1/' xmlns:ns1='http://schemas.openxmlformats.org/package/2006/metadata/core-properties' " w:xpath="/ns1:coreProperties[1]/ns0:subject[1]" w:storeItemID="{6C3C8BC8-F283-45AE-878A-BAB7291924A1}"/>
        <w:text/>
      </w:sdtPr>
      <w:sdtContent>
        <w:proofErr w:type="spellStart"/>
        <w:r w:rsidR="002F6F21" w:rsidRPr="00CC1581">
          <w:rPr>
            <w:rFonts w:eastAsia="PMingLiU" w:cstheme="minorHAnsi"/>
            <w:color w:val="984806"/>
            <w:sz w:val="18"/>
            <w:szCs w:val="18"/>
          </w:rPr>
          <w:t>Park&amp;Go</w:t>
        </w:r>
        <w:proofErr w:type="spellEnd"/>
      </w:sdtContent>
    </w:sdt>
    <w:r w:rsidR="00F046DA" w:rsidRPr="00CC1581">
      <w:rPr>
        <w:rFonts w:ascii="Calibri" w:eastAsia="Calibri" w:hAnsi="Calibri"/>
        <w:b/>
        <w:sz w:val="18"/>
        <w:szCs w:val="18"/>
        <w:lang w:eastAsia="en-GB"/>
      </w:rPr>
      <w:t xml:space="preserve"> </w:t>
    </w:r>
    <w:r w:rsidR="002F6F21" w:rsidRPr="00CC1581">
      <w:rPr>
        <w:rFonts w:eastAsia="PMingLiU" w:cstheme="minorHAnsi"/>
        <w:sz w:val="18"/>
        <w:szCs w:val="18"/>
      </w:rPr>
      <w:t xml:space="preserve">Memoria </w:t>
    </w:r>
    <w:r w:rsidR="00F046DA" w:rsidRPr="00CC1581">
      <w:rPr>
        <w:rFonts w:eastAsia="PMingLiU" w:cstheme="minorHAnsi"/>
        <w:sz w:val="18"/>
        <w:szCs w:val="18"/>
      </w:rPr>
      <w:t>del Proyecto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C99AA0AC"/>
    <w:lvl w:ilvl="0">
      <w:start w:val="1"/>
      <w:numFmt w:val="bullet"/>
      <w:pStyle w:val="Listaconvietas5"/>
      <w:lvlText w:val=""/>
      <w:lvlJc w:val="left"/>
      <w:pPr>
        <w:tabs>
          <w:tab w:val="num" w:pos="1492"/>
        </w:tabs>
        <w:ind w:left="1492" w:hanging="360"/>
      </w:pPr>
      <w:rPr>
        <w:rFonts w:ascii="Symbol" w:hAnsi="Symbol" w:hint="default"/>
      </w:rPr>
    </w:lvl>
  </w:abstractNum>
  <w:abstractNum w:abstractNumId="1" w15:restartNumberingAfterBreak="0">
    <w:nsid w:val="00B970ED"/>
    <w:multiLevelType w:val="multilevel"/>
    <w:tmpl w:val="2E8629A4"/>
    <w:lvl w:ilvl="0">
      <w:start w:val="1"/>
      <w:numFmt w:val="decimal"/>
      <w:pStyle w:val="Ttulo1"/>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2C32BC8"/>
    <w:multiLevelType w:val="hybridMultilevel"/>
    <w:tmpl w:val="FFFFFFFF"/>
    <w:lvl w:ilvl="0" w:tplc="7A548F4E">
      <w:start w:val="1"/>
      <w:numFmt w:val="decimal"/>
      <w:lvlText w:val="%1."/>
      <w:lvlJc w:val="left"/>
      <w:pPr>
        <w:ind w:left="720" w:hanging="360"/>
      </w:pPr>
    </w:lvl>
    <w:lvl w:ilvl="1" w:tplc="132C0638">
      <w:start w:val="1"/>
      <w:numFmt w:val="lowerLetter"/>
      <w:lvlText w:val="%2."/>
      <w:lvlJc w:val="left"/>
      <w:pPr>
        <w:ind w:left="1440" w:hanging="360"/>
      </w:pPr>
    </w:lvl>
    <w:lvl w:ilvl="2" w:tplc="06601454">
      <w:start w:val="1"/>
      <w:numFmt w:val="lowerRoman"/>
      <w:lvlText w:val="%3."/>
      <w:lvlJc w:val="right"/>
      <w:pPr>
        <w:ind w:left="2160" w:hanging="180"/>
      </w:pPr>
    </w:lvl>
    <w:lvl w:ilvl="3" w:tplc="4CACFA2A">
      <w:start w:val="1"/>
      <w:numFmt w:val="decimal"/>
      <w:lvlText w:val="%4."/>
      <w:lvlJc w:val="left"/>
      <w:pPr>
        <w:ind w:left="2880" w:hanging="360"/>
      </w:pPr>
    </w:lvl>
    <w:lvl w:ilvl="4" w:tplc="DA882832">
      <w:start w:val="1"/>
      <w:numFmt w:val="lowerLetter"/>
      <w:lvlText w:val="%5."/>
      <w:lvlJc w:val="left"/>
      <w:pPr>
        <w:ind w:left="3600" w:hanging="360"/>
      </w:pPr>
    </w:lvl>
    <w:lvl w:ilvl="5" w:tplc="4A983D7E">
      <w:start w:val="1"/>
      <w:numFmt w:val="lowerRoman"/>
      <w:lvlText w:val="%6."/>
      <w:lvlJc w:val="right"/>
      <w:pPr>
        <w:ind w:left="4320" w:hanging="180"/>
      </w:pPr>
    </w:lvl>
    <w:lvl w:ilvl="6" w:tplc="68B09354">
      <w:start w:val="1"/>
      <w:numFmt w:val="decimal"/>
      <w:lvlText w:val="%7."/>
      <w:lvlJc w:val="left"/>
      <w:pPr>
        <w:ind w:left="5040" w:hanging="360"/>
      </w:pPr>
    </w:lvl>
    <w:lvl w:ilvl="7" w:tplc="7FB6D9AC">
      <w:start w:val="1"/>
      <w:numFmt w:val="lowerLetter"/>
      <w:lvlText w:val="%8."/>
      <w:lvlJc w:val="left"/>
      <w:pPr>
        <w:ind w:left="5760" w:hanging="360"/>
      </w:pPr>
    </w:lvl>
    <w:lvl w:ilvl="8" w:tplc="263E701C">
      <w:start w:val="1"/>
      <w:numFmt w:val="lowerRoman"/>
      <w:lvlText w:val="%9."/>
      <w:lvlJc w:val="right"/>
      <w:pPr>
        <w:ind w:left="6480" w:hanging="180"/>
      </w:pPr>
    </w:lvl>
  </w:abstractNum>
  <w:abstractNum w:abstractNumId="3" w15:restartNumberingAfterBreak="0">
    <w:nsid w:val="0E5520DA"/>
    <w:multiLevelType w:val="hybridMultilevel"/>
    <w:tmpl w:val="FFFFFFFF"/>
    <w:lvl w:ilvl="0" w:tplc="FFFFFFFF">
      <w:start w:val="1"/>
      <w:numFmt w:val="bullet"/>
      <w:lvlText w:val=""/>
      <w:lvlJc w:val="left"/>
      <w:pPr>
        <w:ind w:left="360" w:hanging="360"/>
      </w:pPr>
      <w:rPr>
        <w:rFonts w:ascii="Symbol" w:hAnsi="Symbol" w:hint="default"/>
      </w:rPr>
    </w:lvl>
    <w:lvl w:ilvl="1" w:tplc="D65AB15E">
      <w:start w:val="1"/>
      <w:numFmt w:val="bullet"/>
      <w:lvlText w:val="o"/>
      <w:lvlJc w:val="left"/>
      <w:pPr>
        <w:ind w:left="1080" w:hanging="360"/>
      </w:pPr>
      <w:rPr>
        <w:rFonts w:ascii="Courier New" w:hAnsi="Courier New" w:hint="default"/>
      </w:rPr>
    </w:lvl>
    <w:lvl w:ilvl="2" w:tplc="D4F8DA9E">
      <w:start w:val="1"/>
      <w:numFmt w:val="bullet"/>
      <w:lvlText w:val=""/>
      <w:lvlJc w:val="left"/>
      <w:pPr>
        <w:ind w:left="1800" w:hanging="360"/>
      </w:pPr>
      <w:rPr>
        <w:rFonts w:ascii="Wingdings" w:hAnsi="Wingdings" w:hint="default"/>
      </w:rPr>
    </w:lvl>
    <w:lvl w:ilvl="3" w:tplc="5DAA9D7C">
      <w:start w:val="1"/>
      <w:numFmt w:val="bullet"/>
      <w:lvlText w:val=""/>
      <w:lvlJc w:val="left"/>
      <w:pPr>
        <w:ind w:left="2520" w:hanging="360"/>
      </w:pPr>
      <w:rPr>
        <w:rFonts w:ascii="Symbol" w:hAnsi="Symbol" w:hint="default"/>
      </w:rPr>
    </w:lvl>
    <w:lvl w:ilvl="4" w:tplc="22706332">
      <w:start w:val="1"/>
      <w:numFmt w:val="bullet"/>
      <w:lvlText w:val="o"/>
      <w:lvlJc w:val="left"/>
      <w:pPr>
        <w:ind w:left="3240" w:hanging="360"/>
      </w:pPr>
      <w:rPr>
        <w:rFonts w:ascii="Courier New" w:hAnsi="Courier New" w:hint="default"/>
      </w:rPr>
    </w:lvl>
    <w:lvl w:ilvl="5" w:tplc="D5D01958">
      <w:start w:val="1"/>
      <w:numFmt w:val="bullet"/>
      <w:lvlText w:val=""/>
      <w:lvlJc w:val="left"/>
      <w:pPr>
        <w:ind w:left="3960" w:hanging="360"/>
      </w:pPr>
      <w:rPr>
        <w:rFonts w:ascii="Wingdings" w:hAnsi="Wingdings" w:hint="default"/>
      </w:rPr>
    </w:lvl>
    <w:lvl w:ilvl="6" w:tplc="C91E153E">
      <w:start w:val="1"/>
      <w:numFmt w:val="bullet"/>
      <w:lvlText w:val=""/>
      <w:lvlJc w:val="left"/>
      <w:pPr>
        <w:ind w:left="4680" w:hanging="360"/>
      </w:pPr>
      <w:rPr>
        <w:rFonts w:ascii="Symbol" w:hAnsi="Symbol" w:hint="default"/>
      </w:rPr>
    </w:lvl>
    <w:lvl w:ilvl="7" w:tplc="50F67200">
      <w:start w:val="1"/>
      <w:numFmt w:val="bullet"/>
      <w:lvlText w:val="o"/>
      <w:lvlJc w:val="left"/>
      <w:pPr>
        <w:ind w:left="5400" w:hanging="360"/>
      </w:pPr>
      <w:rPr>
        <w:rFonts w:ascii="Courier New" w:hAnsi="Courier New" w:hint="default"/>
      </w:rPr>
    </w:lvl>
    <w:lvl w:ilvl="8" w:tplc="C9927086">
      <w:start w:val="1"/>
      <w:numFmt w:val="bullet"/>
      <w:lvlText w:val=""/>
      <w:lvlJc w:val="left"/>
      <w:pPr>
        <w:ind w:left="6120" w:hanging="360"/>
      </w:pPr>
      <w:rPr>
        <w:rFonts w:ascii="Wingdings" w:hAnsi="Wingdings" w:hint="default"/>
      </w:rPr>
    </w:lvl>
  </w:abstractNum>
  <w:abstractNum w:abstractNumId="4" w15:restartNumberingAfterBreak="0">
    <w:nsid w:val="0EFB7115"/>
    <w:multiLevelType w:val="multilevel"/>
    <w:tmpl w:val="024EB6A2"/>
    <w:lvl w:ilvl="0">
      <w:start w:val="1"/>
      <w:numFmt w:val="decimal"/>
      <w:pStyle w:val="Listaconnmeros3"/>
      <w:lvlText w:val="(%1)"/>
      <w:lvlJc w:val="left"/>
      <w:pPr>
        <w:tabs>
          <w:tab w:val="num" w:pos="454"/>
        </w:tabs>
        <w:ind w:left="454" w:hanging="454"/>
      </w:pPr>
    </w:lvl>
    <w:lvl w:ilvl="1">
      <w:start w:val="1"/>
      <w:numFmt w:val="lowerLetter"/>
      <w:pStyle w:val="ListNumber3Level2"/>
      <w:lvlText w:val="(%2)"/>
      <w:lvlJc w:val="left"/>
      <w:pPr>
        <w:tabs>
          <w:tab w:val="num" w:pos="907"/>
        </w:tabs>
        <w:ind w:left="907" w:hanging="453"/>
      </w:pPr>
    </w:lvl>
    <w:lvl w:ilvl="2">
      <w:start w:val="1"/>
      <w:numFmt w:val="bullet"/>
      <w:pStyle w:val="ListNumber3Level3"/>
      <w:lvlText w:val="–"/>
      <w:lvlJc w:val="left"/>
      <w:pPr>
        <w:tabs>
          <w:tab w:val="num" w:pos="1361"/>
        </w:tabs>
        <w:ind w:left="1361" w:hanging="454"/>
      </w:pPr>
      <w:rPr>
        <w:rFonts w:ascii="Times New Roman" w:hAnsi="Times New Roman"/>
      </w:rPr>
    </w:lvl>
    <w:lvl w:ilvl="3">
      <w:start w:val="1"/>
      <w:numFmt w:val="bullet"/>
      <w:pStyle w:val="ListNumber3Level4"/>
      <w:lvlText w:val=""/>
      <w:lvlJc w:val="left"/>
      <w:pPr>
        <w:tabs>
          <w:tab w:val="num" w:pos="1814"/>
        </w:tabs>
        <w:ind w:left="1814" w:hanging="453"/>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15:restartNumberingAfterBreak="0">
    <w:nsid w:val="11D079ED"/>
    <w:multiLevelType w:val="hybridMultilevel"/>
    <w:tmpl w:val="823EF49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120B7201"/>
    <w:multiLevelType w:val="multilevel"/>
    <w:tmpl w:val="714CF256"/>
    <w:lvl w:ilvl="0">
      <w:start w:val="1"/>
      <w:numFmt w:val="decimal"/>
      <w:pStyle w:val="Listaconnmeros"/>
      <w:lvlText w:val="(%1)"/>
      <w:lvlJc w:val="left"/>
      <w:pPr>
        <w:tabs>
          <w:tab w:val="num" w:pos="454"/>
        </w:tabs>
        <w:ind w:left="454" w:hanging="454"/>
      </w:pPr>
    </w:lvl>
    <w:lvl w:ilvl="1">
      <w:start w:val="1"/>
      <w:numFmt w:val="lowerLetter"/>
      <w:pStyle w:val="ListNumberLevel2"/>
      <w:lvlText w:val="(%2)"/>
      <w:lvlJc w:val="left"/>
      <w:pPr>
        <w:tabs>
          <w:tab w:val="num" w:pos="907"/>
        </w:tabs>
        <w:ind w:left="907" w:hanging="453"/>
      </w:pPr>
    </w:lvl>
    <w:lvl w:ilvl="2">
      <w:start w:val="1"/>
      <w:numFmt w:val="bullet"/>
      <w:pStyle w:val="ListNumberLevel3"/>
      <w:lvlText w:val="–"/>
      <w:lvlJc w:val="left"/>
      <w:pPr>
        <w:tabs>
          <w:tab w:val="num" w:pos="1361"/>
        </w:tabs>
        <w:ind w:left="1361" w:hanging="454"/>
      </w:pPr>
      <w:rPr>
        <w:rFonts w:ascii="Times New Roman" w:hAnsi="Times New Roman"/>
      </w:rPr>
    </w:lvl>
    <w:lvl w:ilvl="3">
      <w:start w:val="1"/>
      <w:numFmt w:val="bullet"/>
      <w:pStyle w:val="ListNumberLevel4"/>
      <w:lvlText w:val=""/>
      <w:lvlJc w:val="left"/>
      <w:pPr>
        <w:tabs>
          <w:tab w:val="num" w:pos="1814"/>
        </w:tabs>
        <w:ind w:left="1814" w:hanging="453"/>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15:restartNumberingAfterBreak="0">
    <w:nsid w:val="1262685D"/>
    <w:multiLevelType w:val="singleLevel"/>
    <w:tmpl w:val="14A429F4"/>
    <w:lvl w:ilvl="0">
      <w:start w:val="1"/>
      <w:numFmt w:val="bullet"/>
      <w:pStyle w:val="Listaconvietas4"/>
      <w:lvlText w:val=""/>
      <w:lvlJc w:val="left"/>
      <w:pPr>
        <w:tabs>
          <w:tab w:val="num" w:pos="3163"/>
        </w:tabs>
        <w:ind w:left="3163" w:hanging="283"/>
      </w:pPr>
      <w:rPr>
        <w:rFonts w:ascii="Symbol" w:hAnsi="Symbol"/>
      </w:rPr>
    </w:lvl>
  </w:abstractNum>
  <w:abstractNum w:abstractNumId="8" w15:restartNumberingAfterBreak="0">
    <w:nsid w:val="143D0A16"/>
    <w:multiLevelType w:val="singleLevel"/>
    <w:tmpl w:val="18469F0C"/>
    <w:lvl w:ilvl="0">
      <w:start w:val="1"/>
      <w:numFmt w:val="bullet"/>
      <w:pStyle w:val="Listaconvietas3"/>
      <w:lvlText w:val=""/>
      <w:lvlJc w:val="left"/>
      <w:pPr>
        <w:tabs>
          <w:tab w:val="num" w:pos="2199"/>
        </w:tabs>
        <w:ind w:left="2199" w:hanging="283"/>
      </w:pPr>
      <w:rPr>
        <w:rFonts w:ascii="Symbol" w:hAnsi="Symbol"/>
      </w:rPr>
    </w:lvl>
  </w:abstractNum>
  <w:abstractNum w:abstractNumId="9" w15:restartNumberingAfterBreak="0">
    <w:nsid w:val="172F0AC5"/>
    <w:multiLevelType w:val="multilevel"/>
    <w:tmpl w:val="FAC02762"/>
    <w:lvl w:ilvl="0">
      <w:start w:val="1"/>
      <w:numFmt w:val="decimal"/>
      <w:pStyle w:val="Listaconnmeros2"/>
      <w:lvlText w:val="(%1)"/>
      <w:lvlJc w:val="left"/>
      <w:pPr>
        <w:tabs>
          <w:tab w:val="num" w:pos="454"/>
        </w:tabs>
        <w:ind w:left="454" w:hanging="454"/>
      </w:pPr>
    </w:lvl>
    <w:lvl w:ilvl="1">
      <w:start w:val="1"/>
      <w:numFmt w:val="lowerLetter"/>
      <w:pStyle w:val="ListNumber2Level2"/>
      <w:lvlText w:val="(%2)"/>
      <w:lvlJc w:val="left"/>
      <w:pPr>
        <w:tabs>
          <w:tab w:val="num" w:pos="907"/>
        </w:tabs>
        <w:ind w:left="907" w:hanging="453"/>
      </w:pPr>
    </w:lvl>
    <w:lvl w:ilvl="2">
      <w:start w:val="1"/>
      <w:numFmt w:val="bullet"/>
      <w:pStyle w:val="ListNumber2Level3"/>
      <w:lvlText w:val="–"/>
      <w:lvlJc w:val="left"/>
      <w:pPr>
        <w:tabs>
          <w:tab w:val="num" w:pos="1361"/>
        </w:tabs>
        <w:ind w:left="1361" w:hanging="454"/>
      </w:pPr>
      <w:rPr>
        <w:rFonts w:ascii="Times New Roman" w:hAnsi="Times New Roman"/>
      </w:rPr>
    </w:lvl>
    <w:lvl w:ilvl="3">
      <w:start w:val="1"/>
      <w:numFmt w:val="bullet"/>
      <w:pStyle w:val="ListNumber2Level4"/>
      <w:lvlText w:val=""/>
      <w:lvlJc w:val="left"/>
      <w:pPr>
        <w:tabs>
          <w:tab w:val="num" w:pos="1814"/>
        </w:tabs>
        <w:ind w:left="1814" w:hanging="453"/>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15:restartNumberingAfterBreak="0">
    <w:nsid w:val="194B0D02"/>
    <w:multiLevelType w:val="hybridMultilevel"/>
    <w:tmpl w:val="71E6FF5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1" w15:restartNumberingAfterBreak="0">
    <w:nsid w:val="22DD3599"/>
    <w:multiLevelType w:val="multilevel"/>
    <w:tmpl w:val="C5781CC6"/>
    <w:lvl w:ilvl="0">
      <w:start w:val="1"/>
      <w:numFmt w:val="decimal"/>
      <w:pStyle w:val="References"/>
      <w:lvlText w:val="(%1)"/>
      <w:lvlJc w:val="left"/>
      <w:pPr>
        <w:tabs>
          <w:tab w:val="num" w:pos="709"/>
        </w:tabs>
        <w:ind w:left="709" w:hanging="709"/>
      </w:pPr>
    </w:lvl>
    <w:lvl w:ilvl="1">
      <w:start w:val="1"/>
      <w:numFmt w:val="lowerLetter"/>
      <w:lvlText w:val="(%2)"/>
      <w:lvlJc w:val="left"/>
      <w:pPr>
        <w:tabs>
          <w:tab w:val="num" w:pos="1417"/>
        </w:tabs>
        <w:ind w:left="1417" w:hanging="708"/>
      </w:pPr>
    </w:lvl>
    <w:lvl w:ilvl="2">
      <w:start w:val="1"/>
      <w:numFmt w:val="bullet"/>
      <w:lvlText w:val="–"/>
      <w:lvlJc w:val="left"/>
      <w:pPr>
        <w:tabs>
          <w:tab w:val="num" w:pos="2126"/>
        </w:tabs>
        <w:ind w:left="2126" w:hanging="709"/>
      </w:pPr>
      <w:rPr>
        <w:rFonts w:ascii="Times New Roman" w:hAnsi="Times New Roman"/>
      </w:rPr>
    </w:lvl>
    <w:lvl w:ilvl="3">
      <w:start w:val="1"/>
      <w:numFmt w:val="bullet"/>
      <w:lvlText w:val=""/>
      <w:lvlJc w:val="left"/>
      <w:pPr>
        <w:tabs>
          <w:tab w:val="num" w:pos="2835"/>
        </w:tabs>
        <w:ind w:left="2835"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22E9032A"/>
    <w:multiLevelType w:val="multilevel"/>
    <w:tmpl w:val="E1F87D6C"/>
    <w:lvl w:ilvl="0">
      <w:numFmt w:val="bullet"/>
      <w:lvlText w:val=""/>
      <w:lvlJc w:val="left"/>
      <w:pPr>
        <w:ind w:left="720" w:hanging="360"/>
      </w:pPr>
      <w:rPr>
        <w:rFonts w:ascii="Symbol" w:eastAsiaTheme="minorEastAsia" w:hAnsi="Symbol" w:cs="Times New Roman"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4225E59"/>
    <w:multiLevelType w:val="singleLevel"/>
    <w:tmpl w:val="A54AAC82"/>
    <w:lvl w:ilvl="0">
      <w:start w:val="1"/>
      <w:numFmt w:val="bullet"/>
      <w:pStyle w:val="ListDash4"/>
      <w:lvlText w:val="–"/>
      <w:lvlJc w:val="left"/>
      <w:pPr>
        <w:tabs>
          <w:tab w:val="num" w:pos="3163"/>
        </w:tabs>
        <w:ind w:left="3163" w:hanging="283"/>
      </w:pPr>
      <w:rPr>
        <w:rFonts w:ascii="Times New Roman" w:hAnsi="Times New Roman"/>
      </w:rPr>
    </w:lvl>
  </w:abstractNum>
  <w:abstractNum w:abstractNumId="14" w15:restartNumberingAfterBreak="0">
    <w:nsid w:val="264C6DA3"/>
    <w:multiLevelType w:val="hybridMultilevel"/>
    <w:tmpl w:val="B5BCA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C888BEA"/>
    <w:multiLevelType w:val="hybridMultilevel"/>
    <w:tmpl w:val="FFFFFFFF"/>
    <w:lvl w:ilvl="0" w:tplc="E3C69FDE">
      <w:start w:val="1"/>
      <w:numFmt w:val="bullet"/>
      <w:lvlText w:val="-"/>
      <w:lvlJc w:val="left"/>
      <w:pPr>
        <w:ind w:left="720" w:hanging="360"/>
      </w:pPr>
      <w:rPr>
        <w:rFonts w:ascii="Aptos" w:hAnsi="Aptos" w:hint="default"/>
      </w:rPr>
    </w:lvl>
    <w:lvl w:ilvl="1" w:tplc="8912F618">
      <w:start w:val="1"/>
      <w:numFmt w:val="bullet"/>
      <w:lvlText w:val="o"/>
      <w:lvlJc w:val="left"/>
      <w:pPr>
        <w:ind w:left="1440" w:hanging="360"/>
      </w:pPr>
      <w:rPr>
        <w:rFonts w:ascii="Courier New" w:hAnsi="Courier New" w:hint="default"/>
      </w:rPr>
    </w:lvl>
    <w:lvl w:ilvl="2" w:tplc="85F8F28A">
      <w:start w:val="1"/>
      <w:numFmt w:val="bullet"/>
      <w:lvlText w:val=""/>
      <w:lvlJc w:val="left"/>
      <w:pPr>
        <w:ind w:left="2160" w:hanging="360"/>
      </w:pPr>
      <w:rPr>
        <w:rFonts w:ascii="Wingdings" w:hAnsi="Wingdings" w:hint="default"/>
      </w:rPr>
    </w:lvl>
    <w:lvl w:ilvl="3" w:tplc="1F9AA4A4">
      <w:start w:val="1"/>
      <w:numFmt w:val="bullet"/>
      <w:lvlText w:val=""/>
      <w:lvlJc w:val="left"/>
      <w:pPr>
        <w:ind w:left="2880" w:hanging="360"/>
      </w:pPr>
      <w:rPr>
        <w:rFonts w:ascii="Symbol" w:hAnsi="Symbol" w:hint="default"/>
      </w:rPr>
    </w:lvl>
    <w:lvl w:ilvl="4" w:tplc="BAF27FC4">
      <w:start w:val="1"/>
      <w:numFmt w:val="bullet"/>
      <w:lvlText w:val="o"/>
      <w:lvlJc w:val="left"/>
      <w:pPr>
        <w:ind w:left="3600" w:hanging="360"/>
      </w:pPr>
      <w:rPr>
        <w:rFonts w:ascii="Courier New" w:hAnsi="Courier New" w:hint="default"/>
      </w:rPr>
    </w:lvl>
    <w:lvl w:ilvl="5" w:tplc="1482173E">
      <w:start w:val="1"/>
      <w:numFmt w:val="bullet"/>
      <w:lvlText w:val=""/>
      <w:lvlJc w:val="left"/>
      <w:pPr>
        <w:ind w:left="4320" w:hanging="360"/>
      </w:pPr>
      <w:rPr>
        <w:rFonts w:ascii="Wingdings" w:hAnsi="Wingdings" w:hint="default"/>
      </w:rPr>
    </w:lvl>
    <w:lvl w:ilvl="6" w:tplc="042667D6">
      <w:start w:val="1"/>
      <w:numFmt w:val="bullet"/>
      <w:lvlText w:val=""/>
      <w:lvlJc w:val="left"/>
      <w:pPr>
        <w:ind w:left="5040" w:hanging="360"/>
      </w:pPr>
      <w:rPr>
        <w:rFonts w:ascii="Symbol" w:hAnsi="Symbol" w:hint="default"/>
      </w:rPr>
    </w:lvl>
    <w:lvl w:ilvl="7" w:tplc="1156779E">
      <w:start w:val="1"/>
      <w:numFmt w:val="bullet"/>
      <w:lvlText w:val="o"/>
      <w:lvlJc w:val="left"/>
      <w:pPr>
        <w:ind w:left="5760" w:hanging="360"/>
      </w:pPr>
      <w:rPr>
        <w:rFonts w:ascii="Courier New" w:hAnsi="Courier New" w:hint="default"/>
      </w:rPr>
    </w:lvl>
    <w:lvl w:ilvl="8" w:tplc="6F80092A">
      <w:start w:val="1"/>
      <w:numFmt w:val="bullet"/>
      <w:lvlText w:val=""/>
      <w:lvlJc w:val="left"/>
      <w:pPr>
        <w:ind w:left="6480" w:hanging="360"/>
      </w:pPr>
      <w:rPr>
        <w:rFonts w:ascii="Wingdings" w:hAnsi="Wingdings" w:hint="default"/>
      </w:rPr>
    </w:lvl>
  </w:abstractNum>
  <w:abstractNum w:abstractNumId="16" w15:restartNumberingAfterBreak="0">
    <w:nsid w:val="2C8D5AD3"/>
    <w:multiLevelType w:val="singleLevel"/>
    <w:tmpl w:val="697C5A48"/>
    <w:lvl w:ilvl="0">
      <w:start w:val="1"/>
      <w:numFmt w:val="bullet"/>
      <w:pStyle w:val="Listaconvietas2"/>
      <w:lvlText w:val=""/>
      <w:lvlJc w:val="left"/>
      <w:pPr>
        <w:tabs>
          <w:tab w:val="num" w:pos="1360"/>
        </w:tabs>
        <w:ind w:left="1360" w:hanging="283"/>
      </w:pPr>
      <w:rPr>
        <w:rFonts w:ascii="Symbol" w:hAnsi="Symbol"/>
      </w:rPr>
    </w:lvl>
  </w:abstractNum>
  <w:abstractNum w:abstractNumId="17" w15:restartNumberingAfterBreak="0">
    <w:nsid w:val="3A7730C4"/>
    <w:multiLevelType w:val="singleLevel"/>
    <w:tmpl w:val="474CA21A"/>
    <w:lvl w:ilvl="0">
      <w:start w:val="1"/>
      <w:numFmt w:val="bullet"/>
      <w:pStyle w:val="ListBullet1"/>
      <w:lvlText w:val=""/>
      <w:lvlJc w:val="left"/>
      <w:pPr>
        <w:tabs>
          <w:tab w:val="num" w:pos="765"/>
        </w:tabs>
        <w:ind w:left="765" w:hanging="283"/>
      </w:pPr>
      <w:rPr>
        <w:rFonts w:ascii="Symbol" w:hAnsi="Symbol"/>
      </w:rPr>
    </w:lvl>
  </w:abstractNum>
  <w:abstractNum w:abstractNumId="18" w15:restartNumberingAfterBreak="0">
    <w:nsid w:val="3BD62DFB"/>
    <w:multiLevelType w:val="multilevel"/>
    <w:tmpl w:val="9E743E4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CE737FA"/>
    <w:multiLevelType w:val="hybridMultilevel"/>
    <w:tmpl w:val="671622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F3D4B35"/>
    <w:multiLevelType w:val="hybridMultilevel"/>
    <w:tmpl w:val="0DDE6E6C"/>
    <w:lvl w:ilvl="0" w:tplc="7D44F622">
      <w:start w:val="1"/>
      <w:numFmt w:val="bullet"/>
      <w:pStyle w:val="PM2-BulletLis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429E662A"/>
    <w:multiLevelType w:val="multilevel"/>
    <w:tmpl w:val="1DCA4396"/>
    <w:lvl w:ilvl="0">
      <w:start w:val="1"/>
      <w:numFmt w:val="decimal"/>
      <w:pStyle w:val="ListNumber1"/>
      <w:lvlText w:val="(%1)"/>
      <w:lvlJc w:val="left"/>
      <w:pPr>
        <w:tabs>
          <w:tab w:val="num" w:pos="454"/>
        </w:tabs>
        <w:ind w:left="454" w:hanging="454"/>
      </w:pPr>
    </w:lvl>
    <w:lvl w:ilvl="1">
      <w:start w:val="1"/>
      <w:numFmt w:val="lowerLetter"/>
      <w:pStyle w:val="ListNumber1Level2"/>
      <w:lvlText w:val="(%2)"/>
      <w:lvlJc w:val="left"/>
      <w:pPr>
        <w:tabs>
          <w:tab w:val="num" w:pos="907"/>
        </w:tabs>
        <w:ind w:left="907" w:hanging="453"/>
      </w:pPr>
    </w:lvl>
    <w:lvl w:ilvl="2">
      <w:start w:val="1"/>
      <w:numFmt w:val="bullet"/>
      <w:pStyle w:val="ListNumber1Level3"/>
      <w:lvlText w:val="–"/>
      <w:lvlJc w:val="left"/>
      <w:pPr>
        <w:tabs>
          <w:tab w:val="num" w:pos="1361"/>
        </w:tabs>
        <w:ind w:left="1361" w:hanging="454"/>
      </w:pPr>
      <w:rPr>
        <w:rFonts w:ascii="Times New Roman" w:hAnsi="Times New Roman"/>
      </w:rPr>
    </w:lvl>
    <w:lvl w:ilvl="3">
      <w:start w:val="1"/>
      <w:numFmt w:val="bullet"/>
      <w:pStyle w:val="ListNumber1Level4"/>
      <w:lvlText w:val=""/>
      <w:lvlJc w:val="left"/>
      <w:pPr>
        <w:tabs>
          <w:tab w:val="num" w:pos="1814"/>
        </w:tabs>
        <w:ind w:left="1814" w:hanging="453"/>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48425D8C"/>
    <w:multiLevelType w:val="hybridMultilevel"/>
    <w:tmpl w:val="FFFFFFFF"/>
    <w:lvl w:ilvl="0" w:tplc="FFFFFFFF">
      <w:start w:val="1"/>
      <w:numFmt w:val="bullet"/>
      <w:lvlText w:val=""/>
      <w:lvlJc w:val="left"/>
      <w:pPr>
        <w:ind w:left="360" w:hanging="360"/>
      </w:pPr>
      <w:rPr>
        <w:rFonts w:ascii="Symbol" w:hAnsi="Symbol" w:hint="default"/>
      </w:rPr>
    </w:lvl>
    <w:lvl w:ilvl="1" w:tplc="623AD582">
      <w:start w:val="1"/>
      <w:numFmt w:val="bullet"/>
      <w:lvlText w:val="o"/>
      <w:lvlJc w:val="left"/>
      <w:pPr>
        <w:ind w:left="1080" w:hanging="360"/>
      </w:pPr>
      <w:rPr>
        <w:rFonts w:ascii="Courier New" w:hAnsi="Courier New" w:hint="default"/>
      </w:rPr>
    </w:lvl>
    <w:lvl w:ilvl="2" w:tplc="5DD2B462">
      <w:start w:val="1"/>
      <w:numFmt w:val="bullet"/>
      <w:lvlText w:val=""/>
      <w:lvlJc w:val="left"/>
      <w:pPr>
        <w:ind w:left="1800" w:hanging="360"/>
      </w:pPr>
      <w:rPr>
        <w:rFonts w:ascii="Wingdings" w:hAnsi="Wingdings" w:hint="default"/>
      </w:rPr>
    </w:lvl>
    <w:lvl w:ilvl="3" w:tplc="C2605090">
      <w:start w:val="1"/>
      <w:numFmt w:val="bullet"/>
      <w:lvlText w:val=""/>
      <w:lvlJc w:val="left"/>
      <w:pPr>
        <w:ind w:left="2520" w:hanging="360"/>
      </w:pPr>
      <w:rPr>
        <w:rFonts w:ascii="Symbol" w:hAnsi="Symbol" w:hint="default"/>
      </w:rPr>
    </w:lvl>
    <w:lvl w:ilvl="4" w:tplc="1DD4B03E">
      <w:start w:val="1"/>
      <w:numFmt w:val="bullet"/>
      <w:lvlText w:val="o"/>
      <w:lvlJc w:val="left"/>
      <w:pPr>
        <w:ind w:left="3240" w:hanging="360"/>
      </w:pPr>
      <w:rPr>
        <w:rFonts w:ascii="Courier New" w:hAnsi="Courier New" w:hint="default"/>
      </w:rPr>
    </w:lvl>
    <w:lvl w:ilvl="5" w:tplc="C76E6F40">
      <w:start w:val="1"/>
      <w:numFmt w:val="bullet"/>
      <w:lvlText w:val=""/>
      <w:lvlJc w:val="left"/>
      <w:pPr>
        <w:ind w:left="3960" w:hanging="360"/>
      </w:pPr>
      <w:rPr>
        <w:rFonts w:ascii="Wingdings" w:hAnsi="Wingdings" w:hint="default"/>
      </w:rPr>
    </w:lvl>
    <w:lvl w:ilvl="6" w:tplc="8A9C0B3E">
      <w:start w:val="1"/>
      <w:numFmt w:val="bullet"/>
      <w:lvlText w:val=""/>
      <w:lvlJc w:val="left"/>
      <w:pPr>
        <w:ind w:left="4680" w:hanging="360"/>
      </w:pPr>
      <w:rPr>
        <w:rFonts w:ascii="Symbol" w:hAnsi="Symbol" w:hint="default"/>
      </w:rPr>
    </w:lvl>
    <w:lvl w:ilvl="7" w:tplc="88DCC01A">
      <w:start w:val="1"/>
      <w:numFmt w:val="bullet"/>
      <w:lvlText w:val="o"/>
      <w:lvlJc w:val="left"/>
      <w:pPr>
        <w:ind w:left="5400" w:hanging="360"/>
      </w:pPr>
      <w:rPr>
        <w:rFonts w:ascii="Courier New" w:hAnsi="Courier New" w:hint="default"/>
      </w:rPr>
    </w:lvl>
    <w:lvl w:ilvl="8" w:tplc="21BA2B7A">
      <w:start w:val="1"/>
      <w:numFmt w:val="bullet"/>
      <w:lvlText w:val=""/>
      <w:lvlJc w:val="left"/>
      <w:pPr>
        <w:ind w:left="6120" w:hanging="360"/>
      </w:pPr>
      <w:rPr>
        <w:rFonts w:ascii="Wingdings" w:hAnsi="Wingdings" w:hint="default"/>
      </w:rPr>
    </w:lvl>
  </w:abstractNum>
  <w:abstractNum w:abstractNumId="23" w15:restartNumberingAfterBreak="0">
    <w:nsid w:val="49F75B04"/>
    <w:multiLevelType w:val="hybridMultilevel"/>
    <w:tmpl w:val="EF6EEE94"/>
    <w:lvl w:ilvl="0" w:tplc="3BC0BB4C">
      <w:start w:val="1"/>
      <w:numFmt w:val="decimal"/>
      <w:pStyle w:val="PM2-NumberedList"/>
      <w:lvlText w:val="%1."/>
      <w:lvlJc w:val="left"/>
      <w:pPr>
        <w:ind w:left="720" w:hanging="360"/>
      </w:pPr>
      <w:rPr>
        <w:rFonts w:hint="default"/>
      </w:rPr>
    </w:lvl>
    <w:lvl w:ilvl="1" w:tplc="08090003">
      <w:start w:val="1"/>
      <w:numFmt w:val="bullet"/>
      <w:lvlText w:val="o"/>
      <w:lvlJc w:val="left"/>
      <w:pPr>
        <w:tabs>
          <w:tab w:val="num" w:pos="1440"/>
        </w:tabs>
        <w:ind w:left="1440" w:hanging="360"/>
      </w:pPr>
      <w:rPr>
        <w:rFonts w:ascii="Courier New" w:hAnsi="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01D3521"/>
    <w:multiLevelType w:val="multilevel"/>
    <w:tmpl w:val="C0A4D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BD0BEC"/>
    <w:multiLevelType w:val="singleLevel"/>
    <w:tmpl w:val="ADAC358A"/>
    <w:lvl w:ilvl="0">
      <w:start w:val="1"/>
      <w:numFmt w:val="bullet"/>
      <w:pStyle w:val="Listaconvietas"/>
      <w:lvlText w:val=""/>
      <w:lvlJc w:val="left"/>
      <w:pPr>
        <w:tabs>
          <w:tab w:val="num" w:pos="283"/>
        </w:tabs>
        <w:ind w:left="283" w:hanging="283"/>
      </w:pPr>
      <w:rPr>
        <w:rFonts w:ascii="Symbol" w:hAnsi="Symbol"/>
      </w:rPr>
    </w:lvl>
  </w:abstractNum>
  <w:abstractNum w:abstractNumId="26" w15:restartNumberingAfterBreak="0">
    <w:nsid w:val="5999341B"/>
    <w:multiLevelType w:val="multilevel"/>
    <w:tmpl w:val="93A471C0"/>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12F0DF5"/>
    <w:multiLevelType w:val="multilevel"/>
    <w:tmpl w:val="F9E8D6A2"/>
    <w:lvl w:ilvl="0">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62B5C67"/>
    <w:multiLevelType w:val="singleLevel"/>
    <w:tmpl w:val="8F10F890"/>
    <w:lvl w:ilvl="0">
      <w:start w:val="1"/>
      <w:numFmt w:val="bullet"/>
      <w:pStyle w:val="ListDash"/>
      <w:lvlText w:val="–"/>
      <w:lvlJc w:val="left"/>
      <w:pPr>
        <w:tabs>
          <w:tab w:val="num" w:pos="283"/>
        </w:tabs>
        <w:ind w:left="283" w:hanging="283"/>
      </w:pPr>
      <w:rPr>
        <w:rFonts w:ascii="Times New Roman" w:hAnsi="Times New Roman"/>
      </w:rPr>
    </w:lvl>
  </w:abstractNum>
  <w:abstractNum w:abstractNumId="29" w15:restartNumberingAfterBreak="0">
    <w:nsid w:val="668A10F7"/>
    <w:multiLevelType w:val="singleLevel"/>
    <w:tmpl w:val="53AE953A"/>
    <w:lvl w:ilvl="0">
      <w:start w:val="1"/>
      <w:numFmt w:val="bullet"/>
      <w:pStyle w:val="ListDash2"/>
      <w:lvlText w:val="–"/>
      <w:lvlJc w:val="left"/>
      <w:pPr>
        <w:tabs>
          <w:tab w:val="num" w:pos="1360"/>
        </w:tabs>
        <w:ind w:left="1360" w:hanging="283"/>
      </w:pPr>
      <w:rPr>
        <w:rFonts w:ascii="Times New Roman" w:hAnsi="Times New Roman"/>
      </w:rPr>
    </w:lvl>
  </w:abstractNum>
  <w:abstractNum w:abstractNumId="30" w15:restartNumberingAfterBreak="0">
    <w:nsid w:val="67671EEF"/>
    <w:multiLevelType w:val="singleLevel"/>
    <w:tmpl w:val="61CAE77E"/>
    <w:lvl w:ilvl="0">
      <w:start w:val="1"/>
      <w:numFmt w:val="bullet"/>
      <w:pStyle w:val="ListDash1"/>
      <w:lvlText w:val="–"/>
      <w:lvlJc w:val="left"/>
      <w:pPr>
        <w:tabs>
          <w:tab w:val="num" w:pos="765"/>
        </w:tabs>
        <w:ind w:left="765" w:hanging="283"/>
      </w:pPr>
      <w:rPr>
        <w:rFonts w:ascii="Times New Roman" w:hAnsi="Times New Roman"/>
      </w:rPr>
    </w:lvl>
  </w:abstractNum>
  <w:abstractNum w:abstractNumId="31" w15:restartNumberingAfterBreak="0">
    <w:nsid w:val="6977472E"/>
    <w:multiLevelType w:val="multilevel"/>
    <w:tmpl w:val="764CBF3A"/>
    <w:lvl w:ilvl="0">
      <w:start w:val="1"/>
      <w:numFmt w:val="decimal"/>
      <w:pStyle w:val="Listaconnmeros4"/>
      <w:lvlText w:val="(%1)"/>
      <w:lvlJc w:val="left"/>
      <w:pPr>
        <w:tabs>
          <w:tab w:val="num" w:pos="454"/>
        </w:tabs>
        <w:ind w:left="454" w:hanging="454"/>
      </w:pPr>
    </w:lvl>
    <w:lvl w:ilvl="1">
      <w:start w:val="1"/>
      <w:numFmt w:val="lowerLetter"/>
      <w:pStyle w:val="ListNumber4Level2"/>
      <w:lvlText w:val="(%2)"/>
      <w:lvlJc w:val="left"/>
      <w:pPr>
        <w:tabs>
          <w:tab w:val="num" w:pos="907"/>
        </w:tabs>
        <w:ind w:left="907" w:hanging="453"/>
      </w:pPr>
    </w:lvl>
    <w:lvl w:ilvl="2">
      <w:start w:val="1"/>
      <w:numFmt w:val="bullet"/>
      <w:pStyle w:val="ListNumber4Level3"/>
      <w:lvlText w:val="–"/>
      <w:lvlJc w:val="left"/>
      <w:pPr>
        <w:tabs>
          <w:tab w:val="num" w:pos="1361"/>
        </w:tabs>
        <w:ind w:left="1361" w:hanging="454"/>
      </w:pPr>
      <w:rPr>
        <w:rFonts w:ascii="Times New Roman" w:hAnsi="Times New Roman"/>
      </w:rPr>
    </w:lvl>
    <w:lvl w:ilvl="3">
      <w:start w:val="1"/>
      <w:numFmt w:val="bullet"/>
      <w:pStyle w:val="ListNumber4Level4"/>
      <w:lvlText w:val=""/>
      <w:lvlJc w:val="left"/>
      <w:pPr>
        <w:tabs>
          <w:tab w:val="num" w:pos="1814"/>
        </w:tabs>
        <w:ind w:left="1814" w:hanging="453"/>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15:restartNumberingAfterBreak="0">
    <w:nsid w:val="6A354EFC"/>
    <w:multiLevelType w:val="hybridMultilevel"/>
    <w:tmpl w:val="5DE461B0"/>
    <w:lvl w:ilvl="0" w:tplc="C7128058">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3" w15:restartNumberingAfterBreak="0">
    <w:nsid w:val="6E5C21E3"/>
    <w:multiLevelType w:val="singleLevel"/>
    <w:tmpl w:val="01CA2472"/>
    <w:lvl w:ilvl="0">
      <w:start w:val="1"/>
      <w:numFmt w:val="bullet"/>
      <w:pStyle w:val="ListDash3"/>
      <w:lvlText w:val="–"/>
      <w:lvlJc w:val="left"/>
      <w:pPr>
        <w:tabs>
          <w:tab w:val="num" w:pos="2199"/>
        </w:tabs>
        <w:ind w:left="2199" w:hanging="283"/>
      </w:pPr>
      <w:rPr>
        <w:rFonts w:ascii="Times New Roman" w:hAnsi="Times New Roman"/>
      </w:rPr>
    </w:lvl>
  </w:abstractNum>
  <w:abstractNum w:abstractNumId="34" w15:restartNumberingAfterBreak="0">
    <w:nsid w:val="73457A74"/>
    <w:multiLevelType w:val="hybridMultilevel"/>
    <w:tmpl w:val="BAB2C2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6A30ACC"/>
    <w:multiLevelType w:val="multilevel"/>
    <w:tmpl w:val="93A471C0"/>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9A63A0C"/>
    <w:multiLevelType w:val="hybridMultilevel"/>
    <w:tmpl w:val="F074424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37" w15:restartNumberingAfterBreak="0">
    <w:nsid w:val="79B2012C"/>
    <w:multiLevelType w:val="hybridMultilevel"/>
    <w:tmpl w:val="62E8EDE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pStyle w:val="StyleStyleHeading212ptJustified"/>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C65145E"/>
    <w:multiLevelType w:val="multilevel"/>
    <w:tmpl w:val="4808A91A"/>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pStyle w:val="Ttulo3"/>
      <w:suff w:val="space"/>
      <w:lvlText w:val="%1.%2.%3."/>
      <w:lvlJc w:val="left"/>
      <w:pPr>
        <w:ind w:left="0" w:firstLine="0"/>
      </w:pPr>
      <w:rPr>
        <w:u w:val="none"/>
      </w:rPr>
    </w:lvl>
    <w:lvl w:ilvl="3">
      <w:start w:val="1"/>
      <w:numFmt w:val="decimal"/>
      <w:pStyle w:val="Ttulo4"/>
      <w:suff w:val="space"/>
      <w:lvlText w:val="%1.%2.%3.%4."/>
      <w:lvlJc w:val="left"/>
      <w:pPr>
        <w:ind w:left="0" w:firstLine="0"/>
      </w:pPr>
    </w:lvl>
    <w:lvl w:ilvl="4">
      <w:start w:val="1"/>
      <w:numFmt w:val="decimal"/>
      <w:pStyle w:val="Ttulo5"/>
      <w:suff w:val="space"/>
      <w:lvlText w:val="%1.%2.%3.%4.%5."/>
      <w:lvlJc w:val="left"/>
      <w:pPr>
        <w:ind w:left="0" w:firstLine="0"/>
      </w:pPr>
    </w:lvl>
    <w:lvl w:ilvl="5">
      <w:start w:val="1"/>
      <w:numFmt w:val="decimal"/>
      <w:pStyle w:val="Ttulo6"/>
      <w:suff w:val="space"/>
      <w:lvlText w:val="%1.%2.%3.%4.%5.%6."/>
      <w:lvlJc w:val="left"/>
      <w:pPr>
        <w:ind w:left="0" w:firstLine="0"/>
      </w:pPr>
    </w:lvl>
    <w:lvl w:ilvl="6">
      <w:start w:val="1"/>
      <w:numFmt w:val="decimal"/>
      <w:pStyle w:val="Ttulo7"/>
      <w:suff w:val="space"/>
      <w:lvlText w:val="%1.%2.%3.%4.%5.%6.%7."/>
      <w:lvlJc w:val="left"/>
      <w:pPr>
        <w:ind w:left="0" w:firstLine="0"/>
      </w:pPr>
    </w:lvl>
    <w:lvl w:ilvl="7">
      <w:start w:val="1"/>
      <w:numFmt w:val="decimal"/>
      <w:pStyle w:val="Ttulo8"/>
      <w:suff w:val="space"/>
      <w:lvlText w:val="%1.%2.%3.%4.%5.%6.%7.%8."/>
      <w:lvlJc w:val="left"/>
      <w:pPr>
        <w:ind w:left="0" w:firstLine="0"/>
      </w:pPr>
    </w:lvl>
    <w:lvl w:ilvl="8">
      <w:start w:val="1"/>
      <w:numFmt w:val="lowerRoman"/>
      <w:lvlText w:val="%9."/>
      <w:lvlJc w:val="left"/>
      <w:pPr>
        <w:tabs>
          <w:tab w:val="num" w:pos="3240"/>
        </w:tabs>
        <w:ind w:left="3240" w:hanging="360"/>
      </w:pPr>
    </w:lvl>
  </w:abstractNum>
  <w:abstractNum w:abstractNumId="39" w15:restartNumberingAfterBreak="0">
    <w:nsid w:val="7E6B1DB1"/>
    <w:multiLevelType w:val="hybridMultilevel"/>
    <w:tmpl w:val="AF2248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91581619">
    <w:abstractNumId w:val="0"/>
  </w:num>
  <w:num w:numId="2" w16cid:durableId="944927066">
    <w:abstractNumId w:val="25"/>
  </w:num>
  <w:num w:numId="3" w16cid:durableId="1502814197">
    <w:abstractNumId w:val="8"/>
  </w:num>
  <w:num w:numId="4" w16cid:durableId="951788945">
    <w:abstractNumId w:val="7"/>
  </w:num>
  <w:num w:numId="5" w16cid:durableId="1647856856">
    <w:abstractNumId w:val="33"/>
  </w:num>
  <w:num w:numId="6" w16cid:durableId="1080521888">
    <w:abstractNumId w:val="13"/>
  </w:num>
  <w:num w:numId="7" w16cid:durableId="11690676">
    <w:abstractNumId w:val="11"/>
  </w:num>
  <w:num w:numId="8" w16cid:durableId="1438983614">
    <w:abstractNumId w:val="17"/>
  </w:num>
  <w:num w:numId="9" w16cid:durableId="301694530">
    <w:abstractNumId w:val="16"/>
  </w:num>
  <w:num w:numId="10" w16cid:durableId="7102694">
    <w:abstractNumId w:val="28"/>
  </w:num>
  <w:num w:numId="11" w16cid:durableId="635642986">
    <w:abstractNumId w:val="30"/>
  </w:num>
  <w:num w:numId="12" w16cid:durableId="629751485">
    <w:abstractNumId w:val="29"/>
  </w:num>
  <w:num w:numId="13" w16cid:durableId="239096618">
    <w:abstractNumId w:val="38"/>
  </w:num>
  <w:num w:numId="14" w16cid:durableId="1003163357">
    <w:abstractNumId w:val="6"/>
  </w:num>
  <w:num w:numId="15" w16cid:durableId="1582521204">
    <w:abstractNumId w:val="21"/>
  </w:num>
  <w:num w:numId="16" w16cid:durableId="891771830">
    <w:abstractNumId w:val="9"/>
  </w:num>
  <w:num w:numId="17" w16cid:durableId="248661984">
    <w:abstractNumId w:val="4"/>
  </w:num>
  <w:num w:numId="18" w16cid:durableId="405542783">
    <w:abstractNumId w:val="31"/>
  </w:num>
  <w:num w:numId="19" w16cid:durableId="512573224">
    <w:abstractNumId w:val="37"/>
  </w:num>
  <w:num w:numId="20" w16cid:durableId="870725114">
    <w:abstractNumId w:val="20"/>
  </w:num>
  <w:num w:numId="21" w16cid:durableId="58023166">
    <w:abstractNumId w:val="23"/>
  </w:num>
  <w:num w:numId="22" w16cid:durableId="401563223">
    <w:abstractNumId w:val="32"/>
  </w:num>
  <w:num w:numId="23" w16cid:durableId="620846332">
    <w:abstractNumId w:val="22"/>
  </w:num>
  <w:num w:numId="24" w16cid:durableId="2041933065">
    <w:abstractNumId w:val="3"/>
  </w:num>
  <w:num w:numId="25" w16cid:durableId="853805717">
    <w:abstractNumId w:val="2"/>
  </w:num>
  <w:num w:numId="26" w16cid:durableId="123814203">
    <w:abstractNumId w:val="5"/>
  </w:num>
  <w:num w:numId="27" w16cid:durableId="1833058860">
    <w:abstractNumId w:val="27"/>
  </w:num>
  <w:num w:numId="28" w16cid:durableId="1300384089">
    <w:abstractNumId w:val="39"/>
  </w:num>
  <w:num w:numId="29" w16cid:durableId="978727069">
    <w:abstractNumId w:val="18"/>
  </w:num>
  <w:num w:numId="30" w16cid:durableId="1503667005">
    <w:abstractNumId w:val="14"/>
  </w:num>
  <w:num w:numId="31" w16cid:durableId="669064456">
    <w:abstractNumId w:val="34"/>
  </w:num>
  <w:num w:numId="32" w16cid:durableId="1950619590">
    <w:abstractNumId w:val="19"/>
  </w:num>
  <w:num w:numId="33" w16cid:durableId="2114593546">
    <w:abstractNumId w:val="26"/>
  </w:num>
  <w:num w:numId="34" w16cid:durableId="1216238969">
    <w:abstractNumId w:val="15"/>
  </w:num>
  <w:num w:numId="35" w16cid:durableId="161043273">
    <w:abstractNumId w:val="12"/>
  </w:num>
  <w:num w:numId="36" w16cid:durableId="1953784074">
    <w:abstractNumId w:val="35"/>
  </w:num>
  <w:num w:numId="37" w16cid:durableId="499277341">
    <w:abstractNumId w:val="35"/>
    <w:lvlOverride w:ilvl="0">
      <w:startOverride w:val="8"/>
    </w:lvlOverride>
  </w:num>
  <w:num w:numId="38" w16cid:durableId="1144396094">
    <w:abstractNumId w:val="1"/>
  </w:num>
  <w:num w:numId="39" w16cid:durableId="1400516941">
    <w:abstractNumId w:val="10"/>
  </w:num>
  <w:num w:numId="40" w16cid:durableId="540704245">
    <w:abstractNumId w:val="36"/>
  </w:num>
  <w:num w:numId="41" w16cid:durableId="1981299918">
    <w:abstractNumId w:val="24"/>
  </w:num>
  <w:numIdMacAtCleanup w:val="3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an Francisco Mier Montoto">
    <w15:presenceInfo w15:providerId="AD" w15:userId="S::UO283319@uniovi.es::60a3e37e-4e77-4744-b955-8aedbbae9df6"/>
  </w15:person>
  <w15:person w15:author="Alejandro Gallego Doncel">
    <w15:presenceInfo w15:providerId="AD" w15:userId="S::UO285577@uniovi.es::45f835d5-2cb6-4468-9f45-212810845f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comments" w:formatting="1" w:enforcement="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LW_DocType" w:val="TECH"/>
  </w:docVars>
  <w:rsids>
    <w:rsidRoot w:val="00934012"/>
    <w:rsid w:val="0000076F"/>
    <w:rsid w:val="000007DF"/>
    <w:rsid w:val="00001063"/>
    <w:rsid w:val="00001F63"/>
    <w:rsid w:val="00002FFE"/>
    <w:rsid w:val="00003053"/>
    <w:rsid w:val="00003F70"/>
    <w:rsid w:val="0000473C"/>
    <w:rsid w:val="000049BA"/>
    <w:rsid w:val="00006C40"/>
    <w:rsid w:val="0000737A"/>
    <w:rsid w:val="000077D8"/>
    <w:rsid w:val="00007839"/>
    <w:rsid w:val="00010E2E"/>
    <w:rsid w:val="00010E5F"/>
    <w:rsid w:val="00010E8F"/>
    <w:rsid w:val="00012729"/>
    <w:rsid w:val="00013FD4"/>
    <w:rsid w:val="000144D5"/>
    <w:rsid w:val="00014676"/>
    <w:rsid w:val="00014815"/>
    <w:rsid w:val="000156A2"/>
    <w:rsid w:val="00015EF5"/>
    <w:rsid w:val="0001649E"/>
    <w:rsid w:val="00020914"/>
    <w:rsid w:val="00020DC3"/>
    <w:rsid w:val="00021CCC"/>
    <w:rsid w:val="0002280F"/>
    <w:rsid w:val="000228C5"/>
    <w:rsid w:val="00024383"/>
    <w:rsid w:val="0002439E"/>
    <w:rsid w:val="00024A13"/>
    <w:rsid w:val="00024A14"/>
    <w:rsid w:val="00024FFA"/>
    <w:rsid w:val="000316D6"/>
    <w:rsid w:val="00031F65"/>
    <w:rsid w:val="00032B17"/>
    <w:rsid w:val="000338D4"/>
    <w:rsid w:val="00034912"/>
    <w:rsid w:val="00034FF8"/>
    <w:rsid w:val="0003610F"/>
    <w:rsid w:val="0003663D"/>
    <w:rsid w:val="00036A48"/>
    <w:rsid w:val="00036B26"/>
    <w:rsid w:val="000372EB"/>
    <w:rsid w:val="00040893"/>
    <w:rsid w:val="00041204"/>
    <w:rsid w:val="0004149D"/>
    <w:rsid w:val="000429E4"/>
    <w:rsid w:val="00044F62"/>
    <w:rsid w:val="00045E22"/>
    <w:rsid w:val="00046DE2"/>
    <w:rsid w:val="000475A7"/>
    <w:rsid w:val="00047B3B"/>
    <w:rsid w:val="0005125C"/>
    <w:rsid w:val="00052B7D"/>
    <w:rsid w:val="00053074"/>
    <w:rsid w:val="00055086"/>
    <w:rsid w:val="00055166"/>
    <w:rsid w:val="000562BF"/>
    <w:rsid w:val="0005679F"/>
    <w:rsid w:val="00057E97"/>
    <w:rsid w:val="000646B7"/>
    <w:rsid w:val="00064A31"/>
    <w:rsid w:val="0006573E"/>
    <w:rsid w:val="00067493"/>
    <w:rsid w:val="000679C7"/>
    <w:rsid w:val="00071254"/>
    <w:rsid w:val="00071BEA"/>
    <w:rsid w:val="00071FAD"/>
    <w:rsid w:val="00071FCC"/>
    <w:rsid w:val="0007295D"/>
    <w:rsid w:val="00073505"/>
    <w:rsid w:val="000743CB"/>
    <w:rsid w:val="000746E5"/>
    <w:rsid w:val="00074CED"/>
    <w:rsid w:val="00074E5C"/>
    <w:rsid w:val="00075A16"/>
    <w:rsid w:val="00075F67"/>
    <w:rsid w:val="00076739"/>
    <w:rsid w:val="00077C95"/>
    <w:rsid w:val="00077DB4"/>
    <w:rsid w:val="000803FA"/>
    <w:rsid w:val="00080568"/>
    <w:rsid w:val="00080AB0"/>
    <w:rsid w:val="00080AC3"/>
    <w:rsid w:val="00081960"/>
    <w:rsid w:val="00082B38"/>
    <w:rsid w:val="000836B6"/>
    <w:rsid w:val="00084C55"/>
    <w:rsid w:val="00086C51"/>
    <w:rsid w:val="0009256F"/>
    <w:rsid w:val="00093EA6"/>
    <w:rsid w:val="000944D1"/>
    <w:rsid w:val="00094953"/>
    <w:rsid w:val="0009560E"/>
    <w:rsid w:val="00095C51"/>
    <w:rsid w:val="00096381"/>
    <w:rsid w:val="00097D0F"/>
    <w:rsid w:val="000A0471"/>
    <w:rsid w:val="000A0540"/>
    <w:rsid w:val="000A0F78"/>
    <w:rsid w:val="000A29F2"/>
    <w:rsid w:val="000A2FB6"/>
    <w:rsid w:val="000A33E0"/>
    <w:rsid w:val="000A5838"/>
    <w:rsid w:val="000A6075"/>
    <w:rsid w:val="000A661D"/>
    <w:rsid w:val="000A6A0E"/>
    <w:rsid w:val="000A6D88"/>
    <w:rsid w:val="000A764E"/>
    <w:rsid w:val="000A7B0C"/>
    <w:rsid w:val="000B0993"/>
    <w:rsid w:val="000B0C90"/>
    <w:rsid w:val="000B0F95"/>
    <w:rsid w:val="000B185C"/>
    <w:rsid w:val="000B1DB0"/>
    <w:rsid w:val="000B2800"/>
    <w:rsid w:val="000B3986"/>
    <w:rsid w:val="000C3043"/>
    <w:rsid w:val="000C44CC"/>
    <w:rsid w:val="000C4E99"/>
    <w:rsid w:val="000C5C0C"/>
    <w:rsid w:val="000C6CAD"/>
    <w:rsid w:val="000C6D5C"/>
    <w:rsid w:val="000C7696"/>
    <w:rsid w:val="000D1010"/>
    <w:rsid w:val="000D18E9"/>
    <w:rsid w:val="000D1E7E"/>
    <w:rsid w:val="000D474D"/>
    <w:rsid w:val="000D5BEE"/>
    <w:rsid w:val="000E1678"/>
    <w:rsid w:val="000E1C12"/>
    <w:rsid w:val="000E1F08"/>
    <w:rsid w:val="000E23B3"/>
    <w:rsid w:val="000E2A01"/>
    <w:rsid w:val="000E36C0"/>
    <w:rsid w:val="000E44EE"/>
    <w:rsid w:val="000E4568"/>
    <w:rsid w:val="000E47AF"/>
    <w:rsid w:val="000E4CBB"/>
    <w:rsid w:val="000E502C"/>
    <w:rsid w:val="000E5BED"/>
    <w:rsid w:val="000F055A"/>
    <w:rsid w:val="000F0DED"/>
    <w:rsid w:val="000F3003"/>
    <w:rsid w:val="000F301B"/>
    <w:rsid w:val="000F38EA"/>
    <w:rsid w:val="000F4B2A"/>
    <w:rsid w:val="000F5C60"/>
    <w:rsid w:val="000F657B"/>
    <w:rsid w:val="000F6EE1"/>
    <w:rsid w:val="000F71A6"/>
    <w:rsid w:val="000F753B"/>
    <w:rsid w:val="000F7EFD"/>
    <w:rsid w:val="001007C7"/>
    <w:rsid w:val="001007F9"/>
    <w:rsid w:val="00100855"/>
    <w:rsid w:val="00100CA2"/>
    <w:rsid w:val="0010248B"/>
    <w:rsid w:val="0010276F"/>
    <w:rsid w:val="001032C7"/>
    <w:rsid w:val="001032DC"/>
    <w:rsid w:val="00104E07"/>
    <w:rsid w:val="00104F19"/>
    <w:rsid w:val="001059A2"/>
    <w:rsid w:val="00105BA9"/>
    <w:rsid w:val="00106D44"/>
    <w:rsid w:val="001072DA"/>
    <w:rsid w:val="00107BCE"/>
    <w:rsid w:val="001114BD"/>
    <w:rsid w:val="001114CB"/>
    <w:rsid w:val="001126E2"/>
    <w:rsid w:val="00114D8A"/>
    <w:rsid w:val="00114F76"/>
    <w:rsid w:val="00116353"/>
    <w:rsid w:val="00117993"/>
    <w:rsid w:val="001200CA"/>
    <w:rsid w:val="00120100"/>
    <w:rsid w:val="00120D54"/>
    <w:rsid w:val="0012176D"/>
    <w:rsid w:val="0012317E"/>
    <w:rsid w:val="00123316"/>
    <w:rsid w:val="001248ED"/>
    <w:rsid w:val="001268D6"/>
    <w:rsid w:val="001268F2"/>
    <w:rsid w:val="0012783C"/>
    <w:rsid w:val="0013010E"/>
    <w:rsid w:val="00130C90"/>
    <w:rsid w:val="001318AE"/>
    <w:rsid w:val="00136788"/>
    <w:rsid w:val="00140D38"/>
    <w:rsid w:val="00141519"/>
    <w:rsid w:val="00141AAD"/>
    <w:rsid w:val="00142149"/>
    <w:rsid w:val="00142465"/>
    <w:rsid w:val="0014277A"/>
    <w:rsid w:val="00150AAD"/>
    <w:rsid w:val="00150AAE"/>
    <w:rsid w:val="00151574"/>
    <w:rsid w:val="00152815"/>
    <w:rsid w:val="00152F4B"/>
    <w:rsid w:val="0015530E"/>
    <w:rsid w:val="00155C08"/>
    <w:rsid w:val="001574A5"/>
    <w:rsid w:val="00160116"/>
    <w:rsid w:val="001603BA"/>
    <w:rsid w:val="00161D55"/>
    <w:rsid w:val="0016288C"/>
    <w:rsid w:val="001629A4"/>
    <w:rsid w:val="001637D9"/>
    <w:rsid w:val="001637F1"/>
    <w:rsid w:val="00164320"/>
    <w:rsid w:val="0016464D"/>
    <w:rsid w:val="00164D46"/>
    <w:rsid w:val="001658DA"/>
    <w:rsid w:val="00165F2D"/>
    <w:rsid w:val="00166313"/>
    <w:rsid w:val="001666CC"/>
    <w:rsid w:val="001669D8"/>
    <w:rsid w:val="00166EDF"/>
    <w:rsid w:val="00167700"/>
    <w:rsid w:val="00170FEB"/>
    <w:rsid w:val="001721C9"/>
    <w:rsid w:val="00173007"/>
    <w:rsid w:val="00173694"/>
    <w:rsid w:val="001739C0"/>
    <w:rsid w:val="0017491A"/>
    <w:rsid w:val="00174CCA"/>
    <w:rsid w:val="00176AE0"/>
    <w:rsid w:val="00177400"/>
    <w:rsid w:val="00180215"/>
    <w:rsid w:val="001802A1"/>
    <w:rsid w:val="001803D8"/>
    <w:rsid w:val="00180D80"/>
    <w:rsid w:val="00181006"/>
    <w:rsid w:val="00183FAB"/>
    <w:rsid w:val="0018519D"/>
    <w:rsid w:val="001864B6"/>
    <w:rsid w:val="0018711A"/>
    <w:rsid w:val="00190A96"/>
    <w:rsid w:val="00190DA9"/>
    <w:rsid w:val="00196456"/>
    <w:rsid w:val="001964F6"/>
    <w:rsid w:val="00196F8D"/>
    <w:rsid w:val="00197212"/>
    <w:rsid w:val="001A0289"/>
    <w:rsid w:val="001A2107"/>
    <w:rsid w:val="001A3DEA"/>
    <w:rsid w:val="001A455C"/>
    <w:rsid w:val="001A4B1B"/>
    <w:rsid w:val="001A540B"/>
    <w:rsid w:val="001A6FEE"/>
    <w:rsid w:val="001A7CDE"/>
    <w:rsid w:val="001B02B2"/>
    <w:rsid w:val="001B06CC"/>
    <w:rsid w:val="001B2375"/>
    <w:rsid w:val="001B27A8"/>
    <w:rsid w:val="001B28A8"/>
    <w:rsid w:val="001B2922"/>
    <w:rsid w:val="001B29AF"/>
    <w:rsid w:val="001B2A98"/>
    <w:rsid w:val="001B2B13"/>
    <w:rsid w:val="001B36CE"/>
    <w:rsid w:val="001B5B08"/>
    <w:rsid w:val="001B6538"/>
    <w:rsid w:val="001B6EE5"/>
    <w:rsid w:val="001B71FC"/>
    <w:rsid w:val="001B732C"/>
    <w:rsid w:val="001C0532"/>
    <w:rsid w:val="001C16FA"/>
    <w:rsid w:val="001C276C"/>
    <w:rsid w:val="001C2D26"/>
    <w:rsid w:val="001C3A3B"/>
    <w:rsid w:val="001C4179"/>
    <w:rsid w:val="001C4335"/>
    <w:rsid w:val="001C722B"/>
    <w:rsid w:val="001C77D7"/>
    <w:rsid w:val="001C7CFC"/>
    <w:rsid w:val="001C7F1B"/>
    <w:rsid w:val="001D14C4"/>
    <w:rsid w:val="001D27EA"/>
    <w:rsid w:val="001D2B15"/>
    <w:rsid w:val="001D2D29"/>
    <w:rsid w:val="001D3DD5"/>
    <w:rsid w:val="001D4254"/>
    <w:rsid w:val="001D4DEE"/>
    <w:rsid w:val="001D559D"/>
    <w:rsid w:val="001D6B05"/>
    <w:rsid w:val="001D74A5"/>
    <w:rsid w:val="001E038D"/>
    <w:rsid w:val="001E0473"/>
    <w:rsid w:val="001E0A3D"/>
    <w:rsid w:val="001E199E"/>
    <w:rsid w:val="001E3460"/>
    <w:rsid w:val="001E3C10"/>
    <w:rsid w:val="001E40EE"/>
    <w:rsid w:val="001E49EA"/>
    <w:rsid w:val="001E532C"/>
    <w:rsid w:val="001E550F"/>
    <w:rsid w:val="001E573F"/>
    <w:rsid w:val="001E5A9C"/>
    <w:rsid w:val="001E77FB"/>
    <w:rsid w:val="001E7AD9"/>
    <w:rsid w:val="001F01AA"/>
    <w:rsid w:val="001F02E1"/>
    <w:rsid w:val="001F0AFC"/>
    <w:rsid w:val="001F1224"/>
    <w:rsid w:val="001F1F0E"/>
    <w:rsid w:val="001F26EA"/>
    <w:rsid w:val="001F51A8"/>
    <w:rsid w:val="001F564D"/>
    <w:rsid w:val="001F7A42"/>
    <w:rsid w:val="00200ABB"/>
    <w:rsid w:val="0020138B"/>
    <w:rsid w:val="00201D0C"/>
    <w:rsid w:val="0020260E"/>
    <w:rsid w:val="002029AC"/>
    <w:rsid w:val="00203677"/>
    <w:rsid w:val="00203879"/>
    <w:rsid w:val="0020441A"/>
    <w:rsid w:val="00205657"/>
    <w:rsid w:val="0020577E"/>
    <w:rsid w:val="0020668A"/>
    <w:rsid w:val="0020779C"/>
    <w:rsid w:val="00207B91"/>
    <w:rsid w:val="00212BED"/>
    <w:rsid w:val="00212D6B"/>
    <w:rsid w:val="00212F50"/>
    <w:rsid w:val="0021382B"/>
    <w:rsid w:val="00215104"/>
    <w:rsid w:val="0021564A"/>
    <w:rsid w:val="00216719"/>
    <w:rsid w:val="0021747F"/>
    <w:rsid w:val="00217B18"/>
    <w:rsid w:val="00219EC6"/>
    <w:rsid w:val="00221F4F"/>
    <w:rsid w:val="00222174"/>
    <w:rsid w:val="0022326A"/>
    <w:rsid w:val="00223EF7"/>
    <w:rsid w:val="00224040"/>
    <w:rsid w:val="00225549"/>
    <w:rsid w:val="00226E80"/>
    <w:rsid w:val="00231900"/>
    <w:rsid w:val="00232321"/>
    <w:rsid w:val="00232D6B"/>
    <w:rsid w:val="002339D8"/>
    <w:rsid w:val="00233C68"/>
    <w:rsid w:val="00234464"/>
    <w:rsid w:val="002344B8"/>
    <w:rsid w:val="00234B96"/>
    <w:rsid w:val="00237A4B"/>
    <w:rsid w:val="00240223"/>
    <w:rsid w:val="00241324"/>
    <w:rsid w:val="00241ABA"/>
    <w:rsid w:val="00241BA9"/>
    <w:rsid w:val="00241E75"/>
    <w:rsid w:val="00242CAE"/>
    <w:rsid w:val="00244739"/>
    <w:rsid w:val="00244B80"/>
    <w:rsid w:val="002461A5"/>
    <w:rsid w:val="0024691E"/>
    <w:rsid w:val="00247FAD"/>
    <w:rsid w:val="00247FD4"/>
    <w:rsid w:val="00251554"/>
    <w:rsid w:val="002531FF"/>
    <w:rsid w:val="002536E0"/>
    <w:rsid w:val="002539F4"/>
    <w:rsid w:val="00253C30"/>
    <w:rsid w:val="0025421D"/>
    <w:rsid w:val="00254F07"/>
    <w:rsid w:val="00255202"/>
    <w:rsid w:val="00255357"/>
    <w:rsid w:val="0025694F"/>
    <w:rsid w:val="00256D4F"/>
    <w:rsid w:val="0025798E"/>
    <w:rsid w:val="002603FF"/>
    <w:rsid w:val="0026206E"/>
    <w:rsid w:val="002621AA"/>
    <w:rsid w:val="0026243C"/>
    <w:rsid w:val="002627B5"/>
    <w:rsid w:val="00263C86"/>
    <w:rsid w:val="00266AA9"/>
    <w:rsid w:val="002670F1"/>
    <w:rsid w:val="00267191"/>
    <w:rsid w:val="0026722A"/>
    <w:rsid w:val="002675E9"/>
    <w:rsid w:val="00267EA8"/>
    <w:rsid w:val="00270435"/>
    <w:rsid w:val="0027045B"/>
    <w:rsid w:val="0027049C"/>
    <w:rsid w:val="002706F3"/>
    <w:rsid w:val="00270BC6"/>
    <w:rsid w:val="00271226"/>
    <w:rsid w:val="00272118"/>
    <w:rsid w:val="00272840"/>
    <w:rsid w:val="00272BA8"/>
    <w:rsid w:val="00273769"/>
    <w:rsid w:val="0027627E"/>
    <w:rsid w:val="00276334"/>
    <w:rsid w:val="00277BC0"/>
    <w:rsid w:val="00277D43"/>
    <w:rsid w:val="00281125"/>
    <w:rsid w:val="00282CAE"/>
    <w:rsid w:val="00284960"/>
    <w:rsid w:val="00285A08"/>
    <w:rsid w:val="00286340"/>
    <w:rsid w:val="002865C8"/>
    <w:rsid w:val="00286E1F"/>
    <w:rsid w:val="002873D0"/>
    <w:rsid w:val="002875E0"/>
    <w:rsid w:val="00287825"/>
    <w:rsid w:val="00287DDA"/>
    <w:rsid w:val="00292068"/>
    <w:rsid w:val="00292C69"/>
    <w:rsid w:val="00293A38"/>
    <w:rsid w:val="00294534"/>
    <w:rsid w:val="002949D7"/>
    <w:rsid w:val="002A17F3"/>
    <w:rsid w:val="002A26B2"/>
    <w:rsid w:val="002A43B5"/>
    <w:rsid w:val="002A4734"/>
    <w:rsid w:val="002A54D1"/>
    <w:rsid w:val="002A5531"/>
    <w:rsid w:val="002A568F"/>
    <w:rsid w:val="002A69E3"/>
    <w:rsid w:val="002A7F4A"/>
    <w:rsid w:val="002B15F6"/>
    <w:rsid w:val="002B18FC"/>
    <w:rsid w:val="002B1C16"/>
    <w:rsid w:val="002B2475"/>
    <w:rsid w:val="002B3849"/>
    <w:rsid w:val="002B51CC"/>
    <w:rsid w:val="002B5328"/>
    <w:rsid w:val="002B68D5"/>
    <w:rsid w:val="002B77C5"/>
    <w:rsid w:val="002B7FB5"/>
    <w:rsid w:val="002C075B"/>
    <w:rsid w:val="002C1664"/>
    <w:rsid w:val="002C1B3E"/>
    <w:rsid w:val="002C2657"/>
    <w:rsid w:val="002C2764"/>
    <w:rsid w:val="002C2A81"/>
    <w:rsid w:val="002C3AEB"/>
    <w:rsid w:val="002C4CFE"/>
    <w:rsid w:val="002C6895"/>
    <w:rsid w:val="002C6BBF"/>
    <w:rsid w:val="002C74F9"/>
    <w:rsid w:val="002D0E71"/>
    <w:rsid w:val="002D1018"/>
    <w:rsid w:val="002D283C"/>
    <w:rsid w:val="002D3295"/>
    <w:rsid w:val="002D412D"/>
    <w:rsid w:val="002D420E"/>
    <w:rsid w:val="002D7389"/>
    <w:rsid w:val="002D7EBB"/>
    <w:rsid w:val="002E01E1"/>
    <w:rsid w:val="002E0411"/>
    <w:rsid w:val="002E068A"/>
    <w:rsid w:val="002E3587"/>
    <w:rsid w:val="002E3807"/>
    <w:rsid w:val="002E4649"/>
    <w:rsid w:val="002E50F4"/>
    <w:rsid w:val="002E5949"/>
    <w:rsid w:val="002E755B"/>
    <w:rsid w:val="002F033B"/>
    <w:rsid w:val="002F099B"/>
    <w:rsid w:val="002F1E4A"/>
    <w:rsid w:val="002F1F88"/>
    <w:rsid w:val="002F2F41"/>
    <w:rsid w:val="002F6F21"/>
    <w:rsid w:val="002F7066"/>
    <w:rsid w:val="002F7F46"/>
    <w:rsid w:val="0030006A"/>
    <w:rsid w:val="00301412"/>
    <w:rsid w:val="00301F9F"/>
    <w:rsid w:val="00302221"/>
    <w:rsid w:val="003025F1"/>
    <w:rsid w:val="00303441"/>
    <w:rsid w:val="003037AB"/>
    <w:rsid w:val="00303C3A"/>
    <w:rsid w:val="00304152"/>
    <w:rsid w:val="003046CF"/>
    <w:rsid w:val="003049D1"/>
    <w:rsid w:val="00305EEF"/>
    <w:rsid w:val="00306205"/>
    <w:rsid w:val="0031225B"/>
    <w:rsid w:val="00312504"/>
    <w:rsid w:val="00312535"/>
    <w:rsid w:val="00312616"/>
    <w:rsid w:val="003139D3"/>
    <w:rsid w:val="00315C65"/>
    <w:rsid w:val="00316183"/>
    <w:rsid w:val="0031670A"/>
    <w:rsid w:val="0031692E"/>
    <w:rsid w:val="00316BF6"/>
    <w:rsid w:val="00316C27"/>
    <w:rsid w:val="00321E5F"/>
    <w:rsid w:val="003220B0"/>
    <w:rsid w:val="00322A49"/>
    <w:rsid w:val="00325C33"/>
    <w:rsid w:val="00327F92"/>
    <w:rsid w:val="003312BA"/>
    <w:rsid w:val="00331E41"/>
    <w:rsid w:val="00333495"/>
    <w:rsid w:val="00333B85"/>
    <w:rsid w:val="0033455C"/>
    <w:rsid w:val="003353B3"/>
    <w:rsid w:val="00335C25"/>
    <w:rsid w:val="00335DC2"/>
    <w:rsid w:val="003372C2"/>
    <w:rsid w:val="003412CF"/>
    <w:rsid w:val="00341832"/>
    <w:rsid w:val="003474A5"/>
    <w:rsid w:val="0035038F"/>
    <w:rsid w:val="00350A90"/>
    <w:rsid w:val="00350AA1"/>
    <w:rsid w:val="0035190D"/>
    <w:rsid w:val="00351B2E"/>
    <w:rsid w:val="003527F6"/>
    <w:rsid w:val="0035314D"/>
    <w:rsid w:val="0035432B"/>
    <w:rsid w:val="00355B8A"/>
    <w:rsid w:val="003561CD"/>
    <w:rsid w:val="00356595"/>
    <w:rsid w:val="0035665C"/>
    <w:rsid w:val="003566C5"/>
    <w:rsid w:val="003566E4"/>
    <w:rsid w:val="0035736A"/>
    <w:rsid w:val="003574D9"/>
    <w:rsid w:val="003576D8"/>
    <w:rsid w:val="003613F4"/>
    <w:rsid w:val="00362377"/>
    <w:rsid w:val="00363696"/>
    <w:rsid w:val="0036376F"/>
    <w:rsid w:val="00363EB5"/>
    <w:rsid w:val="00364C2E"/>
    <w:rsid w:val="00365316"/>
    <w:rsid w:val="00365732"/>
    <w:rsid w:val="00366316"/>
    <w:rsid w:val="00370699"/>
    <w:rsid w:val="00370995"/>
    <w:rsid w:val="00370DE2"/>
    <w:rsid w:val="0037519C"/>
    <w:rsid w:val="00375595"/>
    <w:rsid w:val="003775FA"/>
    <w:rsid w:val="003776BB"/>
    <w:rsid w:val="00377716"/>
    <w:rsid w:val="0038103C"/>
    <w:rsid w:val="00381E13"/>
    <w:rsid w:val="0038289E"/>
    <w:rsid w:val="003829E8"/>
    <w:rsid w:val="00382C25"/>
    <w:rsid w:val="0038409E"/>
    <w:rsid w:val="00385D6F"/>
    <w:rsid w:val="00386FFB"/>
    <w:rsid w:val="00387053"/>
    <w:rsid w:val="00387395"/>
    <w:rsid w:val="003878D3"/>
    <w:rsid w:val="0039086B"/>
    <w:rsid w:val="00391228"/>
    <w:rsid w:val="00391DAF"/>
    <w:rsid w:val="00392C57"/>
    <w:rsid w:val="00394970"/>
    <w:rsid w:val="00394A3D"/>
    <w:rsid w:val="0039634D"/>
    <w:rsid w:val="003A0F8A"/>
    <w:rsid w:val="003A140B"/>
    <w:rsid w:val="003A17E4"/>
    <w:rsid w:val="003A432B"/>
    <w:rsid w:val="003A49E6"/>
    <w:rsid w:val="003A4A97"/>
    <w:rsid w:val="003A521C"/>
    <w:rsid w:val="003A7D43"/>
    <w:rsid w:val="003B09CC"/>
    <w:rsid w:val="003B136B"/>
    <w:rsid w:val="003B13C7"/>
    <w:rsid w:val="003B14CC"/>
    <w:rsid w:val="003B15F8"/>
    <w:rsid w:val="003B1730"/>
    <w:rsid w:val="003B1892"/>
    <w:rsid w:val="003B2180"/>
    <w:rsid w:val="003B2F1F"/>
    <w:rsid w:val="003B2F50"/>
    <w:rsid w:val="003B43A3"/>
    <w:rsid w:val="003B5733"/>
    <w:rsid w:val="003B5B4E"/>
    <w:rsid w:val="003B5C2A"/>
    <w:rsid w:val="003B6DDE"/>
    <w:rsid w:val="003B728C"/>
    <w:rsid w:val="003B7613"/>
    <w:rsid w:val="003C11AD"/>
    <w:rsid w:val="003C19E1"/>
    <w:rsid w:val="003C3857"/>
    <w:rsid w:val="003C41A0"/>
    <w:rsid w:val="003C46B9"/>
    <w:rsid w:val="003C545F"/>
    <w:rsid w:val="003C57AD"/>
    <w:rsid w:val="003C5823"/>
    <w:rsid w:val="003C5D0B"/>
    <w:rsid w:val="003C5FA4"/>
    <w:rsid w:val="003C6BEB"/>
    <w:rsid w:val="003D05A2"/>
    <w:rsid w:val="003D05B1"/>
    <w:rsid w:val="003D15D7"/>
    <w:rsid w:val="003D1CF8"/>
    <w:rsid w:val="003D225D"/>
    <w:rsid w:val="003D3162"/>
    <w:rsid w:val="003D3B9A"/>
    <w:rsid w:val="003D4DE2"/>
    <w:rsid w:val="003D7488"/>
    <w:rsid w:val="003E01AC"/>
    <w:rsid w:val="003E032E"/>
    <w:rsid w:val="003E0DC4"/>
    <w:rsid w:val="003E2597"/>
    <w:rsid w:val="003E30B7"/>
    <w:rsid w:val="003E3716"/>
    <w:rsid w:val="003E3C87"/>
    <w:rsid w:val="003E40BE"/>
    <w:rsid w:val="003E5FC4"/>
    <w:rsid w:val="003E64AD"/>
    <w:rsid w:val="003E6FD5"/>
    <w:rsid w:val="003E6FFB"/>
    <w:rsid w:val="003E71E3"/>
    <w:rsid w:val="003E742A"/>
    <w:rsid w:val="003E7D20"/>
    <w:rsid w:val="003F28B0"/>
    <w:rsid w:val="003F59E1"/>
    <w:rsid w:val="003F60CB"/>
    <w:rsid w:val="003F6703"/>
    <w:rsid w:val="003F73F4"/>
    <w:rsid w:val="003F7447"/>
    <w:rsid w:val="003F7493"/>
    <w:rsid w:val="003F7E52"/>
    <w:rsid w:val="00401074"/>
    <w:rsid w:val="00401509"/>
    <w:rsid w:val="00404092"/>
    <w:rsid w:val="00405758"/>
    <w:rsid w:val="00405776"/>
    <w:rsid w:val="00405839"/>
    <w:rsid w:val="00405A2B"/>
    <w:rsid w:val="00406CF9"/>
    <w:rsid w:val="00407515"/>
    <w:rsid w:val="00410E07"/>
    <w:rsid w:val="00411654"/>
    <w:rsid w:val="00411A44"/>
    <w:rsid w:val="00411C7C"/>
    <w:rsid w:val="00412E28"/>
    <w:rsid w:val="00414304"/>
    <w:rsid w:val="00415397"/>
    <w:rsid w:val="004156A5"/>
    <w:rsid w:val="00420251"/>
    <w:rsid w:val="004202B2"/>
    <w:rsid w:val="00422EBA"/>
    <w:rsid w:val="00423218"/>
    <w:rsid w:val="00423A17"/>
    <w:rsid w:val="00423DA5"/>
    <w:rsid w:val="00424DD3"/>
    <w:rsid w:val="0042514F"/>
    <w:rsid w:val="00426360"/>
    <w:rsid w:val="00427BC2"/>
    <w:rsid w:val="00427ED0"/>
    <w:rsid w:val="004304A2"/>
    <w:rsid w:val="00432FBD"/>
    <w:rsid w:val="004333A3"/>
    <w:rsid w:val="00433747"/>
    <w:rsid w:val="0043499C"/>
    <w:rsid w:val="00436ABC"/>
    <w:rsid w:val="00436D3A"/>
    <w:rsid w:val="00440133"/>
    <w:rsid w:val="00440C4D"/>
    <w:rsid w:val="0044103E"/>
    <w:rsid w:val="00441AC4"/>
    <w:rsid w:val="00441B9E"/>
    <w:rsid w:val="00442B91"/>
    <w:rsid w:val="00443130"/>
    <w:rsid w:val="004431AF"/>
    <w:rsid w:val="00443519"/>
    <w:rsid w:val="00444D84"/>
    <w:rsid w:val="00446103"/>
    <w:rsid w:val="00446EC4"/>
    <w:rsid w:val="00450A93"/>
    <w:rsid w:val="00451470"/>
    <w:rsid w:val="0045192B"/>
    <w:rsid w:val="004519A6"/>
    <w:rsid w:val="00451F15"/>
    <w:rsid w:val="00451F2D"/>
    <w:rsid w:val="00452EC8"/>
    <w:rsid w:val="004542E5"/>
    <w:rsid w:val="00455118"/>
    <w:rsid w:val="004559FF"/>
    <w:rsid w:val="004563FE"/>
    <w:rsid w:val="00456A56"/>
    <w:rsid w:val="004571E0"/>
    <w:rsid w:val="0045749E"/>
    <w:rsid w:val="004578A1"/>
    <w:rsid w:val="0046354A"/>
    <w:rsid w:val="004667FA"/>
    <w:rsid w:val="0047111A"/>
    <w:rsid w:val="00471770"/>
    <w:rsid w:val="00474EEA"/>
    <w:rsid w:val="00474F26"/>
    <w:rsid w:val="00475FE6"/>
    <w:rsid w:val="0047630D"/>
    <w:rsid w:val="0047727D"/>
    <w:rsid w:val="004811F6"/>
    <w:rsid w:val="00481269"/>
    <w:rsid w:val="00481A87"/>
    <w:rsid w:val="00482CEF"/>
    <w:rsid w:val="00482E9E"/>
    <w:rsid w:val="00483163"/>
    <w:rsid w:val="0048362B"/>
    <w:rsid w:val="004843A3"/>
    <w:rsid w:val="0048770E"/>
    <w:rsid w:val="00487A68"/>
    <w:rsid w:val="00487D95"/>
    <w:rsid w:val="00490C6F"/>
    <w:rsid w:val="004928ED"/>
    <w:rsid w:val="00493BCE"/>
    <w:rsid w:val="00493DD0"/>
    <w:rsid w:val="00495067"/>
    <w:rsid w:val="00496C64"/>
    <w:rsid w:val="004A0430"/>
    <w:rsid w:val="004A1E6D"/>
    <w:rsid w:val="004A2F16"/>
    <w:rsid w:val="004A30E8"/>
    <w:rsid w:val="004A484B"/>
    <w:rsid w:val="004A5759"/>
    <w:rsid w:val="004A5A30"/>
    <w:rsid w:val="004A6B72"/>
    <w:rsid w:val="004A78C1"/>
    <w:rsid w:val="004A7CE2"/>
    <w:rsid w:val="004B16DD"/>
    <w:rsid w:val="004B1B5D"/>
    <w:rsid w:val="004B2C82"/>
    <w:rsid w:val="004B387B"/>
    <w:rsid w:val="004B4B58"/>
    <w:rsid w:val="004B4C86"/>
    <w:rsid w:val="004B501A"/>
    <w:rsid w:val="004B5BDD"/>
    <w:rsid w:val="004B5D19"/>
    <w:rsid w:val="004B6418"/>
    <w:rsid w:val="004B788C"/>
    <w:rsid w:val="004C09B5"/>
    <w:rsid w:val="004C206A"/>
    <w:rsid w:val="004C26E0"/>
    <w:rsid w:val="004C35D1"/>
    <w:rsid w:val="004D24A4"/>
    <w:rsid w:val="004D3554"/>
    <w:rsid w:val="004D4291"/>
    <w:rsid w:val="004D5A1C"/>
    <w:rsid w:val="004D5FE8"/>
    <w:rsid w:val="004D6F4A"/>
    <w:rsid w:val="004D7922"/>
    <w:rsid w:val="004E0C74"/>
    <w:rsid w:val="004E1253"/>
    <w:rsid w:val="004E131F"/>
    <w:rsid w:val="004E1338"/>
    <w:rsid w:val="004E1918"/>
    <w:rsid w:val="004E20E2"/>
    <w:rsid w:val="004E2E66"/>
    <w:rsid w:val="004E4D7A"/>
    <w:rsid w:val="004E4F4A"/>
    <w:rsid w:val="004E7542"/>
    <w:rsid w:val="004E78BE"/>
    <w:rsid w:val="004F06D3"/>
    <w:rsid w:val="004F192F"/>
    <w:rsid w:val="004F1AFE"/>
    <w:rsid w:val="004F28A1"/>
    <w:rsid w:val="004F2905"/>
    <w:rsid w:val="004F2994"/>
    <w:rsid w:val="004F2E9D"/>
    <w:rsid w:val="004F317C"/>
    <w:rsid w:val="004F4633"/>
    <w:rsid w:val="004F4B8F"/>
    <w:rsid w:val="004F6CD7"/>
    <w:rsid w:val="004F6EEA"/>
    <w:rsid w:val="004F76A3"/>
    <w:rsid w:val="004F7D27"/>
    <w:rsid w:val="00500316"/>
    <w:rsid w:val="005005F0"/>
    <w:rsid w:val="00500D6D"/>
    <w:rsid w:val="0050301C"/>
    <w:rsid w:val="00503955"/>
    <w:rsid w:val="00504689"/>
    <w:rsid w:val="0050551A"/>
    <w:rsid w:val="00505D4C"/>
    <w:rsid w:val="005060D2"/>
    <w:rsid w:val="00506D12"/>
    <w:rsid w:val="0050766B"/>
    <w:rsid w:val="00510D9A"/>
    <w:rsid w:val="00510F37"/>
    <w:rsid w:val="0051153B"/>
    <w:rsid w:val="00511993"/>
    <w:rsid w:val="00512A5F"/>
    <w:rsid w:val="00513BA5"/>
    <w:rsid w:val="00514166"/>
    <w:rsid w:val="00516D50"/>
    <w:rsid w:val="00517133"/>
    <w:rsid w:val="005179D0"/>
    <w:rsid w:val="00517DFF"/>
    <w:rsid w:val="00520F83"/>
    <w:rsid w:val="005220FA"/>
    <w:rsid w:val="00523FBA"/>
    <w:rsid w:val="0052515F"/>
    <w:rsid w:val="00525500"/>
    <w:rsid w:val="00525DD7"/>
    <w:rsid w:val="00525E98"/>
    <w:rsid w:val="00526221"/>
    <w:rsid w:val="005270E8"/>
    <w:rsid w:val="00527A32"/>
    <w:rsid w:val="00527ACA"/>
    <w:rsid w:val="0053023B"/>
    <w:rsid w:val="00532477"/>
    <w:rsid w:val="005327CC"/>
    <w:rsid w:val="00533F24"/>
    <w:rsid w:val="00534A78"/>
    <w:rsid w:val="005369AA"/>
    <w:rsid w:val="00537285"/>
    <w:rsid w:val="00540388"/>
    <w:rsid w:val="00540C7D"/>
    <w:rsid w:val="005414AF"/>
    <w:rsid w:val="005423A7"/>
    <w:rsid w:val="00545B59"/>
    <w:rsid w:val="00545EFA"/>
    <w:rsid w:val="005476BA"/>
    <w:rsid w:val="00547E25"/>
    <w:rsid w:val="00547E28"/>
    <w:rsid w:val="00551AAE"/>
    <w:rsid w:val="00551FE3"/>
    <w:rsid w:val="00553AF5"/>
    <w:rsid w:val="00553F32"/>
    <w:rsid w:val="00554A7D"/>
    <w:rsid w:val="00554D67"/>
    <w:rsid w:val="005550A0"/>
    <w:rsid w:val="005552CA"/>
    <w:rsid w:val="00557826"/>
    <w:rsid w:val="00557D78"/>
    <w:rsid w:val="00560DA3"/>
    <w:rsid w:val="00560DA4"/>
    <w:rsid w:val="00561002"/>
    <w:rsid w:val="005625FF"/>
    <w:rsid w:val="0056323B"/>
    <w:rsid w:val="00563513"/>
    <w:rsid w:val="005638C7"/>
    <w:rsid w:val="00564B04"/>
    <w:rsid w:val="00564B5E"/>
    <w:rsid w:val="00564BF3"/>
    <w:rsid w:val="00565AEF"/>
    <w:rsid w:val="00565C59"/>
    <w:rsid w:val="00565E19"/>
    <w:rsid w:val="00566405"/>
    <w:rsid w:val="005672DD"/>
    <w:rsid w:val="0056747B"/>
    <w:rsid w:val="005705DC"/>
    <w:rsid w:val="00570B4C"/>
    <w:rsid w:val="00573074"/>
    <w:rsid w:val="005731CC"/>
    <w:rsid w:val="005746F9"/>
    <w:rsid w:val="00574AAB"/>
    <w:rsid w:val="0057526C"/>
    <w:rsid w:val="00577DC1"/>
    <w:rsid w:val="00577F42"/>
    <w:rsid w:val="005809B9"/>
    <w:rsid w:val="00580D98"/>
    <w:rsid w:val="00581A35"/>
    <w:rsid w:val="00581D22"/>
    <w:rsid w:val="00582B4D"/>
    <w:rsid w:val="005830D3"/>
    <w:rsid w:val="005831E2"/>
    <w:rsid w:val="00583E7C"/>
    <w:rsid w:val="005844E9"/>
    <w:rsid w:val="0058518D"/>
    <w:rsid w:val="0058737A"/>
    <w:rsid w:val="0059022A"/>
    <w:rsid w:val="00591BD9"/>
    <w:rsid w:val="00593C16"/>
    <w:rsid w:val="00595B2C"/>
    <w:rsid w:val="005964FD"/>
    <w:rsid w:val="005976B6"/>
    <w:rsid w:val="005A16BD"/>
    <w:rsid w:val="005A47A4"/>
    <w:rsid w:val="005A501A"/>
    <w:rsid w:val="005A5C33"/>
    <w:rsid w:val="005A629F"/>
    <w:rsid w:val="005A75D4"/>
    <w:rsid w:val="005A78FC"/>
    <w:rsid w:val="005B0833"/>
    <w:rsid w:val="005B153E"/>
    <w:rsid w:val="005B2384"/>
    <w:rsid w:val="005B2734"/>
    <w:rsid w:val="005B496B"/>
    <w:rsid w:val="005B4E30"/>
    <w:rsid w:val="005B61E6"/>
    <w:rsid w:val="005B651D"/>
    <w:rsid w:val="005B6781"/>
    <w:rsid w:val="005B6F30"/>
    <w:rsid w:val="005B7E86"/>
    <w:rsid w:val="005C0054"/>
    <w:rsid w:val="005C0459"/>
    <w:rsid w:val="005C0832"/>
    <w:rsid w:val="005C0FB2"/>
    <w:rsid w:val="005C2241"/>
    <w:rsid w:val="005C4C20"/>
    <w:rsid w:val="005C5047"/>
    <w:rsid w:val="005C58AD"/>
    <w:rsid w:val="005C6C5E"/>
    <w:rsid w:val="005C72D3"/>
    <w:rsid w:val="005C7590"/>
    <w:rsid w:val="005C77C5"/>
    <w:rsid w:val="005C7C03"/>
    <w:rsid w:val="005D013D"/>
    <w:rsid w:val="005D1E54"/>
    <w:rsid w:val="005D452D"/>
    <w:rsid w:val="005D46B6"/>
    <w:rsid w:val="005D7AD4"/>
    <w:rsid w:val="005E0F5F"/>
    <w:rsid w:val="005E140B"/>
    <w:rsid w:val="005E16DF"/>
    <w:rsid w:val="005E21E5"/>
    <w:rsid w:val="005E276F"/>
    <w:rsid w:val="005E3622"/>
    <w:rsid w:val="005E4379"/>
    <w:rsid w:val="005E5B6D"/>
    <w:rsid w:val="005E5B98"/>
    <w:rsid w:val="005E6397"/>
    <w:rsid w:val="005E76E8"/>
    <w:rsid w:val="005F06ED"/>
    <w:rsid w:val="005F1023"/>
    <w:rsid w:val="005F2A84"/>
    <w:rsid w:val="005F2E4C"/>
    <w:rsid w:val="005F3D52"/>
    <w:rsid w:val="005F50E8"/>
    <w:rsid w:val="005F56AA"/>
    <w:rsid w:val="005F5EF0"/>
    <w:rsid w:val="005F6D23"/>
    <w:rsid w:val="005F7158"/>
    <w:rsid w:val="005F7603"/>
    <w:rsid w:val="00602988"/>
    <w:rsid w:val="00602CDB"/>
    <w:rsid w:val="00602F11"/>
    <w:rsid w:val="00603864"/>
    <w:rsid w:val="00603BCF"/>
    <w:rsid w:val="00604783"/>
    <w:rsid w:val="00604EBA"/>
    <w:rsid w:val="00604FBB"/>
    <w:rsid w:val="0060563A"/>
    <w:rsid w:val="00606179"/>
    <w:rsid w:val="00607400"/>
    <w:rsid w:val="00607454"/>
    <w:rsid w:val="0060777D"/>
    <w:rsid w:val="00610805"/>
    <w:rsid w:val="00611906"/>
    <w:rsid w:val="00611C1E"/>
    <w:rsid w:val="00611C23"/>
    <w:rsid w:val="00612A8A"/>
    <w:rsid w:val="00613E30"/>
    <w:rsid w:val="00614988"/>
    <w:rsid w:val="00614B82"/>
    <w:rsid w:val="00614D85"/>
    <w:rsid w:val="00615533"/>
    <w:rsid w:val="0061632F"/>
    <w:rsid w:val="00616900"/>
    <w:rsid w:val="00616C5A"/>
    <w:rsid w:val="006170F8"/>
    <w:rsid w:val="006205CB"/>
    <w:rsid w:val="00622A97"/>
    <w:rsid w:val="00624785"/>
    <w:rsid w:val="00626819"/>
    <w:rsid w:val="00627111"/>
    <w:rsid w:val="0062712C"/>
    <w:rsid w:val="00632415"/>
    <w:rsid w:val="00632E19"/>
    <w:rsid w:val="006334CB"/>
    <w:rsid w:val="00633F4F"/>
    <w:rsid w:val="00634874"/>
    <w:rsid w:val="006357CC"/>
    <w:rsid w:val="00635DD9"/>
    <w:rsid w:val="00641A94"/>
    <w:rsid w:val="00642A53"/>
    <w:rsid w:val="0064397F"/>
    <w:rsid w:val="00643EE9"/>
    <w:rsid w:val="00643F36"/>
    <w:rsid w:val="0064457E"/>
    <w:rsid w:val="006446D0"/>
    <w:rsid w:val="00645142"/>
    <w:rsid w:val="0064575C"/>
    <w:rsid w:val="00645AC6"/>
    <w:rsid w:val="00645CFE"/>
    <w:rsid w:val="00645F28"/>
    <w:rsid w:val="0064669A"/>
    <w:rsid w:val="00650CDE"/>
    <w:rsid w:val="00650EDB"/>
    <w:rsid w:val="00654113"/>
    <w:rsid w:val="00655933"/>
    <w:rsid w:val="00655A02"/>
    <w:rsid w:val="00655F8A"/>
    <w:rsid w:val="00660716"/>
    <w:rsid w:val="006624D5"/>
    <w:rsid w:val="00663272"/>
    <w:rsid w:val="00663A81"/>
    <w:rsid w:val="00663DE0"/>
    <w:rsid w:val="0066493F"/>
    <w:rsid w:val="00664A59"/>
    <w:rsid w:val="00664E7D"/>
    <w:rsid w:val="00664FE2"/>
    <w:rsid w:val="006661AE"/>
    <w:rsid w:val="00666372"/>
    <w:rsid w:val="0066730D"/>
    <w:rsid w:val="00667702"/>
    <w:rsid w:val="006704B6"/>
    <w:rsid w:val="00670AC6"/>
    <w:rsid w:val="00670EDE"/>
    <w:rsid w:val="006711DC"/>
    <w:rsid w:val="00673862"/>
    <w:rsid w:val="00673D1C"/>
    <w:rsid w:val="00675D19"/>
    <w:rsid w:val="0067663B"/>
    <w:rsid w:val="00676663"/>
    <w:rsid w:val="006815F1"/>
    <w:rsid w:val="00681940"/>
    <w:rsid w:val="0068197E"/>
    <w:rsid w:val="006825F7"/>
    <w:rsid w:val="00683349"/>
    <w:rsid w:val="00683FC8"/>
    <w:rsid w:val="006856C3"/>
    <w:rsid w:val="00685895"/>
    <w:rsid w:val="00685A9C"/>
    <w:rsid w:val="006864ED"/>
    <w:rsid w:val="006902B5"/>
    <w:rsid w:val="006902E1"/>
    <w:rsid w:val="006905B0"/>
    <w:rsid w:val="00690EFE"/>
    <w:rsid w:val="006914F8"/>
    <w:rsid w:val="00691698"/>
    <w:rsid w:val="00691801"/>
    <w:rsid w:val="006932A7"/>
    <w:rsid w:val="00693423"/>
    <w:rsid w:val="00695670"/>
    <w:rsid w:val="00697627"/>
    <w:rsid w:val="00697BA8"/>
    <w:rsid w:val="006A0DC9"/>
    <w:rsid w:val="006A2A6D"/>
    <w:rsid w:val="006A3FDB"/>
    <w:rsid w:val="006A4862"/>
    <w:rsid w:val="006A5CCB"/>
    <w:rsid w:val="006A6873"/>
    <w:rsid w:val="006A6F8A"/>
    <w:rsid w:val="006A769F"/>
    <w:rsid w:val="006A76EC"/>
    <w:rsid w:val="006A7B83"/>
    <w:rsid w:val="006A7EE8"/>
    <w:rsid w:val="006B16B0"/>
    <w:rsid w:val="006B1A1E"/>
    <w:rsid w:val="006B2BE1"/>
    <w:rsid w:val="006B3CAD"/>
    <w:rsid w:val="006B4E2D"/>
    <w:rsid w:val="006B61BE"/>
    <w:rsid w:val="006B69FD"/>
    <w:rsid w:val="006B7499"/>
    <w:rsid w:val="006C0C72"/>
    <w:rsid w:val="006C148D"/>
    <w:rsid w:val="006C1506"/>
    <w:rsid w:val="006C5C1E"/>
    <w:rsid w:val="006C6880"/>
    <w:rsid w:val="006D04D2"/>
    <w:rsid w:val="006D08BA"/>
    <w:rsid w:val="006D0AD6"/>
    <w:rsid w:val="006D13F6"/>
    <w:rsid w:val="006D1F75"/>
    <w:rsid w:val="006D44AA"/>
    <w:rsid w:val="006D4988"/>
    <w:rsid w:val="006D6725"/>
    <w:rsid w:val="006D6B06"/>
    <w:rsid w:val="006E0FCB"/>
    <w:rsid w:val="006E2587"/>
    <w:rsid w:val="006E2B2D"/>
    <w:rsid w:val="006E2DBF"/>
    <w:rsid w:val="006E3A30"/>
    <w:rsid w:val="006E5072"/>
    <w:rsid w:val="006E5801"/>
    <w:rsid w:val="006F01BD"/>
    <w:rsid w:val="006F15CF"/>
    <w:rsid w:val="006F1939"/>
    <w:rsid w:val="006F1EAC"/>
    <w:rsid w:val="006F1FC4"/>
    <w:rsid w:val="006F459F"/>
    <w:rsid w:val="006F61C8"/>
    <w:rsid w:val="006F6844"/>
    <w:rsid w:val="006F716B"/>
    <w:rsid w:val="0070002E"/>
    <w:rsid w:val="007004DC"/>
    <w:rsid w:val="00700505"/>
    <w:rsid w:val="00701456"/>
    <w:rsid w:val="00702C4F"/>
    <w:rsid w:val="00703126"/>
    <w:rsid w:val="00703908"/>
    <w:rsid w:val="00704C37"/>
    <w:rsid w:val="00706B5F"/>
    <w:rsid w:val="00706B9A"/>
    <w:rsid w:val="007072F2"/>
    <w:rsid w:val="00707664"/>
    <w:rsid w:val="007078FE"/>
    <w:rsid w:val="0071043F"/>
    <w:rsid w:val="00711C40"/>
    <w:rsid w:val="0071259A"/>
    <w:rsid w:val="00712ABE"/>
    <w:rsid w:val="00712D5B"/>
    <w:rsid w:val="00714934"/>
    <w:rsid w:val="00714ABE"/>
    <w:rsid w:val="00714EC8"/>
    <w:rsid w:val="00715952"/>
    <w:rsid w:val="0071622A"/>
    <w:rsid w:val="007165D6"/>
    <w:rsid w:val="00716B1A"/>
    <w:rsid w:val="0072149E"/>
    <w:rsid w:val="00721B07"/>
    <w:rsid w:val="007222DA"/>
    <w:rsid w:val="007223D3"/>
    <w:rsid w:val="00724B29"/>
    <w:rsid w:val="0072526F"/>
    <w:rsid w:val="007260C9"/>
    <w:rsid w:val="00726308"/>
    <w:rsid w:val="00726606"/>
    <w:rsid w:val="00727905"/>
    <w:rsid w:val="00727A28"/>
    <w:rsid w:val="00730302"/>
    <w:rsid w:val="00732433"/>
    <w:rsid w:val="00733684"/>
    <w:rsid w:val="00733FE8"/>
    <w:rsid w:val="007350BA"/>
    <w:rsid w:val="0073671C"/>
    <w:rsid w:val="00736E77"/>
    <w:rsid w:val="00737602"/>
    <w:rsid w:val="00740181"/>
    <w:rsid w:val="00740F31"/>
    <w:rsid w:val="00741C6F"/>
    <w:rsid w:val="00741FF6"/>
    <w:rsid w:val="00743081"/>
    <w:rsid w:val="007456F1"/>
    <w:rsid w:val="00746731"/>
    <w:rsid w:val="00747C61"/>
    <w:rsid w:val="00747FF1"/>
    <w:rsid w:val="00750B01"/>
    <w:rsid w:val="00751A9C"/>
    <w:rsid w:val="007523CA"/>
    <w:rsid w:val="007525FA"/>
    <w:rsid w:val="00752868"/>
    <w:rsid w:val="0075437F"/>
    <w:rsid w:val="007554EA"/>
    <w:rsid w:val="00755C27"/>
    <w:rsid w:val="00756AE2"/>
    <w:rsid w:val="007572A2"/>
    <w:rsid w:val="00760337"/>
    <w:rsid w:val="00761C64"/>
    <w:rsid w:val="00761CBD"/>
    <w:rsid w:val="0076340E"/>
    <w:rsid w:val="00763B62"/>
    <w:rsid w:val="0076459E"/>
    <w:rsid w:val="0076502F"/>
    <w:rsid w:val="00765AC5"/>
    <w:rsid w:val="00765CC3"/>
    <w:rsid w:val="00766110"/>
    <w:rsid w:val="00766A24"/>
    <w:rsid w:val="0077090C"/>
    <w:rsid w:val="00773F8E"/>
    <w:rsid w:val="00775948"/>
    <w:rsid w:val="00775F13"/>
    <w:rsid w:val="00776948"/>
    <w:rsid w:val="007769FD"/>
    <w:rsid w:val="00777682"/>
    <w:rsid w:val="00780583"/>
    <w:rsid w:val="00780AD0"/>
    <w:rsid w:val="00781D5E"/>
    <w:rsid w:val="00781E91"/>
    <w:rsid w:val="007829A7"/>
    <w:rsid w:val="00784140"/>
    <w:rsid w:val="00784F05"/>
    <w:rsid w:val="00785721"/>
    <w:rsid w:val="00787469"/>
    <w:rsid w:val="00787CE9"/>
    <w:rsid w:val="00790BB4"/>
    <w:rsid w:val="00790FFA"/>
    <w:rsid w:val="0079320A"/>
    <w:rsid w:val="00794D39"/>
    <w:rsid w:val="00795A3C"/>
    <w:rsid w:val="00797701"/>
    <w:rsid w:val="00797DA9"/>
    <w:rsid w:val="007A16BB"/>
    <w:rsid w:val="007A1F5F"/>
    <w:rsid w:val="007A25FB"/>
    <w:rsid w:val="007A4391"/>
    <w:rsid w:val="007A47D2"/>
    <w:rsid w:val="007A670F"/>
    <w:rsid w:val="007A70B5"/>
    <w:rsid w:val="007A728E"/>
    <w:rsid w:val="007A7816"/>
    <w:rsid w:val="007A791B"/>
    <w:rsid w:val="007B0404"/>
    <w:rsid w:val="007B1FB3"/>
    <w:rsid w:val="007B2176"/>
    <w:rsid w:val="007B2733"/>
    <w:rsid w:val="007B2E34"/>
    <w:rsid w:val="007B3AA8"/>
    <w:rsid w:val="007B3D9F"/>
    <w:rsid w:val="007B3F64"/>
    <w:rsid w:val="007B44A4"/>
    <w:rsid w:val="007B672A"/>
    <w:rsid w:val="007B749A"/>
    <w:rsid w:val="007C0B67"/>
    <w:rsid w:val="007C1186"/>
    <w:rsid w:val="007C1EB1"/>
    <w:rsid w:val="007C2109"/>
    <w:rsid w:val="007C32DA"/>
    <w:rsid w:val="007C4173"/>
    <w:rsid w:val="007C4CC5"/>
    <w:rsid w:val="007C527F"/>
    <w:rsid w:val="007C697B"/>
    <w:rsid w:val="007C734E"/>
    <w:rsid w:val="007C7953"/>
    <w:rsid w:val="007C7E04"/>
    <w:rsid w:val="007D02A5"/>
    <w:rsid w:val="007D118C"/>
    <w:rsid w:val="007D1742"/>
    <w:rsid w:val="007D2972"/>
    <w:rsid w:val="007D4386"/>
    <w:rsid w:val="007D52C3"/>
    <w:rsid w:val="007D583D"/>
    <w:rsid w:val="007D66F6"/>
    <w:rsid w:val="007D7A37"/>
    <w:rsid w:val="007E0820"/>
    <w:rsid w:val="007E1D1E"/>
    <w:rsid w:val="007E388C"/>
    <w:rsid w:val="007E38A5"/>
    <w:rsid w:val="007E3E48"/>
    <w:rsid w:val="007E4A2B"/>
    <w:rsid w:val="007E5B9F"/>
    <w:rsid w:val="007E5F31"/>
    <w:rsid w:val="007E6579"/>
    <w:rsid w:val="007E6F35"/>
    <w:rsid w:val="007E7BA1"/>
    <w:rsid w:val="007E7D44"/>
    <w:rsid w:val="007F0999"/>
    <w:rsid w:val="007F0B16"/>
    <w:rsid w:val="007F1A4F"/>
    <w:rsid w:val="007F2886"/>
    <w:rsid w:val="007F2B6E"/>
    <w:rsid w:val="007F3896"/>
    <w:rsid w:val="007F3F2C"/>
    <w:rsid w:val="007F59DC"/>
    <w:rsid w:val="007F6231"/>
    <w:rsid w:val="007F66B3"/>
    <w:rsid w:val="007F6E54"/>
    <w:rsid w:val="007F77E4"/>
    <w:rsid w:val="00800965"/>
    <w:rsid w:val="00801716"/>
    <w:rsid w:val="0080342C"/>
    <w:rsid w:val="0080381A"/>
    <w:rsid w:val="00803D6B"/>
    <w:rsid w:val="008040DF"/>
    <w:rsid w:val="008054DC"/>
    <w:rsid w:val="008068E0"/>
    <w:rsid w:val="00807A8C"/>
    <w:rsid w:val="00807BD0"/>
    <w:rsid w:val="008121AC"/>
    <w:rsid w:val="0081325B"/>
    <w:rsid w:val="00813C37"/>
    <w:rsid w:val="00814FA6"/>
    <w:rsid w:val="00815438"/>
    <w:rsid w:val="00817199"/>
    <w:rsid w:val="0081723C"/>
    <w:rsid w:val="008217BF"/>
    <w:rsid w:val="00823BCA"/>
    <w:rsid w:val="00825070"/>
    <w:rsid w:val="008259C9"/>
    <w:rsid w:val="008260B2"/>
    <w:rsid w:val="00830798"/>
    <w:rsid w:val="0083092D"/>
    <w:rsid w:val="00830C03"/>
    <w:rsid w:val="008310BA"/>
    <w:rsid w:val="0083236E"/>
    <w:rsid w:val="0083326B"/>
    <w:rsid w:val="008336F0"/>
    <w:rsid w:val="00833FF8"/>
    <w:rsid w:val="0083425B"/>
    <w:rsid w:val="00834A59"/>
    <w:rsid w:val="008357C5"/>
    <w:rsid w:val="00836887"/>
    <w:rsid w:val="0084111B"/>
    <w:rsid w:val="00841546"/>
    <w:rsid w:val="008415F7"/>
    <w:rsid w:val="00844071"/>
    <w:rsid w:val="008446AD"/>
    <w:rsid w:val="008449DA"/>
    <w:rsid w:val="00844AEC"/>
    <w:rsid w:val="00845B95"/>
    <w:rsid w:val="00846765"/>
    <w:rsid w:val="00846CC3"/>
    <w:rsid w:val="00846EC0"/>
    <w:rsid w:val="00847E54"/>
    <w:rsid w:val="00851BB0"/>
    <w:rsid w:val="00851E55"/>
    <w:rsid w:val="008526AD"/>
    <w:rsid w:val="008539CF"/>
    <w:rsid w:val="00853AA7"/>
    <w:rsid w:val="00854780"/>
    <w:rsid w:val="0085532C"/>
    <w:rsid w:val="008561CF"/>
    <w:rsid w:val="00856D2F"/>
    <w:rsid w:val="00856E26"/>
    <w:rsid w:val="00856FEE"/>
    <w:rsid w:val="008571B4"/>
    <w:rsid w:val="00857C0F"/>
    <w:rsid w:val="00857D64"/>
    <w:rsid w:val="008615BE"/>
    <w:rsid w:val="008619B0"/>
    <w:rsid w:val="00862C5D"/>
    <w:rsid w:val="0086426F"/>
    <w:rsid w:val="00865091"/>
    <w:rsid w:val="0086756B"/>
    <w:rsid w:val="008675E7"/>
    <w:rsid w:val="00867B81"/>
    <w:rsid w:val="00870B08"/>
    <w:rsid w:val="00872009"/>
    <w:rsid w:val="0087252A"/>
    <w:rsid w:val="00872F31"/>
    <w:rsid w:val="008730B7"/>
    <w:rsid w:val="008741EC"/>
    <w:rsid w:val="008742C8"/>
    <w:rsid w:val="00874B37"/>
    <w:rsid w:val="00875FDB"/>
    <w:rsid w:val="00877A3F"/>
    <w:rsid w:val="00880E1B"/>
    <w:rsid w:val="00881CF2"/>
    <w:rsid w:val="0088241E"/>
    <w:rsid w:val="00882DB5"/>
    <w:rsid w:val="00883838"/>
    <w:rsid w:val="0088395A"/>
    <w:rsid w:val="008839E8"/>
    <w:rsid w:val="008850A0"/>
    <w:rsid w:val="0088739E"/>
    <w:rsid w:val="00890932"/>
    <w:rsid w:val="0089116B"/>
    <w:rsid w:val="00891213"/>
    <w:rsid w:val="00891482"/>
    <w:rsid w:val="00891640"/>
    <w:rsid w:val="00892F39"/>
    <w:rsid w:val="00894610"/>
    <w:rsid w:val="00895404"/>
    <w:rsid w:val="00896850"/>
    <w:rsid w:val="008A1681"/>
    <w:rsid w:val="008A3619"/>
    <w:rsid w:val="008A4900"/>
    <w:rsid w:val="008A56D0"/>
    <w:rsid w:val="008A5CBD"/>
    <w:rsid w:val="008A60EC"/>
    <w:rsid w:val="008A651D"/>
    <w:rsid w:val="008A7658"/>
    <w:rsid w:val="008A7F76"/>
    <w:rsid w:val="008B0E62"/>
    <w:rsid w:val="008B121B"/>
    <w:rsid w:val="008B155D"/>
    <w:rsid w:val="008B22A7"/>
    <w:rsid w:val="008B22D8"/>
    <w:rsid w:val="008B2353"/>
    <w:rsid w:val="008B2A50"/>
    <w:rsid w:val="008B2FA6"/>
    <w:rsid w:val="008B37B2"/>
    <w:rsid w:val="008B3AE0"/>
    <w:rsid w:val="008B58B5"/>
    <w:rsid w:val="008B5D49"/>
    <w:rsid w:val="008B614B"/>
    <w:rsid w:val="008B6C7F"/>
    <w:rsid w:val="008B7342"/>
    <w:rsid w:val="008B79B9"/>
    <w:rsid w:val="008B7B7C"/>
    <w:rsid w:val="008C0B96"/>
    <w:rsid w:val="008C10D6"/>
    <w:rsid w:val="008C2776"/>
    <w:rsid w:val="008C2E7D"/>
    <w:rsid w:val="008C3455"/>
    <w:rsid w:val="008C4EDC"/>
    <w:rsid w:val="008C602A"/>
    <w:rsid w:val="008C652C"/>
    <w:rsid w:val="008D1074"/>
    <w:rsid w:val="008D12A5"/>
    <w:rsid w:val="008D1D42"/>
    <w:rsid w:val="008D1D77"/>
    <w:rsid w:val="008D275D"/>
    <w:rsid w:val="008D293B"/>
    <w:rsid w:val="008D34CE"/>
    <w:rsid w:val="008D3897"/>
    <w:rsid w:val="008D5D79"/>
    <w:rsid w:val="008D65DC"/>
    <w:rsid w:val="008D7EE3"/>
    <w:rsid w:val="008E1D50"/>
    <w:rsid w:val="008E2432"/>
    <w:rsid w:val="008E2ED7"/>
    <w:rsid w:val="008E31B1"/>
    <w:rsid w:val="008E4907"/>
    <w:rsid w:val="008E7B38"/>
    <w:rsid w:val="008F1010"/>
    <w:rsid w:val="008F1AFC"/>
    <w:rsid w:val="008F3299"/>
    <w:rsid w:val="008F356C"/>
    <w:rsid w:val="008F4D24"/>
    <w:rsid w:val="008F75F2"/>
    <w:rsid w:val="008F7ACF"/>
    <w:rsid w:val="00900937"/>
    <w:rsid w:val="00901DB5"/>
    <w:rsid w:val="00902CA6"/>
    <w:rsid w:val="00904170"/>
    <w:rsid w:val="0090544A"/>
    <w:rsid w:val="00905FD1"/>
    <w:rsid w:val="00906208"/>
    <w:rsid w:val="0090645A"/>
    <w:rsid w:val="00907A1C"/>
    <w:rsid w:val="00910F2D"/>
    <w:rsid w:val="0091242A"/>
    <w:rsid w:val="00912B36"/>
    <w:rsid w:val="009135AC"/>
    <w:rsid w:val="00913ED0"/>
    <w:rsid w:val="00914D52"/>
    <w:rsid w:val="009154DD"/>
    <w:rsid w:val="009167FB"/>
    <w:rsid w:val="009168F1"/>
    <w:rsid w:val="00916A86"/>
    <w:rsid w:val="009204BC"/>
    <w:rsid w:val="009209F0"/>
    <w:rsid w:val="0092187D"/>
    <w:rsid w:val="00922205"/>
    <w:rsid w:val="00924A63"/>
    <w:rsid w:val="00926298"/>
    <w:rsid w:val="00926524"/>
    <w:rsid w:val="00927872"/>
    <w:rsid w:val="00930E2C"/>
    <w:rsid w:val="00932AC2"/>
    <w:rsid w:val="00932B3C"/>
    <w:rsid w:val="009331B2"/>
    <w:rsid w:val="00933C37"/>
    <w:rsid w:val="00934012"/>
    <w:rsid w:val="009341B4"/>
    <w:rsid w:val="00934868"/>
    <w:rsid w:val="009353CF"/>
    <w:rsid w:val="0093559F"/>
    <w:rsid w:val="00937068"/>
    <w:rsid w:val="009372FF"/>
    <w:rsid w:val="00940C7F"/>
    <w:rsid w:val="009418E4"/>
    <w:rsid w:val="00941E70"/>
    <w:rsid w:val="00942187"/>
    <w:rsid w:val="00943FC4"/>
    <w:rsid w:val="00946654"/>
    <w:rsid w:val="00946C68"/>
    <w:rsid w:val="00950A15"/>
    <w:rsid w:val="00951184"/>
    <w:rsid w:val="00951FF1"/>
    <w:rsid w:val="00953CC4"/>
    <w:rsid w:val="0095496F"/>
    <w:rsid w:val="00954E78"/>
    <w:rsid w:val="00954E87"/>
    <w:rsid w:val="00956039"/>
    <w:rsid w:val="009560F3"/>
    <w:rsid w:val="009562F5"/>
    <w:rsid w:val="009569B4"/>
    <w:rsid w:val="00956BCB"/>
    <w:rsid w:val="009576B5"/>
    <w:rsid w:val="00960205"/>
    <w:rsid w:val="009606A0"/>
    <w:rsid w:val="009614B3"/>
    <w:rsid w:val="00961CAC"/>
    <w:rsid w:val="00962FC6"/>
    <w:rsid w:val="00963811"/>
    <w:rsid w:val="00965082"/>
    <w:rsid w:val="009661F5"/>
    <w:rsid w:val="00966394"/>
    <w:rsid w:val="00966813"/>
    <w:rsid w:val="009701C2"/>
    <w:rsid w:val="009707FD"/>
    <w:rsid w:val="00970F63"/>
    <w:rsid w:val="00971592"/>
    <w:rsid w:val="00971B46"/>
    <w:rsid w:val="009720FF"/>
    <w:rsid w:val="00972245"/>
    <w:rsid w:val="009737B8"/>
    <w:rsid w:val="00973802"/>
    <w:rsid w:val="00973D2A"/>
    <w:rsid w:val="009741B1"/>
    <w:rsid w:val="0097437D"/>
    <w:rsid w:val="00974A04"/>
    <w:rsid w:val="00975522"/>
    <w:rsid w:val="00975B23"/>
    <w:rsid w:val="00977194"/>
    <w:rsid w:val="00977AAD"/>
    <w:rsid w:val="00980565"/>
    <w:rsid w:val="00981757"/>
    <w:rsid w:val="00983267"/>
    <w:rsid w:val="00986132"/>
    <w:rsid w:val="00987DFC"/>
    <w:rsid w:val="00987E84"/>
    <w:rsid w:val="0099032D"/>
    <w:rsid w:val="0099062F"/>
    <w:rsid w:val="009926F9"/>
    <w:rsid w:val="00992DDE"/>
    <w:rsid w:val="00995751"/>
    <w:rsid w:val="00995DB9"/>
    <w:rsid w:val="0099624B"/>
    <w:rsid w:val="00996970"/>
    <w:rsid w:val="009976D7"/>
    <w:rsid w:val="00997D0A"/>
    <w:rsid w:val="009A151F"/>
    <w:rsid w:val="009A1FBA"/>
    <w:rsid w:val="009A23F8"/>
    <w:rsid w:val="009A3A8D"/>
    <w:rsid w:val="009A59DA"/>
    <w:rsid w:val="009A6BC3"/>
    <w:rsid w:val="009A7ED5"/>
    <w:rsid w:val="009B06FE"/>
    <w:rsid w:val="009B0B70"/>
    <w:rsid w:val="009B2DCE"/>
    <w:rsid w:val="009B2F8F"/>
    <w:rsid w:val="009B3221"/>
    <w:rsid w:val="009B421E"/>
    <w:rsid w:val="009B5267"/>
    <w:rsid w:val="009B5A9C"/>
    <w:rsid w:val="009B5D74"/>
    <w:rsid w:val="009C0058"/>
    <w:rsid w:val="009C12EC"/>
    <w:rsid w:val="009C259E"/>
    <w:rsid w:val="009C2AF6"/>
    <w:rsid w:val="009C3582"/>
    <w:rsid w:val="009C3EBF"/>
    <w:rsid w:val="009C5FFD"/>
    <w:rsid w:val="009C60EB"/>
    <w:rsid w:val="009C67A7"/>
    <w:rsid w:val="009D1279"/>
    <w:rsid w:val="009D257C"/>
    <w:rsid w:val="009D27F8"/>
    <w:rsid w:val="009D286A"/>
    <w:rsid w:val="009D2A23"/>
    <w:rsid w:val="009D2AC1"/>
    <w:rsid w:val="009D3DC0"/>
    <w:rsid w:val="009D3EDC"/>
    <w:rsid w:val="009D4483"/>
    <w:rsid w:val="009D47FF"/>
    <w:rsid w:val="009D49EB"/>
    <w:rsid w:val="009D5134"/>
    <w:rsid w:val="009D56FB"/>
    <w:rsid w:val="009D59DB"/>
    <w:rsid w:val="009E0236"/>
    <w:rsid w:val="009E1B85"/>
    <w:rsid w:val="009E2AF6"/>
    <w:rsid w:val="009E3351"/>
    <w:rsid w:val="009E47E7"/>
    <w:rsid w:val="009E5A28"/>
    <w:rsid w:val="009E5AE0"/>
    <w:rsid w:val="009E65D8"/>
    <w:rsid w:val="009E6C89"/>
    <w:rsid w:val="009E792F"/>
    <w:rsid w:val="009F0367"/>
    <w:rsid w:val="009F1495"/>
    <w:rsid w:val="009F2661"/>
    <w:rsid w:val="009F27F5"/>
    <w:rsid w:val="009F2BC6"/>
    <w:rsid w:val="009F46B4"/>
    <w:rsid w:val="009F5B12"/>
    <w:rsid w:val="009F7131"/>
    <w:rsid w:val="009F7B54"/>
    <w:rsid w:val="00A02139"/>
    <w:rsid w:val="00A02D9B"/>
    <w:rsid w:val="00A02F7C"/>
    <w:rsid w:val="00A03631"/>
    <w:rsid w:val="00A036D6"/>
    <w:rsid w:val="00A03E04"/>
    <w:rsid w:val="00A03FA4"/>
    <w:rsid w:val="00A04555"/>
    <w:rsid w:val="00A04C07"/>
    <w:rsid w:val="00A05A6A"/>
    <w:rsid w:val="00A06F17"/>
    <w:rsid w:val="00A071DE"/>
    <w:rsid w:val="00A07657"/>
    <w:rsid w:val="00A109A3"/>
    <w:rsid w:val="00A10AF3"/>
    <w:rsid w:val="00A10CB4"/>
    <w:rsid w:val="00A11CD5"/>
    <w:rsid w:val="00A1252B"/>
    <w:rsid w:val="00A12BDB"/>
    <w:rsid w:val="00A12FB1"/>
    <w:rsid w:val="00A1336F"/>
    <w:rsid w:val="00A13C2B"/>
    <w:rsid w:val="00A14D38"/>
    <w:rsid w:val="00A14F2F"/>
    <w:rsid w:val="00A16430"/>
    <w:rsid w:val="00A16713"/>
    <w:rsid w:val="00A17CF0"/>
    <w:rsid w:val="00A2067B"/>
    <w:rsid w:val="00A22F8B"/>
    <w:rsid w:val="00A23361"/>
    <w:rsid w:val="00A23FF1"/>
    <w:rsid w:val="00A24585"/>
    <w:rsid w:val="00A263A7"/>
    <w:rsid w:val="00A27185"/>
    <w:rsid w:val="00A31357"/>
    <w:rsid w:val="00A31839"/>
    <w:rsid w:val="00A31B43"/>
    <w:rsid w:val="00A32390"/>
    <w:rsid w:val="00A323F8"/>
    <w:rsid w:val="00A3409F"/>
    <w:rsid w:val="00A3479E"/>
    <w:rsid w:val="00A35569"/>
    <w:rsid w:val="00A36100"/>
    <w:rsid w:val="00A36D22"/>
    <w:rsid w:val="00A40405"/>
    <w:rsid w:val="00A40C23"/>
    <w:rsid w:val="00A420F9"/>
    <w:rsid w:val="00A42ABC"/>
    <w:rsid w:val="00A43965"/>
    <w:rsid w:val="00A43A19"/>
    <w:rsid w:val="00A43E34"/>
    <w:rsid w:val="00A44429"/>
    <w:rsid w:val="00A44C7E"/>
    <w:rsid w:val="00A44CC6"/>
    <w:rsid w:val="00A4641D"/>
    <w:rsid w:val="00A46EC5"/>
    <w:rsid w:val="00A471D3"/>
    <w:rsid w:val="00A47ACC"/>
    <w:rsid w:val="00A50926"/>
    <w:rsid w:val="00A51430"/>
    <w:rsid w:val="00A514BA"/>
    <w:rsid w:val="00A53A36"/>
    <w:rsid w:val="00A53A96"/>
    <w:rsid w:val="00A53C91"/>
    <w:rsid w:val="00A5459F"/>
    <w:rsid w:val="00A546DD"/>
    <w:rsid w:val="00A559A4"/>
    <w:rsid w:val="00A55AA4"/>
    <w:rsid w:val="00A56672"/>
    <w:rsid w:val="00A5684F"/>
    <w:rsid w:val="00A56BA5"/>
    <w:rsid w:val="00A57428"/>
    <w:rsid w:val="00A60D65"/>
    <w:rsid w:val="00A6126D"/>
    <w:rsid w:val="00A6153F"/>
    <w:rsid w:val="00A6274C"/>
    <w:rsid w:val="00A63268"/>
    <w:rsid w:val="00A63626"/>
    <w:rsid w:val="00A6370F"/>
    <w:rsid w:val="00A64881"/>
    <w:rsid w:val="00A651F3"/>
    <w:rsid w:val="00A65316"/>
    <w:rsid w:val="00A66093"/>
    <w:rsid w:val="00A660B7"/>
    <w:rsid w:val="00A66409"/>
    <w:rsid w:val="00A66579"/>
    <w:rsid w:val="00A665F7"/>
    <w:rsid w:val="00A70743"/>
    <w:rsid w:val="00A70ABF"/>
    <w:rsid w:val="00A71061"/>
    <w:rsid w:val="00A711C0"/>
    <w:rsid w:val="00A71AEF"/>
    <w:rsid w:val="00A71B27"/>
    <w:rsid w:val="00A71ECE"/>
    <w:rsid w:val="00A726B5"/>
    <w:rsid w:val="00A72ABA"/>
    <w:rsid w:val="00A7350B"/>
    <w:rsid w:val="00A75403"/>
    <w:rsid w:val="00A7603C"/>
    <w:rsid w:val="00A7738F"/>
    <w:rsid w:val="00A7739E"/>
    <w:rsid w:val="00A81755"/>
    <w:rsid w:val="00A838E9"/>
    <w:rsid w:val="00A83C0C"/>
    <w:rsid w:val="00A87365"/>
    <w:rsid w:val="00A906BD"/>
    <w:rsid w:val="00A9082A"/>
    <w:rsid w:val="00A927C6"/>
    <w:rsid w:val="00A92F0F"/>
    <w:rsid w:val="00A956C4"/>
    <w:rsid w:val="00A95CA3"/>
    <w:rsid w:val="00A96A44"/>
    <w:rsid w:val="00AA3E5D"/>
    <w:rsid w:val="00AA41E9"/>
    <w:rsid w:val="00AA7983"/>
    <w:rsid w:val="00AB0A62"/>
    <w:rsid w:val="00AB2117"/>
    <w:rsid w:val="00AB24AB"/>
    <w:rsid w:val="00AB2738"/>
    <w:rsid w:val="00AB2929"/>
    <w:rsid w:val="00AB2D08"/>
    <w:rsid w:val="00AB2E1D"/>
    <w:rsid w:val="00AB35EC"/>
    <w:rsid w:val="00AB5012"/>
    <w:rsid w:val="00AB6091"/>
    <w:rsid w:val="00AB7338"/>
    <w:rsid w:val="00AB79A8"/>
    <w:rsid w:val="00AC03F8"/>
    <w:rsid w:val="00AC0452"/>
    <w:rsid w:val="00AC154C"/>
    <w:rsid w:val="00AC35D8"/>
    <w:rsid w:val="00AC4902"/>
    <w:rsid w:val="00AC4AD5"/>
    <w:rsid w:val="00AC5815"/>
    <w:rsid w:val="00AC75E8"/>
    <w:rsid w:val="00AD0CE0"/>
    <w:rsid w:val="00AD31B3"/>
    <w:rsid w:val="00AD34CB"/>
    <w:rsid w:val="00AD35F2"/>
    <w:rsid w:val="00AD5CD9"/>
    <w:rsid w:val="00AD6AA8"/>
    <w:rsid w:val="00AE1106"/>
    <w:rsid w:val="00AE1709"/>
    <w:rsid w:val="00AE3B02"/>
    <w:rsid w:val="00AE4826"/>
    <w:rsid w:val="00AE600C"/>
    <w:rsid w:val="00AE61B8"/>
    <w:rsid w:val="00AF0285"/>
    <w:rsid w:val="00AF106E"/>
    <w:rsid w:val="00AF1438"/>
    <w:rsid w:val="00AF18B5"/>
    <w:rsid w:val="00AF1BCB"/>
    <w:rsid w:val="00AF1E8D"/>
    <w:rsid w:val="00AF24DD"/>
    <w:rsid w:val="00AF3BA1"/>
    <w:rsid w:val="00AF3D94"/>
    <w:rsid w:val="00AF4DD5"/>
    <w:rsid w:val="00AF5B26"/>
    <w:rsid w:val="00AF62C8"/>
    <w:rsid w:val="00AF7185"/>
    <w:rsid w:val="00AF74FE"/>
    <w:rsid w:val="00B0015B"/>
    <w:rsid w:val="00B00BA8"/>
    <w:rsid w:val="00B01108"/>
    <w:rsid w:val="00B01389"/>
    <w:rsid w:val="00B015B9"/>
    <w:rsid w:val="00B01617"/>
    <w:rsid w:val="00B0252A"/>
    <w:rsid w:val="00B02F0C"/>
    <w:rsid w:val="00B0379A"/>
    <w:rsid w:val="00B03E3B"/>
    <w:rsid w:val="00B04E70"/>
    <w:rsid w:val="00B055A4"/>
    <w:rsid w:val="00B05A57"/>
    <w:rsid w:val="00B0687C"/>
    <w:rsid w:val="00B06F60"/>
    <w:rsid w:val="00B07268"/>
    <w:rsid w:val="00B0794D"/>
    <w:rsid w:val="00B104DF"/>
    <w:rsid w:val="00B108E1"/>
    <w:rsid w:val="00B111A1"/>
    <w:rsid w:val="00B14F76"/>
    <w:rsid w:val="00B14FF8"/>
    <w:rsid w:val="00B1661C"/>
    <w:rsid w:val="00B176AC"/>
    <w:rsid w:val="00B205BC"/>
    <w:rsid w:val="00B21AA9"/>
    <w:rsid w:val="00B22E53"/>
    <w:rsid w:val="00B2477A"/>
    <w:rsid w:val="00B24C6E"/>
    <w:rsid w:val="00B253BC"/>
    <w:rsid w:val="00B26E71"/>
    <w:rsid w:val="00B273E7"/>
    <w:rsid w:val="00B30A3D"/>
    <w:rsid w:val="00B31298"/>
    <w:rsid w:val="00B31743"/>
    <w:rsid w:val="00B31E12"/>
    <w:rsid w:val="00B32B50"/>
    <w:rsid w:val="00B33F42"/>
    <w:rsid w:val="00B34B14"/>
    <w:rsid w:val="00B3743C"/>
    <w:rsid w:val="00B377F0"/>
    <w:rsid w:val="00B41AD4"/>
    <w:rsid w:val="00B42883"/>
    <w:rsid w:val="00B42889"/>
    <w:rsid w:val="00B434B8"/>
    <w:rsid w:val="00B43669"/>
    <w:rsid w:val="00B43835"/>
    <w:rsid w:val="00B45D4D"/>
    <w:rsid w:val="00B4698F"/>
    <w:rsid w:val="00B470D7"/>
    <w:rsid w:val="00B4734A"/>
    <w:rsid w:val="00B47505"/>
    <w:rsid w:val="00B50261"/>
    <w:rsid w:val="00B51DDE"/>
    <w:rsid w:val="00B52367"/>
    <w:rsid w:val="00B52B3E"/>
    <w:rsid w:val="00B5305D"/>
    <w:rsid w:val="00B560BE"/>
    <w:rsid w:val="00B56669"/>
    <w:rsid w:val="00B56907"/>
    <w:rsid w:val="00B60109"/>
    <w:rsid w:val="00B609AA"/>
    <w:rsid w:val="00B615FC"/>
    <w:rsid w:val="00B61E15"/>
    <w:rsid w:val="00B624C0"/>
    <w:rsid w:val="00B63596"/>
    <w:rsid w:val="00B6375E"/>
    <w:rsid w:val="00B639D9"/>
    <w:rsid w:val="00B648F9"/>
    <w:rsid w:val="00B65782"/>
    <w:rsid w:val="00B667E6"/>
    <w:rsid w:val="00B66B3E"/>
    <w:rsid w:val="00B67DE1"/>
    <w:rsid w:val="00B67DFA"/>
    <w:rsid w:val="00B67E22"/>
    <w:rsid w:val="00B7084F"/>
    <w:rsid w:val="00B70995"/>
    <w:rsid w:val="00B70DE4"/>
    <w:rsid w:val="00B71893"/>
    <w:rsid w:val="00B71C8D"/>
    <w:rsid w:val="00B721A6"/>
    <w:rsid w:val="00B726FA"/>
    <w:rsid w:val="00B72AB7"/>
    <w:rsid w:val="00B72F6F"/>
    <w:rsid w:val="00B73D92"/>
    <w:rsid w:val="00B74BFE"/>
    <w:rsid w:val="00B7569C"/>
    <w:rsid w:val="00B778BB"/>
    <w:rsid w:val="00B80B56"/>
    <w:rsid w:val="00B8201C"/>
    <w:rsid w:val="00B8330B"/>
    <w:rsid w:val="00B85F4A"/>
    <w:rsid w:val="00B87CAE"/>
    <w:rsid w:val="00B90032"/>
    <w:rsid w:val="00B91B3E"/>
    <w:rsid w:val="00B9391F"/>
    <w:rsid w:val="00B93DA4"/>
    <w:rsid w:val="00B943B2"/>
    <w:rsid w:val="00B9532E"/>
    <w:rsid w:val="00B95D3F"/>
    <w:rsid w:val="00B97689"/>
    <w:rsid w:val="00B97D00"/>
    <w:rsid w:val="00B97F25"/>
    <w:rsid w:val="00BA15F3"/>
    <w:rsid w:val="00BA217C"/>
    <w:rsid w:val="00BA475D"/>
    <w:rsid w:val="00BA54A8"/>
    <w:rsid w:val="00BA78A0"/>
    <w:rsid w:val="00BB2A1C"/>
    <w:rsid w:val="00BB3321"/>
    <w:rsid w:val="00BB3ECE"/>
    <w:rsid w:val="00BB3F11"/>
    <w:rsid w:val="00BB4229"/>
    <w:rsid w:val="00BB5DFA"/>
    <w:rsid w:val="00BB642B"/>
    <w:rsid w:val="00BB6A66"/>
    <w:rsid w:val="00BC04DA"/>
    <w:rsid w:val="00BC08B7"/>
    <w:rsid w:val="00BC16EC"/>
    <w:rsid w:val="00BC276D"/>
    <w:rsid w:val="00BC3063"/>
    <w:rsid w:val="00BC38BA"/>
    <w:rsid w:val="00BC5728"/>
    <w:rsid w:val="00BC5EF4"/>
    <w:rsid w:val="00BC5F2D"/>
    <w:rsid w:val="00BC63A8"/>
    <w:rsid w:val="00BC6CB0"/>
    <w:rsid w:val="00BC7B18"/>
    <w:rsid w:val="00BC7CC2"/>
    <w:rsid w:val="00BD118A"/>
    <w:rsid w:val="00BD2082"/>
    <w:rsid w:val="00BD24D2"/>
    <w:rsid w:val="00BD39AA"/>
    <w:rsid w:val="00BD58D3"/>
    <w:rsid w:val="00BD6C59"/>
    <w:rsid w:val="00BD6E17"/>
    <w:rsid w:val="00BE0186"/>
    <w:rsid w:val="00BE10E0"/>
    <w:rsid w:val="00BE1C67"/>
    <w:rsid w:val="00BE3072"/>
    <w:rsid w:val="00BE6268"/>
    <w:rsid w:val="00BE7A1D"/>
    <w:rsid w:val="00BE7AA4"/>
    <w:rsid w:val="00BF1362"/>
    <w:rsid w:val="00BF19B6"/>
    <w:rsid w:val="00BF2265"/>
    <w:rsid w:val="00BF2501"/>
    <w:rsid w:val="00BF462F"/>
    <w:rsid w:val="00BF4707"/>
    <w:rsid w:val="00BF4BAB"/>
    <w:rsid w:val="00BF51F6"/>
    <w:rsid w:val="00BF5EB2"/>
    <w:rsid w:val="00BF6120"/>
    <w:rsid w:val="00BF760D"/>
    <w:rsid w:val="00BF7F10"/>
    <w:rsid w:val="00C011B8"/>
    <w:rsid w:val="00C01A37"/>
    <w:rsid w:val="00C01A53"/>
    <w:rsid w:val="00C027CD"/>
    <w:rsid w:val="00C04616"/>
    <w:rsid w:val="00C050F0"/>
    <w:rsid w:val="00C05DC9"/>
    <w:rsid w:val="00C066E4"/>
    <w:rsid w:val="00C06ACB"/>
    <w:rsid w:val="00C10074"/>
    <w:rsid w:val="00C1081B"/>
    <w:rsid w:val="00C10B47"/>
    <w:rsid w:val="00C11342"/>
    <w:rsid w:val="00C12FA3"/>
    <w:rsid w:val="00C13E65"/>
    <w:rsid w:val="00C14278"/>
    <w:rsid w:val="00C162C3"/>
    <w:rsid w:val="00C1683F"/>
    <w:rsid w:val="00C21E48"/>
    <w:rsid w:val="00C23367"/>
    <w:rsid w:val="00C24D01"/>
    <w:rsid w:val="00C24F88"/>
    <w:rsid w:val="00C2535E"/>
    <w:rsid w:val="00C2679A"/>
    <w:rsid w:val="00C31244"/>
    <w:rsid w:val="00C324D2"/>
    <w:rsid w:val="00C327D7"/>
    <w:rsid w:val="00C32C91"/>
    <w:rsid w:val="00C333C3"/>
    <w:rsid w:val="00C348CD"/>
    <w:rsid w:val="00C35913"/>
    <w:rsid w:val="00C35924"/>
    <w:rsid w:val="00C36359"/>
    <w:rsid w:val="00C375CC"/>
    <w:rsid w:val="00C40826"/>
    <w:rsid w:val="00C41B29"/>
    <w:rsid w:val="00C435E3"/>
    <w:rsid w:val="00C44001"/>
    <w:rsid w:val="00C4483D"/>
    <w:rsid w:val="00C44E7B"/>
    <w:rsid w:val="00C455F6"/>
    <w:rsid w:val="00C463FF"/>
    <w:rsid w:val="00C508E9"/>
    <w:rsid w:val="00C51E19"/>
    <w:rsid w:val="00C52812"/>
    <w:rsid w:val="00C5376C"/>
    <w:rsid w:val="00C539ED"/>
    <w:rsid w:val="00C558AC"/>
    <w:rsid w:val="00C566BA"/>
    <w:rsid w:val="00C56DF0"/>
    <w:rsid w:val="00C604F2"/>
    <w:rsid w:val="00C60513"/>
    <w:rsid w:val="00C61635"/>
    <w:rsid w:val="00C63C93"/>
    <w:rsid w:val="00C64CEB"/>
    <w:rsid w:val="00C6508B"/>
    <w:rsid w:val="00C655A4"/>
    <w:rsid w:val="00C661C0"/>
    <w:rsid w:val="00C668DC"/>
    <w:rsid w:val="00C67D37"/>
    <w:rsid w:val="00C70EA7"/>
    <w:rsid w:val="00C7116F"/>
    <w:rsid w:val="00C715A8"/>
    <w:rsid w:val="00C72B89"/>
    <w:rsid w:val="00C72FC8"/>
    <w:rsid w:val="00C7395A"/>
    <w:rsid w:val="00C7509A"/>
    <w:rsid w:val="00C75BF0"/>
    <w:rsid w:val="00C7609E"/>
    <w:rsid w:val="00C7649D"/>
    <w:rsid w:val="00C76BA0"/>
    <w:rsid w:val="00C77850"/>
    <w:rsid w:val="00C810B1"/>
    <w:rsid w:val="00C820C8"/>
    <w:rsid w:val="00C836E8"/>
    <w:rsid w:val="00C838DA"/>
    <w:rsid w:val="00C83DBC"/>
    <w:rsid w:val="00C84029"/>
    <w:rsid w:val="00C903C1"/>
    <w:rsid w:val="00C91E1A"/>
    <w:rsid w:val="00C95362"/>
    <w:rsid w:val="00CA0832"/>
    <w:rsid w:val="00CA1047"/>
    <w:rsid w:val="00CA1742"/>
    <w:rsid w:val="00CA2E77"/>
    <w:rsid w:val="00CA3687"/>
    <w:rsid w:val="00CA373E"/>
    <w:rsid w:val="00CA4118"/>
    <w:rsid w:val="00CA431C"/>
    <w:rsid w:val="00CA48F9"/>
    <w:rsid w:val="00CA549F"/>
    <w:rsid w:val="00CA6FA8"/>
    <w:rsid w:val="00CA70E7"/>
    <w:rsid w:val="00CA7389"/>
    <w:rsid w:val="00CB0430"/>
    <w:rsid w:val="00CB2E7D"/>
    <w:rsid w:val="00CB39B0"/>
    <w:rsid w:val="00CB4331"/>
    <w:rsid w:val="00CB45F6"/>
    <w:rsid w:val="00CB5202"/>
    <w:rsid w:val="00CB6E4B"/>
    <w:rsid w:val="00CB7FBD"/>
    <w:rsid w:val="00CC066B"/>
    <w:rsid w:val="00CC1581"/>
    <w:rsid w:val="00CC304E"/>
    <w:rsid w:val="00CC4B9D"/>
    <w:rsid w:val="00CC5000"/>
    <w:rsid w:val="00CC6161"/>
    <w:rsid w:val="00CC66C8"/>
    <w:rsid w:val="00CD0010"/>
    <w:rsid w:val="00CD19E6"/>
    <w:rsid w:val="00CD2777"/>
    <w:rsid w:val="00CD33A8"/>
    <w:rsid w:val="00CD4127"/>
    <w:rsid w:val="00CD4828"/>
    <w:rsid w:val="00CD48C0"/>
    <w:rsid w:val="00CD6F39"/>
    <w:rsid w:val="00CE05D5"/>
    <w:rsid w:val="00CE092E"/>
    <w:rsid w:val="00CE405F"/>
    <w:rsid w:val="00CE482B"/>
    <w:rsid w:val="00CE49F9"/>
    <w:rsid w:val="00CE4A01"/>
    <w:rsid w:val="00CE5F8A"/>
    <w:rsid w:val="00CE68EA"/>
    <w:rsid w:val="00CF21DC"/>
    <w:rsid w:val="00CF2971"/>
    <w:rsid w:val="00CF546C"/>
    <w:rsid w:val="00CF5996"/>
    <w:rsid w:val="00CF5DB4"/>
    <w:rsid w:val="00CF642F"/>
    <w:rsid w:val="00CF7020"/>
    <w:rsid w:val="00CF7329"/>
    <w:rsid w:val="00CF796F"/>
    <w:rsid w:val="00D0012C"/>
    <w:rsid w:val="00D005C5"/>
    <w:rsid w:val="00D030CE"/>
    <w:rsid w:val="00D03AAC"/>
    <w:rsid w:val="00D03F98"/>
    <w:rsid w:val="00D040CF"/>
    <w:rsid w:val="00D056DB"/>
    <w:rsid w:val="00D05856"/>
    <w:rsid w:val="00D06364"/>
    <w:rsid w:val="00D06659"/>
    <w:rsid w:val="00D10A6E"/>
    <w:rsid w:val="00D12357"/>
    <w:rsid w:val="00D14B94"/>
    <w:rsid w:val="00D14F32"/>
    <w:rsid w:val="00D15341"/>
    <w:rsid w:val="00D165FD"/>
    <w:rsid w:val="00D16B69"/>
    <w:rsid w:val="00D17D2A"/>
    <w:rsid w:val="00D2004B"/>
    <w:rsid w:val="00D209BB"/>
    <w:rsid w:val="00D2114F"/>
    <w:rsid w:val="00D21909"/>
    <w:rsid w:val="00D21B84"/>
    <w:rsid w:val="00D21D0F"/>
    <w:rsid w:val="00D224B0"/>
    <w:rsid w:val="00D22C86"/>
    <w:rsid w:val="00D23C03"/>
    <w:rsid w:val="00D24097"/>
    <w:rsid w:val="00D254A9"/>
    <w:rsid w:val="00D26255"/>
    <w:rsid w:val="00D26407"/>
    <w:rsid w:val="00D300C7"/>
    <w:rsid w:val="00D306DC"/>
    <w:rsid w:val="00D32018"/>
    <w:rsid w:val="00D32464"/>
    <w:rsid w:val="00D32E40"/>
    <w:rsid w:val="00D33FB4"/>
    <w:rsid w:val="00D361C1"/>
    <w:rsid w:val="00D36D9C"/>
    <w:rsid w:val="00D405E8"/>
    <w:rsid w:val="00D40978"/>
    <w:rsid w:val="00D411DC"/>
    <w:rsid w:val="00D42F6B"/>
    <w:rsid w:val="00D44F85"/>
    <w:rsid w:val="00D46CFA"/>
    <w:rsid w:val="00D504F0"/>
    <w:rsid w:val="00D50D53"/>
    <w:rsid w:val="00D521D6"/>
    <w:rsid w:val="00D53A2F"/>
    <w:rsid w:val="00D543B8"/>
    <w:rsid w:val="00D54702"/>
    <w:rsid w:val="00D548D0"/>
    <w:rsid w:val="00D561B0"/>
    <w:rsid w:val="00D56823"/>
    <w:rsid w:val="00D57A24"/>
    <w:rsid w:val="00D6012E"/>
    <w:rsid w:val="00D6135A"/>
    <w:rsid w:val="00D61A45"/>
    <w:rsid w:val="00D63220"/>
    <w:rsid w:val="00D63BCF"/>
    <w:rsid w:val="00D64717"/>
    <w:rsid w:val="00D657BC"/>
    <w:rsid w:val="00D66657"/>
    <w:rsid w:val="00D67B9C"/>
    <w:rsid w:val="00D67FCA"/>
    <w:rsid w:val="00D70127"/>
    <w:rsid w:val="00D71028"/>
    <w:rsid w:val="00D71273"/>
    <w:rsid w:val="00D735DD"/>
    <w:rsid w:val="00D751CC"/>
    <w:rsid w:val="00D758D7"/>
    <w:rsid w:val="00D7616C"/>
    <w:rsid w:val="00D76394"/>
    <w:rsid w:val="00D806F5"/>
    <w:rsid w:val="00D80938"/>
    <w:rsid w:val="00D80B5B"/>
    <w:rsid w:val="00D819F4"/>
    <w:rsid w:val="00D8256B"/>
    <w:rsid w:val="00D82EBE"/>
    <w:rsid w:val="00D83B43"/>
    <w:rsid w:val="00D86AF4"/>
    <w:rsid w:val="00D904D5"/>
    <w:rsid w:val="00D90570"/>
    <w:rsid w:val="00D90691"/>
    <w:rsid w:val="00D90EF3"/>
    <w:rsid w:val="00D90FF6"/>
    <w:rsid w:val="00D910E9"/>
    <w:rsid w:val="00D92B8A"/>
    <w:rsid w:val="00D92F38"/>
    <w:rsid w:val="00D93638"/>
    <w:rsid w:val="00D94B49"/>
    <w:rsid w:val="00D94B4B"/>
    <w:rsid w:val="00D95142"/>
    <w:rsid w:val="00D9569A"/>
    <w:rsid w:val="00D96859"/>
    <w:rsid w:val="00DA0A76"/>
    <w:rsid w:val="00DA0BEE"/>
    <w:rsid w:val="00DA1360"/>
    <w:rsid w:val="00DA29FA"/>
    <w:rsid w:val="00DA4335"/>
    <w:rsid w:val="00DA47F0"/>
    <w:rsid w:val="00DA5F11"/>
    <w:rsid w:val="00DA6A3C"/>
    <w:rsid w:val="00DA7952"/>
    <w:rsid w:val="00DA7978"/>
    <w:rsid w:val="00DB01CB"/>
    <w:rsid w:val="00DB082C"/>
    <w:rsid w:val="00DB1836"/>
    <w:rsid w:val="00DB1F55"/>
    <w:rsid w:val="00DB347D"/>
    <w:rsid w:val="00DB451C"/>
    <w:rsid w:val="00DB5045"/>
    <w:rsid w:val="00DB5A12"/>
    <w:rsid w:val="00DB5C1F"/>
    <w:rsid w:val="00DB69EB"/>
    <w:rsid w:val="00DC03ED"/>
    <w:rsid w:val="00DC1EF1"/>
    <w:rsid w:val="00DC236A"/>
    <w:rsid w:val="00DC59C8"/>
    <w:rsid w:val="00DC68EF"/>
    <w:rsid w:val="00DD2723"/>
    <w:rsid w:val="00DD5FF9"/>
    <w:rsid w:val="00DD6147"/>
    <w:rsid w:val="00DD6C79"/>
    <w:rsid w:val="00DE0410"/>
    <w:rsid w:val="00DE0CF3"/>
    <w:rsid w:val="00DE0EAD"/>
    <w:rsid w:val="00DE2B30"/>
    <w:rsid w:val="00DE2CA5"/>
    <w:rsid w:val="00DE32C5"/>
    <w:rsid w:val="00DE3608"/>
    <w:rsid w:val="00DE37CB"/>
    <w:rsid w:val="00DE4645"/>
    <w:rsid w:val="00DE48CC"/>
    <w:rsid w:val="00DE4D3F"/>
    <w:rsid w:val="00DE620F"/>
    <w:rsid w:val="00DE675F"/>
    <w:rsid w:val="00DF1B8E"/>
    <w:rsid w:val="00DF1FB7"/>
    <w:rsid w:val="00DF34F2"/>
    <w:rsid w:val="00DF3555"/>
    <w:rsid w:val="00DF3FCE"/>
    <w:rsid w:val="00DF4B7D"/>
    <w:rsid w:val="00DF4BEA"/>
    <w:rsid w:val="00DF6C6F"/>
    <w:rsid w:val="00E00092"/>
    <w:rsid w:val="00E00BE8"/>
    <w:rsid w:val="00E02676"/>
    <w:rsid w:val="00E06B96"/>
    <w:rsid w:val="00E06EB4"/>
    <w:rsid w:val="00E07088"/>
    <w:rsid w:val="00E10888"/>
    <w:rsid w:val="00E110D1"/>
    <w:rsid w:val="00E126AC"/>
    <w:rsid w:val="00E129C3"/>
    <w:rsid w:val="00E12AA4"/>
    <w:rsid w:val="00E12E3B"/>
    <w:rsid w:val="00E13081"/>
    <w:rsid w:val="00E15BCC"/>
    <w:rsid w:val="00E16197"/>
    <w:rsid w:val="00E16331"/>
    <w:rsid w:val="00E1740B"/>
    <w:rsid w:val="00E21A82"/>
    <w:rsid w:val="00E225DF"/>
    <w:rsid w:val="00E23FAD"/>
    <w:rsid w:val="00E242CF"/>
    <w:rsid w:val="00E243F5"/>
    <w:rsid w:val="00E24DF3"/>
    <w:rsid w:val="00E25FB8"/>
    <w:rsid w:val="00E264B3"/>
    <w:rsid w:val="00E26674"/>
    <w:rsid w:val="00E27181"/>
    <w:rsid w:val="00E31672"/>
    <w:rsid w:val="00E3171C"/>
    <w:rsid w:val="00E31BEE"/>
    <w:rsid w:val="00E31E60"/>
    <w:rsid w:val="00E32C6E"/>
    <w:rsid w:val="00E347F4"/>
    <w:rsid w:val="00E36331"/>
    <w:rsid w:val="00E36D46"/>
    <w:rsid w:val="00E36E43"/>
    <w:rsid w:val="00E37568"/>
    <w:rsid w:val="00E379FD"/>
    <w:rsid w:val="00E40424"/>
    <w:rsid w:val="00E41E38"/>
    <w:rsid w:val="00E4346F"/>
    <w:rsid w:val="00E44381"/>
    <w:rsid w:val="00E44BD1"/>
    <w:rsid w:val="00E44D4D"/>
    <w:rsid w:val="00E44E5B"/>
    <w:rsid w:val="00E455D8"/>
    <w:rsid w:val="00E4577C"/>
    <w:rsid w:val="00E4592B"/>
    <w:rsid w:val="00E46F3E"/>
    <w:rsid w:val="00E500B0"/>
    <w:rsid w:val="00E50EAB"/>
    <w:rsid w:val="00E514F3"/>
    <w:rsid w:val="00E53635"/>
    <w:rsid w:val="00E552C4"/>
    <w:rsid w:val="00E55EDE"/>
    <w:rsid w:val="00E56652"/>
    <w:rsid w:val="00E5692C"/>
    <w:rsid w:val="00E571D4"/>
    <w:rsid w:val="00E578DA"/>
    <w:rsid w:val="00E57CF2"/>
    <w:rsid w:val="00E601E1"/>
    <w:rsid w:val="00E61153"/>
    <w:rsid w:val="00E6128F"/>
    <w:rsid w:val="00E6306D"/>
    <w:rsid w:val="00E63179"/>
    <w:rsid w:val="00E64954"/>
    <w:rsid w:val="00E64B3F"/>
    <w:rsid w:val="00E6512E"/>
    <w:rsid w:val="00E65A51"/>
    <w:rsid w:val="00E666E6"/>
    <w:rsid w:val="00E66A48"/>
    <w:rsid w:val="00E66DA6"/>
    <w:rsid w:val="00E66DC5"/>
    <w:rsid w:val="00E67879"/>
    <w:rsid w:val="00E6789D"/>
    <w:rsid w:val="00E70D10"/>
    <w:rsid w:val="00E714B7"/>
    <w:rsid w:val="00E718F3"/>
    <w:rsid w:val="00E7240D"/>
    <w:rsid w:val="00E72E53"/>
    <w:rsid w:val="00E73977"/>
    <w:rsid w:val="00E773C3"/>
    <w:rsid w:val="00E80CC3"/>
    <w:rsid w:val="00E81038"/>
    <w:rsid w:val="00E811EC"/>
    <w:rsid w:val="00E82914"/>
    <w:rsid w:val="00E83C54"/>
    <w:rsid w:val="00E84454"/>
    <w:rsid w:val="00E86D3C"/>
    <w:rsid w:val="00E8725C"/>
    <w:rsid w:val="00E87643"/>
    <w:rsid w:val="00E901A0"/>
    <w:rsid w:val="00E90BA0"/>
    <w:rsid w:val="00E932BD"/>
    <w:rsid w:val="00E93E42"/>
    <w:rsid w:val="00E94E3E"/>
    <w:rsid w:val="00E94FE3"/>
    <w:rsid w:val="00E95B1A"/>
    <w:rsid w:val="00E9618A"/>
    <w:rsid w:val="00E97A74"/>
    <w:rsid w:val="00EA0BF6"/>
    <w:rsid w:val="00EA2A95"/>
    <w:rsid w:val="00EA2D92"/>
    <w:rsid w:val="00EA34FA"/>
    <w:rsid w:val="00EA41D3"/>
    <w:rsid w:val="00EA43E0"/>
    <w:rsid w:val="00EA5D79"/>
    <w:rsid w:val="00EA62CC"/>
    <w:rsid w:val="00EA67B4"/>
    <w:rsid w:val="00EB0871"/>
    <w:rsid w:val="00EB2469"/>
    <w:rsid w:val="00EB6242"/>
    <w:rsid w:val="00EB7550"/>
    <w:rsid w:val="00EB787E"/>
    <w:rsid w:val="00EB7C5E"/>
    <w:rsid w:val="00EB7C9F"/>
    <w:rsid w:val="00EC0170"/>
    <w:rsid w:val="00EC182B"/>
    <w:rsid w:val="00EC3D59"/>
    <w:rsid w:val="00EC4F56"/>
    <w:rsid w:val="00EC51B9"/>
    <w:rsid w:val="00EC545F"/>
    <w:rsid w:val="00EC56C1"/>
    <w:rsid w:val="00EC5F61"/>
    <w:rsid w:val="00EC791C"/>
    <w:rsid w:val="00ED11CF"/>
    <w:rsid w:val="00ED1D28"/>
    <w:rsid w:val="00ED70B1"/>
    <w:rsid w:val="00EE1495"/>
    <w:rsid w:val="00EE185C"/>
    <w:rsid w:val="00EE1866"/>
    <w:rsid w:val="00EE1AE8"/>
    <w:rsid w:val="00EE1CBD"/>
    <w:rsid w:val="00EE2884"/>
    <w:rsid w:val="00EE303A"/>
    <w:rsid w:val="00EE3ADD"/>
    <w:rsid w:val="00EE3C15"/>
    <w:rsid w:val="00EE5B1A"/>
    <w:rsid w:val="00EF00DF"/>
    <w:rsid w:val="00EF05AA"/>
    <w:rsid w:val="00EF086A"/>
    <w:rsid w:val="00EF10D3"/>
    <w:rsid w:val="00EF1788"/>
    <w:rsid w:val="00EF1A2A"/>
    <w:rsid w:val="00EF287F"/>
    <w:rsid w:val="00EF28F9"/>
    <w:rsid w:val="00EF35E1"/>
    <w:rsid w:val="00EF5265"/>
    <w:rsid w:val="00EF5584"/>
    <w:rsid w:val="00EF5B15"/>
    <w:rsid w:val="00EF63A3"/>
    <w:rsid w:val="00EF67B3"/>
    <w:rsid w:val="00EF79E5"/>
    <w:rsid w:val="00F007EF"/>
    <w:rsid w:val="00F00A59"/>
    <w:rsid w:val="00F014EA"/>
    <w:rsid w:val="00F01816"/>
    <w:rsid w:val="00F020C9"/>
    <w:rsid w:val="00F02701"/>
    <w:rsid w:val="00F02A15"/>
    <w:rsid w:val="00F046DA"/>
    <w:rsid w:val="00F04F24"/>
    <w:rsid w:val="00F05478"/>
    <w:rsid w:val="00F06A85"/>
    <w:rsid w:val="00F07876"/>
    <w:rsid w:val="00F07D1C"/>
    <w:rsid w:val="00F12FAF"/>
    <w:rsid w:val="00F134BA"/>
    <w:rsid w:val="00F13D91"/>
    <w:rsid w:val="00F16714"/>
    <w:rsid w:val="00F172DC"/>
    <w:rsid w:val="00F17565"/>
    <w:rsid w:val="00F17B3F"/>
    <w:rsid w:val="00F17E8F"/>
    <w:rsid w:val="00F20626"/>
    <w:rsid w:val="00F2093E"/>
    <w:rsid w:val="00F210B2"/>
    <w:rsid w:val="00F21200"/>
    <w:rsid w:val="00F21BC6"/>
    <w:rsid w:val="00F21C96"/>
    <w:rsid w:val="00F24170"/>
    <w:rsid w:val="00F254A2"/>
    <w:rsid w:val="00F254CE"/>
    <w:rsid w:val="00F26112"/>
    <w:rsid w:val="00F262F0"/>
    <w:rsid w:val="00F27983"/>
    <w:rsid w:val="00F3111C"/>
    <w:rsid w:val="00F31725"/>
    <w:rsid w:val="00F33854"/>
    <w:rsid w:val="00F35093"/>
    <w:rsid w:val="00F35103"/>
    <w:rsid w:val="00F3526B"/>
    <w:rsid w:val="00F35B37"/>
    <w:rsid w:val="00F373EC"/>
    <w:rsid w:val="00F37A8B"/>
    <w:rsid w:val="00F41097"/>
    <w:rsid w:val="00F4160D"/>
    <w:rsid w:val="00F42E4F"/>
    <w:rsid w:val="00F46134"/>
    <w:rsid w:val="00F500ED"/>
    <w:rsid w:val="00F51DC3"/>
    <w:rsid w:val="00F52BF1"/>
    <w:rsid w:val="00F52DF3"/>
    <w:rsid w:val="00F52FCA"/>
    <w:rsid w:val="00F53338"/>
    <w:rsid w:val="00F537BA"/>
    <w:rsid w:val="00F53DFA"/>
    <w:rsid w:val="00F53E51"/>
    <w:rsid w:val="00F53E7B"/>
    <w:rsid w:val="00F5541B"/>
    <w:rsid w:val="00F56177"/>
    <w:rsid w:val="00F56CA9"/>
    <w:rsid w:val="00F602BE"/>
    <w:rsid w:val="00F60C25"/>
    <w:rsid w:val="00F62E3B"/>
    <w:rsid w:val="00F63FF3"/>
    <w:rsid w:val="00F64DA2"/>
    <w:rsid w:val="00F6526E"/>
    <w:rsid w:val="00F66209"/>
    <w:rsid w:val="00F671C8"/>
    <w:rsid w:val="00F676AB"/>
    <w:rsid w:val="00F676DC"/>
    <w:rsid w:val="00F678C6"/>
    <w:rsid w:val="00F67BA3"/>
    <w:rsid w:val="00F705A3"/>
    <w:rsid w:val="00F705DD"/>
    <w:rsid w:val="00F733FC"/>
    <w:rsid w:val="00F7541A"/>
    <w:rsid w:val="00F76440"/>
    <w:rsid w:val="00F76AC4"/>
    <w:rsid w:val="00F77B6E"/>
    <w:rsid w:val="00F77D79"/>
    <w:rsid w:val="00F817B4"/>
    <w:rsid w:val="00F82AD1"/>
    <w:rsid w:val="00F844A7"/>
    <w:rsid w:val="00F847A0"/>
    <w:rsid w:val="00F86425"/>
    <w:rsid w:val="00F875F0"/>
    <w:rsid w:val="00F8774E"/>
    <w:rsid w:val="00F8784E"/>
    <w:rsid w:val="00F87E24"/>
    <w:rsid w:val="00F90014"/>
    <w:rsid w:val="00F92DAE"/>
    <w:rsid w:val="00F9471B"/>
    <w:rsid w:val="00F96B9C"/>
    <w:rsid w:val="00F96CA5"/>
    <w:rsid w:val="00F972D1"/>
    <w:rsid w:val="00F97CF8"/>
    <w:rsid w:val="00FA01ED"/>
    <w:rsid w:val="00FA06A8"/>
    <w:rsid w:val="00FA23D7"/>
    <w:rsid w:val="00FA3450"/>
    <w:rsid w:val="00FA394E"/>
    <w:rsid w:val="00FA4429"/>
    <w:rsid w:val="00FA6815"/>
    <w:rsid w:val="00FA681D"/>
    <w:rsid w:val="00FB108E"/>
    <w:rsid w:val="00FB158C"/>
    <w:rsid w:val="00FB176D"/>
    <w:rsid w:val="00FB1B64"/>
    <w:rsid w:val="00FB48E8"/>
    <w:rsid w:val="00FB5494"/>
    <w:rsid w:val="00FB5A24"/>
    <w:rsid w:val="00FB644E"/>
    <w:rsid w:val="00FB6FEB"/>
    <w:rsid w:val="00FB71CD"/>
    <w:rsid w:val="00FC0076"/>
    <w:rsid w:val="00FC071C"/>
    <w:rsid w:val="00FC0A32"/>
    <w:rsid w:val="00FC0FB4"/>
    <w:rsid w:val="00FC1BA3"/>
    <w:rsid w:val="00FC23D3"/>
    <w:rsid w:val="00FC2A77"/>
    <w:rsid w:val="00FC3827"/>
    <w:rsid w:val="00FC3A58"/>
    <w:rsid w:val="00FC41B8"/>
    <w:rsid w:val="00FC6324"/>
    <w:rsid w:val="00FC6975"/>
    <w:rsid w:val="00FD0E4D"/>
    <w:rsid w:val="00FD1B5C"/>
    <w:rsid w:val="00FD1D0C"/>
    <w:rsid w:val="00FD2832"/>
    <w:rsid w:val="00FD3BF2"/>
    <w:rsid w:val="00FD6AF1"/>
    <w:rsid w:val="00FD728E"/>
    <w:rsid w:val="00FE1660"/>
    <w:rsid w:val="00FE2355"/>
    <w:rsid w:val="00FE2710"/>
    <w:rsid w:val="00FE30EF"/>
    <w:rsid w:val="00FE31B4"/>
    <w:rsid w:val="00FE45F2"/>
    <w:rsid w:val="00FE4A19"/>
    <w:rsid w:val="00FE4D62"/>
    <w:rsid w:val="00FE7254"/>
    <w:rsid w:val="00FF0EB2"/>
    <w:rsid w:val="00FF1D4D"/>
    <w:rsid w:val="00FF33D0"/>
    <w:rsid w:val="00FF7B33"/>
    <w:rsid w:val="01AD9516"/>
    <w:rsid w:val="02745A87"/>
    <w:rsid w:val="02C6E7AC"/>
    <w:rsid w:val="0300AFE2"/>
    <w:rsid w:val="03CB0128"/>
    <w:rsid w:val="0431AF0F"/>
    <w:rsid w:val="04815510"/>
    <w:rsid w:val="04B3C96C"/>
    <w:rsid w:val="04D37D8E"/>
    <w:rsid w:val="054346D6"/>
    <w:rsid w:val="055563E1"/>
    <w:rsid w:val="0571BE04"/>
    <w:rsid w:val="058E392D"/>
    <w:rsid w:val="06FB76D4"/>
    <w:rsid w:val="07ACBD01"/>
    <w:rsid w:val="080D2F5A"/>
    <w:rsid w:val="083930BD"/>
    <w:rsid w:val="08CB6FCD"/>
    <w:rsid w:val="08CFD083"/>
    <w:rsid w:val="0914FA43"/>
    <w:rsid w:val="0945B66B"/>
    <w:rsid w:val="0A7DA604"/>
    <w:rsid w:val="0ABD6AC6"/>
    <w:rsid w:val="0AC68200"/>
    <w:rsid w:val="0B042117"/>
    <w:rsid w:val="0B28D372"/>
    <w:rsid w:val="0BB6C48D"/>
    <w:rsid w:val="0CC2FF99"/>
    <w:rsid w:val="0CFC94FE"/>
    <w:rsid w:val="0D067AC2"/>
    <w:rsid w:val="0D4F6DC0"/>
    <w:rsid w:val="0D9144AD"/>
    <w:rsid w:val="0DC3A745"/>
    <w:rsid w:val="0E475400"/>
    <w:rsid w:val="0E57FAAE"/>
    <w:rsid w:val="0EB94871"/>
    <w:rsid w:val="0F22533D"/>
    <w:rsid w:val="0F2C3901"/>
    <w:rsid w:val="0F807289"/>
    <w:rsid w:val="0FC0DBE9"/>
    <w:rsid w:val="0FC5BFEB"/>
    <w:rsid w:val="0FC89B3E"/>
    <w:rsid w:val="106D7DD2"/>
    <w:rsid w:val="106FAC8D"/>
    <w:rsid w:val="1198D839"/>
    <w:rsid w:val="12804051"/>
    <w:rsid w:val="12BD71D3"/>
    <w:rsid w:val="1376FA48"/>
    <w:rsid w:val="13F430C9"/>
    <w:rsid w:val="13FE168D"/>
    <w:rsid w:val="1403C038"/>
    <w:rsid w:val="143B52C7"/>
    <w:rsid w:val="143E3FF6"/>
    <w:rsid w:val="14D4B074"/>
    <w:rsid w:val="151256F0"/>
    <w:rsid w:val="151FBCFC"/>
    <w:rsid w:val="1548DF2C"/>
    <w:rsid w:val="15B9683F"/>
    <w:rsid w:val="16741CDD"/>
    <w:rsid w:val="169DE899"/>
    <w:rsid w:val="16EB34B9"/>
    <w:rsid w:val="1791DD62"/>
    <w:rsid w:val="17921033"/>
    <w:rsid w:val="17D66FAA"/>
    <w:rsid w:val="182D10AF"/>
    <w:rsid w:val="1A053B30"/>
    <w:rsid w:val="1AF5DA3A"/>
    <w:rsid w:val="1B127122"/>
    <w:rsid w:val="1B35ED87"/>
    <w:rsid w:val="1B89FC81"/>
    <w:rsid w:val="1C042A0C"/>
    <w:rsid w:val="1C0644EF"/>
    <w:rsid w:val="1C0A1C68"/>
    <w:rsid w:val="1C1FC01E"/>
    <w:rsid w:val="1C287252"/>
    <w:rsid w:val="1C4B5CDA"/>
    <w:rsid w:val="1C6931C8"/>
    <w:rsid w:val="1D79FE27"/>
    <w:rsid w:val="1E8F6775"/>
    <w:rsid w:val="1ED2395A"/>
    <w:rsid w:val="1F256402"/>
    <w:rsid w:val="1F6413A3"/>
    <w:rsid w:val="1F657489"/>
    <w:rsid w:val="20309AB0"/>
    <w:rsid w:val="217FEC3E"/>
    <w:rsid w:val="21AAE6EA"/>
    <w:rsid w:val="21F3A717"/>
    <w:rsid w:val="2237891B"/>
    <w:rsid w:val="23111CFA"/>
    <w:rsid w:val="245243C7"/>
    <w:rsid w:val="24875685"/>
    <w:rsid w:val="24FBEC77"/>
    <w:rsid w:val="252DD78F"/>
    <w:rsid w:val="25D1F481"/>
    <w:rsid w:val="25D81AA4"/>
    <w:rsid w:val="266F401C"/>
    <w:rsid w:val="279891B7"/>
    <w:rsid w:val="27CAE714"/>
    <w:rsid w:val="27DEAA73"/>
    <w:rsid w:val="282AC595"/>
    <w:rsid w:val="2871ADC1"/>
    <w:rsid w:val="28B5F333"/>
    <w:rsid w:val="28B762C2"/>
    <w:rsid w:val="2965C8F8"/>
    <w:rsid w:val="2A16E43F"/>
    <w:rsid w:val="2ACBD761"/>
    <w:rsid w:val="2ADBB077"/>
    <w:rsid w:val="2BA89D06"/>
    <w:rsid w:val="2C0FD09A"/>
    <w:rsid w:val="2C2361F8"/>
    <w:rsid w:val="2D24914E"/>
    <w:rsid w:val="2D37E943"/>
    <w:rsid w:val="2DC110EA"/>
    <w:rsid w:val="2E19AB28"/>
    <w:rsid w:val="2F0152B0"/>
    <w:rsid w:val="2F229336"/>
    <w:rsid w:val="302E6066"/>
    <w:rsid w:val="30390F78"/>
    <w:rsid w:val="309B29D8"/>
    <w:rsid w:val="309C72CD"/>
    <w:rsid w:val="30AF649F"/>
    <w:rsid w:val="31231F78"/>
    <w:rsid w:val="32124EE4"/>
    <w:rsid w:val="326A5421"/>
    <w:rsid w:val="329D7898"/>
    <w:rsid w:val="3352C280"/>
    <w:rsid w:val="33CB2AE5"/>
    <w:rsid w:val="34701A83"/>
    <w:rsid w:val="34777F04"/>
    <w:rsid w:val="34880A92"/>
    <w:rsid w:val="34970055"/>
    <w:rsid w:val="34EA2AFD"/>
    <w:rsid w:val="356E6925"/>
    <w:rsid w:val="35C00D5C"/>
    <w:rsid w:val="35C73539"/>
    <w:rsid w:val="35F87108"/>
    <w:rsid w:val="35FA17D0"/>
    <w:rsid w:val="362D0E3F"/>
    <w:rsid w:val="363CD07F"/>
    <w:rsid w:val="367D0BAE"/>
    <w:rsid w:val="37A9F4C7"/>
    <w:rsid w:val="38504919"/>
    <w:rsid w:val="389AF533"/>
    <w:rsid w:val="38C37A2E"/>
    <w:rsid w:val="3A09309A"/>
    <w:rsid w:val="3B13D005"/>
    <w:rsid w:val="3BB2D836"/>
    <w:rsid w:val="3BD28E2F"/>
    <w:rsid w:val="3CC83955"/>
    <w:rsid w:val="3D076DCD"/>
    <w:rsid w:val="3DE60B73"/>
    <w:rsid w:val="3E1C237A"/>
    <w:rsid w:val="3E1E614A"/>
    <w:rsid w:val="3E60E456"/>
    <w:rsid w:val="3E937CE9"/>
    <w:rsid w:val="3EA84F28"/>
    <w:rsid w:val="404ECE9B"/>
    <w:rsid w:val="42E34DE5"/>
    <w:rsid w:val="438CB080"/>
    <w:rsid w:val="439547B4"/>
    <w:rsid w:val="43DB9CDB"/>
    <w:rsid w:val="44353B61"/>
    <w:rsid w:val="447FC1F6"/>
    <w:rsid w:val="45471DE4"/>
    <w:rsid w:val="458AB40D"/>
    <w:rsid w:val="47C3BDF7"/>
    <w:rsid w:val="488B7189"/>
    <w:rsid w:val="490D8BE6"/>
    <w:rsid w:val="491E7AE2"/>
    <w:rsid w:val="49A44478"/>
    <w:rsid w:val="4A3074C1"/>
    <w:rsid w:val="4A809673"/>
    <w:rsid w:val="4BA31992"/>
    <w:rsid w:val="4CC7D061"/>
    <w:rsid w:val="4D705054"/>
    <w:rsid w:val="4D838E01"/>
    <w:rsid w:val="4E4A24FE"/>
    <w:rsid w:val="4E525A02"/>
    <w:rsid w:val="4F205A81"/>
    <w:rsid w:val="4F68F845"/>
    <w:rsid w:val="4FDA9FE0"/>
    <w:rsid w:val="4FDD699C"/>
    <w:rsid w:val="5011174C"/>
    <w:rsid w:val="508A035C"/>
    <w:rsid w:val="50C7D70E"/>
    <w:rsid w:val="5119460F"/>
    <w:rsid w:val="5150632B"/>
    <w:rsid w:val="515B8277"/>
    <w:rsid w:val="5278140C"/>
    <w:rsid w:val="52D46CF0"/>
    <w:rsid w:val="52DD3DC9"/>
    <w:rsid w:val="537BE2E6"/>
    <w:rsid w:val="53C23B96"/>
    <w:rsid w:val="5421C640"/>
    <w:rsid w:val="572F90DC"/>
    <w:rsid w:val="588A5269"/>
    <w:rsid w:val="58AA7DFD"/>
    <w:rsid w:val="58FB9057"/>
    <w:rsid w:val="59B431CD"/>
    <w:rsid w:val="59C67915"/>
    <w:rsid w:val="5A3EF94B"/>
    <w:rsid w:val="5A43F179"/>
    <w:rsid w:val="5ADB28B7"/>
    <w:rsid w:val="5C2C27E1"/>
    <w:rsid w:val="5C6144BF"/>
    <w:rsid w:val="5CF27745"/>
    <w:rsid w:val="5D569B49"/>
    <w:rsid w:val="5DEE1E24"/>
    <w:rsid w:val="5E5E6C3D"/>
    <w:rsid w:val="5EB1B6CC"/>
    <w:rsid w:val="5EDD4D90"/>
    <w:rsid w:val="5FD14259"/>
    <w:rsid w:val="60348BA9"/>
    <w:rsid w:val="60B65A2B"/>
    <w:rsid w:val="6104124B"/>
    <w:rsid w:val="6138217A"/>
    <w:rsid w:val="62D7C24C"/>
    <w:rsid w:val="62D840F8"/>
    <w:rsid w:val="62E2A42F"/>
    <w:rsid w:val="62EB52DA"/>
    <w:rsid w:val="6317C10D"/>
    <w:rsid w:val="6396CD08"/>
    <w:rsid w:val="6478ABE1"/>
    <w:rsid w:val="64BAAF10"/>
    <w:rsid w:val="658FA6CF"/>
    <w:rsid w:val="667C4685"/>
    <w:rsid w:val="66CA0D14"/>
    <w:rsid w:val="67ACE10B"/>
    <w:rsid w:val="67FED57F"/>
    <w:rsid w:val="6836E6BA"/>
    <w:rsid w:val="68556BEC"/>
    <w:rsid w:val="68933F9E"/>
    <w:rsid w:val="68BBA26B"/>
    <w:rsid w:val="694D9E75"/>
    <w:rsid w:val="69AD744E"/>
    <w:rsid w:val="69B860C9"/>
    <w:rsid w:val="69D3DDE2"/>
    <w:rsid w:val="69DB34E6"/>
    <w:rsid w:val="6B20CDFB"/>
    <w:rsid w:val="6B39CE84"/>
    <w:rsid w:val="6B7D00C7"/>
    <w:rsid w:val="6B88D095"/>
    <w:rsid w:val="6BE1DDAE"/>
    <w:rsid w:val="6CE06C37"/>
    <w:rsid w:val="6D93AE43"/>
    <w:rsid w:val="6DBFBB73"/>
    <w:rsid w:val="6DFA24B9"/>
    <w:rsid w:val="6E561D96"/>
    <w:rsid w:val="6E971876"/>
    <w:rsid w:val="6F45E47A"/>
    <w:rsid w:val="6F9E1916"/>
    <w:rsid w:val="7003C046"/>
    <w:rsid w:val="70299D88"/>
    <w:rsid w:val="706CB341"/>
    <w:rsid w:val="71B51463"/>
    <w:rsid w:val="72244C58"/>
    <w:rsid w:val="724D2DBB"/>
    <w:rsid w:val="72C8D51F"/>
    <w:rsid w:val="7360A3D5"/>
    <w:rsid w:val="7374DE9C"/>
    <w:rsid w:val="74C195DC"/>
    <w:rsid w:val="76045924"/>
    <w:rsid w:val="76A3ABA4"/>
    <w:rsid w:val="7707FC33"/>
    <w:rsid w:val="78988D38"/>
    <w:rsid w:val="796C8438"/>
    <w:rsid w:val="79DF27F2"/>
    <w:rsid w:val="7A6F3CEE"/>
    <w:rsid w:val="7AEE0BBB"/>
    <w:rsid w:val="7B26C161"/>
    <w:rsid w:val="7B2B5252"/>
    <w:rsid w:val="7BA22C30"/>
    <w:rsid w:val="7BDA82FD"/>
    <w:rsid w:val="7BFA2FAD"/>
    <w:rsid w:val="7CF806D7"/>
    <w:rsid w:val="7D097F54"/>
    <w:rsid w:val="7EA1AB14"/>
    <w:rsid w:val="7F53E8E8"/>
    <w:rsid w:val="7FE3279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B3A8BEF"/>
  <w15:docId w15:val="{8F0B69E6-FFC8-4E1E-86CF-AAEB016BC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7D78"/>
    <w:pPr>
      <w:spacing w:after="120"/>
      <w:jc w:val="both"/>
    </w:pPr>
    <w:rPr>
      <w:rFonts w:asciiTheme="minorHAnsi" w:hAnsiTheme="minorHAnsi"/>
      <w:sz w:val="22"/>
      <w:lang w:val="es-ES" w:eastAsia="en-US"/>
    </w:rPr>
  </w:style>
  <w:style w:type="paragraph" w:styleId="Ttulo1">
    <w:name w:val="heading 1"/>
    <w:aliases w:val="chapitre,Titre 11,t1.T1.Titre 1,t1,TITRE 1 SL"/>
    <w:basedOn w:val="Normal"/>
    <w:next w:val="Text1"/>
    <w:autoRedefine/>
    <w:qFormat/>
    <w:rsid w:val="003037AB"/>
    <w:pPr>
      <w:keepNext/>
      <w:numPr>
        <w:numId w:val="38"/>
      </w:numPr>
      <w:spacing w:before="240" w:after="240" w:line="276" w:lineRule="auto"/>
      <w:outlineLvl w:val="0"/>
    </w:pPr>
    <w:rPr>
      <w:rFonts w:cstheme="minorHAnsi"/>
      <w:b/>
      <w:bCs/>
      <w:smallCaps/>
      <w:sz w:val="28"/>
    </w:rPr>
  </w:style>
  <w:style w:type="paragraph" w:styleId="Ttulo2">
    <w:name w:val="heading 2"/>
    <w:aliases w:val="Niveau 2,H2,paragraphe,t2,h2"/>
    <w:basedOn w:val="Normal"/>
    <w:next w:val="Text2"/>
    <w:link w:val="Ttulo2Car"/>
    <w:qFormat/>
    <w:rsid w:val="003C5823"/>
    <w:pPr>
      <w:keepNext/>
      <w:spacing w:before="60" w:after="200"/>
      <w:outlineLvl w:val="1"/>
    </w:pPr>
    <w:rPr>
      <w:rFonts w:ascii="Calibri" w:hAnsi="Calibri"/>
      <w:b/>
      <w:sz w:val="24"/>
    </w:rPr>
  </w:style>
  <w:style w:type="paragraph" w:styleId="Ttulo3">
    <w:name w:val="heading 3"/>
    <w:basedOn w:val="Normal"/>
    <w:next w:val="Text3"/>
    <w:link w:val="Ttulo3Car"/>
    <w:qFormat/>
    <w:rsid w:val="00D224B0"/>
    <w:pPr>
      <w:keepNext/>
      <w:numPr>
        <w:ilvl w:val="2"/>
        <w:numId w:val="13"/>
      </w:numPr>
      <w:spacing w:before="60"/>
      <w:outlineLvl w:val="2"/>
    </w:pPr>
    <w:rPr>
      <w:i/>
      <w:sz w:val="24"/>
      <w:u w:val="single"/>
    </w:rPr>
  </w:style>
  <w:style w:type="paragraph" w:styleId="Ttulo4">
    <w:name w:val="heading 4"/>
    <w:basedOn w:val="Normal"/>
    <w:next w:val="Text4"/>
    <w:qFormat/>
    <w:rsid w:val="00D224B0"/>
    <w:pPr>
      <w:keepNext/>
      <w:numPr>
        <w:ilvl w:val="3"/>
        <w:numId w:val="13"/>
      </w:numPr>
      <w:spacing w:before="60"/>
      <w:outlineLvl w:val="3"/>
    </w:pPr>
    <w:rPr>
      <w:i/>
      <w:sz w:val="24"/>
    </w:rPr>
  </w:style>
  <w:style w:type="paragraph" w:styleId="Ttulo5">
    <w:name w:val="heading 5"/>
    <w:basedOn w:val="Normal"/>
    <w:next w:val="Normal"/>
    <w:qFormat/>
    <w:rsid w:val="00D224B0"/>
    <w:pPr>
      <w:numPr>
        <w:ilvl w:val="4"/>
        <w:numId w:val="13"/>
      </w:numPr>
      <w:spacing w:before="40"/>
      <w:outlineLvl w:val="4"/>
    </w:pPr>
  </w:style>
  <w:style w:type="paragraph" w:styleId="Ttulo6">
    <w:name w:val="heading 6"/>
    <w:basedOn w:val="Normal"/>
    <w:next w:val="Normal"/>
    <w:qFormat/>
    <w:rsid w:val="00D224B0"/>
    <w:pPr>
      <w:numPr>
        <w:ilvl w:val="5"/>
        <w:numId w:val="13"/>
      </w:numPr>
      <w:spacing w:before="40"/>
      <w:outlineLvl w:val="5"/>
    </w:pPr>
  </w:style>
  <w:style w:type="paragraph" w:styleId="Ttulo7">
    <w:name w:val="heading 7"/>
    <w:basedOn w:val="Normal"/>
    <w:next w:val="Normal"/>
    <w:qFormat/>
    <w:rsid w:val="00D224B0"/>
    <w:pPr>
      <w:numPr>
        <w:ilvl w:val="6"/>
        <w:numId w:val="13"/>
      </w:numPr>
      <w:spacing w:before="40"/>
      <w:outlineLvl w:val="6"/>
    </w:pPr>
  </w:style>
  <w:style w:type="paragraph" w:styleId="Ttulo8">
    <w:name w:val="heading 8"/>
    <w:basedOn w:val="Normal"/>
    <w:next w:val="Normal"/>
    <w:qFormat/>
    <w:rsid w:val="00D224B0"/>
    <w:pPr>
      <w:numPr>
        <w:ilvl w:val="7"/>
        <w:numId w:val="13"/>
      </w:numPr>
      <w:spacing w:before="40"/>
      <w:outlineLvl w:val="7"/>
    </w:pPr>
  </w:style>
  <w:style w:type="paragraph" w:styleId="Ttulo9">
    <w:name w:val="heading 9"/>
    <w:basedOn w:val="Normal"/>
    <w:next w:val="Normal"/>
    <w:qFormat/>
    <w:rsid w:val="00D224B0"/>
    <w:pPr>
      <w:tabs>
        <w:tab w:val="num" w:pos="1800"/>
      </w:tabs>
      <w:spacing w:before="240" w:after="60"/>
      <w:outlineLvl w:val="8"/>
    </w:pPr>
    <w:rPr>
      <w:rFonts w:ascii="Arial" w:hAnsi="Arial"/>
      <w:i/>
      <w:sz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ext1">
    <w:name w:val="Text 1"/>
    <w:basedOn w:val="Normal"/>
    <w:rsid w:val="00D224B0"/>
  </w:style>
  <w:style w:type="paragraph" w:customStyle="1" w:styleId="Text2">
    <w:name w:val="Text 2"/>
    <w:basedOn w:val="Normal"/>
    <w:rsid w:val="00D224B0"/>
  </w:style>
  <w:style w:type="paragraph" w:customStyle="1" w:styleId="Text3">
    <w:name w:val="Text 3"/>
    <w:basedOn w:val="Normal"/>
    <w:rsid w:val="00D224B0"/>
  </w:style>
  <w:style w:type="paragraph" w:customStyle="1" w:styleId="Text4">
    <w:name w:val="Text 4"/>
    <w:basedOn w:val="Normal"/>
    <w:rsid w:val="00D224B0"/>
  </w:style>
  <w:style w:type="paragraph" w:customStyle="1" w:styleId="Address">
    <w:name w:val="Address"/>
    <w:basedOn w:val="Normal"/>
    <w:rsid w:val="00D224B0"/>
    <w:pPr>
      <w:spacing w:after="0"/>
      <w:jc w:val="left"/>
    </w:pPr>
  </w:style>
  <w:style w:type="paragraph" w:customStyle="1" w:styleId="AddressTL">
    <w:name w:val="AddressTL"/>
    <w:basedOn w:val="Normal"/>
    <w:next w:val="Normal"/>
    <w:rsid w:val="00D224B0"/>
    <w:pPr>
      <w:spacing w:after="720"/>
      <w:jc w:val="left"/>
    </w:pPr>
  </w:style>
  <w:style w:type="paragraph" w:customStyle="1" w:styleId="AddressTR">
    <w:name w:val="AddressTR"/>
    <w:basedOn w:val="Normal"/>
    <w:next w:val="Normal"/>
    <w:rsid w:val="00D224B0"/>
    <w:pPr>
      <w:spacing w:after="720"/>
      <w:ind w:left="5103"/>
      <w:jc w:val="left"/>
    </w:pPr>
  </w:style>
  <w:style w:type="paragraph" w:customStyle="1" w:styleId="NormalLeftCol">
    <w:name w:val="Normal LeftCol"/>
    <w:basedOn w:val="Normal"/>
    <w:rsid w:val="00D224B0"/>
    <w:pPr>
      <w:pBdr>
        <w:bottom w:val="single" w:sz="6" w:space="1" w:color="auto"/>
        <w:right w:val="single" w:sz="6" w:space="1" w:color="auto"/>
      </w:pBdr>
      <w:shd w:val="pct10" w:color="auto" w:fill="auto"/>
      <w:overflowPunct w:val="0"/>
      <w:autoSpaceDE w:val="0"/>
      <w:autoSpaceDN w:val="0"/>
      <w:adjustRightInd w:val="0"/>
      <w:jc w:val="right"/>
      <w:textAlignment w:val="baseline"/>
    </w:pPr>
    <w:rPr>
      <w:noProof/>
    </w:rPr>
  </w:style>
  <w:style w:type="paragraph" w:customStyle="1" w:styleId="Glossary">
    <w:name w:val="Glossary"/>
    <w:basedOn w:val="Normal"/>
    <w:rsid w:val="00D224B0"/>
    <w:pPr>
      <w:tabs>
        <w:tab w:val="left" w:pos="2835"/>
      </w:tabs>
      <w:ind w:left="2835" w:hanging="2835"/>
    </w:pPr>
  </w:style>
  <w:style w:type="paragraph" w:styleId="Descripcin">
    <w:name w:val="caption"/>
    <w:basedOn w:val="Normal"/>
    <w:next w:val="Normal"/>
    <w:rsid w:val="00D224B0"/>
    <w:pPr>
      <w:spacing w:before="120"/>
    </w:pPr>
    <w:rPr>
      <w:b/>
    </w:rPr>
  </w:style>
  <w:style w:type="paragraph" w:styleId="Cierre">
    <w:name w:val="Closing"/>
    <w:basedOn w:val="Normal"/>
    <w:next w:val="Firma"/>
    <w:rsid w:val="00D224B0"/>
    <w:pPr>
      <w:tabs>
        <w:tab w:val="left" w:pos="5103"/>
      </w:tabs>
      <w:spacing w:before="240"/>
      <w:ind w:left="5103"/>
      <w:jc w:val="left"/>
    </w:pPr>
  </w:style>
  <w:style w:type="paragraph" w:styleId="Firma">
    <w:name w:val="Signature"/>
    <w:basedOn w:val="Normal"/>
    <w:next w:val="Contact"/>
    <w:rsid w:val="00D224B0"/>
    <w:pPr>
      <w:tabs>
        <w:tab w:val="left" w:pos="5103"/>
      </w:tabs>
      <w:spacing w:before="1200" w:after="0"/>
      <w:ind w:left="5103"/>
      <w:jc w:val="center"/>
    </w:pPr>
    <w:rPr>
      <w:lang w:val="de-DE"/>
    </w:rPr>
  </w:style>
  <w:style w:type="paragraph" w:customStyle="1" w:styleId="Contact">
    <w:name w:val="Contact"/>
    <w:basedOn w:val="Normal"/>
    <w:next w:val="Enclosures"/>
    <w:rsid w:val="00D224B0"/>
    <w:pPr>
      <w:spacing w:before="480" w:after="0"/>
      <w:ind w:left="567" w:hanging="567"/>
      <w:jc w:val="left"/>
    </w:pPr>
  </w:style>
  <w:style w:type="paragraph" w:customStyle="1" w:styleId="Enclosures">
    <w:name w:val="Enclosures"/>
    <w:basedOn w:val="Normal"/>
    <w:next w:val="Participants"/>
    <w:rsid w:val="00D224B0"/>
    <w:pPr>
      <w:keepNext/>
      <w:keepLines/>
      <w:tabs>
        <w:tab w:val="left" w:pos="5642"/>
      </w:tabs>
      <w:spacing w:before="480" w:after="0"/>
      <w:ind w:left="1792" w:hanging="1792"/>
      <w:jc w:val="left"/>
    </w:pPr>
  </w:style>
  <w:style w:type="paragraph" w:customStyle="1" w:styleId="Participants">
    <w:name w:val="Participants"/>
    <w:basedOn w:val="Normal"/>
    <w:next w:val="Copies"/>
    <w:rsid w:val="00D224B0"/>
    <w:pPr>
      <w:tabs>
        <w:tab w:val="left" w:pos="2512"/>
        <w:tab w:val="left" w:pos="2762"/>
        <w:tab w:val="left" w:pos="5642"/>
        <w:tab w:val="left" w:pos="6362"/>
        <w:tab w:val="left" w:pos="6720"/>
      </w:tabs>
      <w:spacing w:before="480" w:after="0"/>
      <w:ind w:left="1792" w:hanging="1792"/>
      <w:jc w:val="left"/>
    </w:pPr>
  </w:style>
  <w:style w:type="paragraph" w:customStyle="1" w:styleId="Copies">
    <w:name w:val="Copies"/>
    <w:basedOn w:val="Normal"/>
    <w:next w:val="Normal"/>
    <w:rsid w:val="00D224B0"/>
    <w:pPr>
      <w:tabs>
        <w:tab w:val="left" w:pos="2512"/>
        <w:tab w:val="left" w:pos="2762"/>
        <w:tab w:val="left" w:pos="5642"/>
        <w:tab w:val="left" w:pos="6362"/>
        <w:tab w:val="left" w:pos="6720"/>
      </w:tabs>
      <w:spacing w:before="480" w:after="0"/>
      <w:ind w:left="1792" w:hanging="1792"/>
      <w:jc w:val="left"/>
    </w:pPr>
  </w:style>
  <w:style w:type="paragraph" w:styleId="Fecha">
    <w:name w:val="Date"/>
    <w:basedOn w:val="Normal"/>
    <w:next w:val="References"/>
    <w:rsid w:val="00D224B0"/>
    <w:pPr>
      <w:spacing w:after="0"/>
      <w:ind w:left="5103" w:right="-567"/>
      <w:jc w:val="left"/>
    </w:pPr>
  </w:style>
  <w:style w:type="paragraph" w:customStyle="1" w:styleId="References">
    <w:name w:val="References"/>
    <w:basedOn w:val="Listaconnmeros"/>
    <w:rsid w:val="00D224B0"/>
    <w:pPr>
      <w:numPr>
        <w:numId w:val="7"/>
      </w:numPr>
      <w:jc w:val="left"/>
    </w:pPr>
  </w:style>
  <w:style w:type="paragraph" w:styleId="Listaconnmeros">
    <w:name w:val="List Number"/>
    <w:basedOn w:val="Normal"/>
    <w:rsid w:val="00D224B0"/>
    <w:pPr>
      <w:numPr>
        <w:numId w:val="14"/>
      </w:numPr>
    </w:pPr>
  </w:style>
  <w:style w:type="paragraph" w:customStyle="1" w:styleId="DoubSign">
    <w:name w:val="DoubSign"/>
    <w:basedOn w:val="Normal"/>
    <w:next w:val="Contact"/>
    <w:rsid w:val="00D224B0"/>
    <w:pPr>
      <w:tabs>
        <w:tab w:val="left" w:pos="5103"/>
      </w:tabs>
      <w:spacing w:before="1200" w:after="0"/>
      <w:jc w:val="left"/>
    </w:pPr>
  </w:style>
  <w:style w:type="paragraph" w:styleId="Textonotapie">
    <w:name w:val="footnote text"/>
    <w:basedOn w:val="Normal"/>
    <w:semiHidden/>
    <w:rsid w:val="00D224B0"/>
    <w:pPr>
      <w:ind w:left="357" w:hanging="357"/>
    </w:pPr>
    <w:rPr>
      <w:sz w:val="20"/>
    </w:rPr>
  </w:style>
  <w:style w:type="paragraph" w:styleId="Encabezado">
    <w:name w:val="header"/>
    <w:basedOn w:val="Normal"/>
    <w:link w:val="EncabezadoCar"/>
    <w:rsid w:val="00D224B0"/>
    <w:pPr>
      <w:tabs>
        <w:tab w:val="center" w:pos="4153"/>
        <w:tab w:val="right" w:pos="8306"/>
      </w:tabs>
    </w:pPr>
  </w:style>
  <w:style w:type="paragraph" w:styleId="Listaconvietas">
    <w:name w:val="List Bullet"/>
    <w:basedOn w:val="Normal"/>
    <w:rsid w:val="00D224B0"/>
    <w:pPr>
      <w:numPr>
        <w:numId w:val="2"/>
      </w:numPr>
    </w:pPr>
  </w:style>
  <w:style w:type="paragraph" w:styleId="Listaconvietas2">
    <w:name w:val="List Bullet 2"/>
    <w:basedOn w:val="Text2"/>
    <w:rsid w:val="00D224B0"/>
    <w:pPr>
      <w:numPr>
        <w:numId w:val="9"/>
      </w:numPr>
      <w:tabs>
        <w:tab w:val="clear" w:pos="1360"/>
        <w:tab w:val="left" w:pos="851"/>
      </w:tabs>
      <w:ind w:left="851" w:hanging="284"/>
    </w:pPr>
  </w:style>
  <w:style w:type="paragraph" w:styleId="Listaconvietas3">
    <w:name w:val="List Bullet 3"/>
    <w:basedOn w:val="Text3"/>
    <w:rsid w:val="00D224B0"/>
    <w:pPr>
      <w:numPr>
        <w:numId w:val="3"/>
      </w:numPr>
      <w:tabs>
        <w:tab w:val="clear" w:pos="2199"/>
        <w:tab w:val="left" w:pos="1134"/>
      </w:tabs>
      <w:ind w:left="1134" w:hanging="284"/>
    </w:pPr>
  </w:style>
  <w:style w:type="paragraph" w:styleId="Listaconvietas4">
    <w:name w:val="List Bullet 4"/>
    <w:basedOn w:val="Text4"/>
    <w:rsid w:val="00D224B0"/>
    <w:pPr>
      <w:numPr>
        <w:numId w:val="4"/>
      </w:numPr>
      <w:tabs>
        <w:tab w:val="clear" w:pos="3163"/>
        <w:tab w:val="left" w:pos="1418"/>
      </w:tabs>
      <w:ind w:left="1418" w:hanging="284"/>
    </w:pPr>
  </w:style>
  <w:style w:type="paragraph" w:styleId="Continuarlista">
    <w:name w:val="List Continue"/>
    <w:basedOn w:val="Normal"/>
    <w:rsid w:val="00D224B0"/>
    <w:pPr>
      <w:ind w:left="567"/>
    </w:pPr>
  </w:style>
  <w:style w:type="paragraph" w:styleId="Continuarlista2">
    <w:name w:val="List Continue 2"/>
    <w:basedOn w:val="Normal"/>
    <w:rsid w:val="00D224B0"/>
    <w:pPr>
      <w:ind w:left="851"/>
    </w:pPr>
  </w:style>
  <w:style w:type="paragraph" w:styleId="Continuarlista3">
    <w:name w:val="List Continue 3"/>
    <w:basedOn w:val="Normal"/>
    <w:rsid w:val="00D224B0"/>
    <w:pPr>
      <w:ind w:left="1134"/>
    </w:pPr>
  </w:style>
  <w:style w:type="paragraph" w:styleId="Continuarlista4">
    <w:name w:val="List Continue 4"/>
    <w:basedOn w:val="Normal"/>
    <w:rsid w:val="00D224B0"/>
    <w:pPr>
      <w:ind w:left="1418"/>
    </w:pPr>
  </w:style>
  <w:style w:type="paragraph" w:styleId="Continuarlista5">
    <w:name w:val="List Continue 5"/>
    <w:basedOn w:val="Normal"/>
    <w:rsid w:val="00D224B0"/>
    <w:pPr>
      <w:ind w:left="1701"/>
    </w:pPr>
  </w:style>
  <w:style w:type="paragraph" w:styleId="Listaconnmeros2">
    <w:name w:val="List Number 2"/>
    <w:basedOn w:val="Text2"/>
    <w:rsid w:val="00D224B0"/>
    <w:pPr>
      <w:numPr>
        <w:numId w:val="16"/>
      </w:numPr>
    </w:pPr>
  </w:style>
  <w:style w:type="paragraph" w:styleId="Listaconnmeros3">
    <w:name w:val="List Number 3"/>
    <w:basedOn w:val="Text3"/>
    <w:rsid w:val="00D224B0"/>
    <w:pPr>
      <w:numPr>
        <w:numId w:val="17"/>
      </w:numPr>
    </w:pPr>
  </w:style>
  <w:style w:type="paragraph" w:styleId="Listaconnmeros4">
    <w:name w:val="List Number 4"/>
    <w:basedOn w:val="Text4"/>
    <w:rsid w:val="00D224B0"/>
    <w:pPr>
      <w:numPr>
        <w:numId w:val="18"/>
      </w:numPr>
    </w:pPr>
  </w:style>
  <w:style w:type="paragraph" w:customStyle="1" w:styleId="NoteHead">
    <w:name w:val="NoteHead"/>
    <w:basedOn w:val="Normal"/>
    <w:next w:val="Subject"/>
    <w:rsid w:val="00D224B0"/>
    <w:pPr>
      <w:spacing w:before="720" w:after="720"/>
      <w:jc w:val="center"/>
    </w:pPr>
    <w:rPr>
      <w:b/>
      <w:smallCaps/>
    </w:rPr>
  </w:style>
  <w:style w:type="paragraph" w:customStyle="1" w:styleId="Subject">
    <w:name w:val="Subject"/>
    <w:basedOn w:val="Normal"/>
    <w:next w:val="Normal"/>
    <w:rsid w:val="00D224B0"/>
    <w:pPr>
      <w:spacing w:after="480"/>
      <w:ind w:left="1531" w:hanging="1531"/>
      <w:jc w:val="left"/>
    </w:pPr>
    <w:rPr>
      <w:b/>
    </w:rPr>
  </w:style>
  <w:style w:type="paragraph" w:customStyle="1" w:styleId="NoteList">
    <w:name w:val="NoteList"/>
    <w:basedOn w:val="Normal"/>
    <w:next w:val="Subject"/>
    <w:rsid w:val="00D224B0"/>
    <w:pPr>
      <w:tabs>
        <w:tab w:val="left" w:pos="5823"/>
      </w:tabs>
      <w:spacing w:before="720" w:after="720"/>
      <w:ind w:left="5104" w:hanging="3119"/>
      <w:jc w:val="left"/>
    </w:pPr>
    <w:rPr>
      <w:b/>
      <w:smallCaps/>
    </w:rPr>
  </w:style>
  <w:style w:type="paragraph" w:customStyle="1" w:styleId="NumPar1">
    <w:name w:val="NumPar 1"/>
    <w:basedOn w:val="Ttulo1"/>
    <w:next w:val="Text1"/>
    <w:rsid w:val="00D224B0"/>
    <w:pPr>
      <w:keepNext w:val="0"/>
      <w:spacing w:before="0" w:after="120"/>
      <w:outlineLvl w:val="9"/>
    </w:pPr>
    <w:rPr>
      <w:b w:val="0"/>
      <w:smallCaps w:val="0"/>
      <w:sz w:val="22"/>
    </w:rPr>
  </w:style>
  <w:style w:type="paragraph" w:customStyle="1" w:styleId="NumPar2">
    <w:name w:val="NumPar 2"/>
    <w:basedOn w:val="Ttulo2"/>
    <w:next w:val="Text2"/>
    <w:rsid w:val="00D224B0"/>
    <w:pPr>
      <w:keepNext w:val="0"/>
      <w:spacing w:after="120"/>
      <w:outlineLvl w:val="9"/>
    </w:pPr>
    <w:rPr>
      <w:b w:val="0"/>
      <w:sz w:val="22"/>
    </w:rPr>
  </w:style>
  <w:style w:type="paragraph" w:customStyle="1" w:styleId="NumPar3">
    <w:name w:val="NumPar 3"/>
    <w:basedOn w:val="Ttulo3"/>
    <w:next w:val="Text3"/>
    <w:rsid w:val="00D224B0"/>
    <w:pPr>
      <w:keepNext w:val="0"/>
      <w:outlineLvl w:val="9"/>
    </w:pPr>
    <w:rPr>
      <w:i w:val="0"/>
      <w:sz w:val="22"/>
      <w:u w:val="none"/>
    </w:rPr>
  </w:style>
  <w:style w:type="paragraph" w:customStyle="1" w:styleId="NumPar4">
    <w:name w:val="NumPar 4"/>
    <w:basedOn w:val="Ttulo4"/>
    <w:next w:val="Text4"/>
    <w:rsid w:val="00D224B0"/>
    <w:pPr>
      <w:keepNext w:val="0"/>
      <w:outlineLvl w:val="9"/>
    </w:pPr>
    <w:rPr>
      <w:i w:val="0"/>
      <w:sz w:val="22"/>
    </w:rPr>
  </w:style>
  <w:style w:type="paragraph" w:styleId="Textosinformato">
    <w:name w:val="Plain Text"/>
    <w:basedOn w:val="Normal"/>
    <w:rsid w:val="00D224B0"/>
    <w:rPr>
      <w:rFonts w:ascii="Courier New" w:hAnsi="Courier New"/>
      <w:sz w:val="20"/>
    </w:rPr>
  </w:style>
  <w:style w:type="paragraph" w:styleId="Subttulo">
    <w:name w:val="Subtitle"/>
    <w:basedOn w:val="Normal"/>
    <w:qFormat/>
    <w:rsid w:val="00D224B0"/>
    <w:pPr>
      <w:spacing w:after="60"/>
      <w:jc w:val="center"/>
      <w:outlineLvl w:val="1"/>
    </w:pPr>
    <w:rPr>
      <w:rFonts w:ascii="Arial" w:hAnsi="Arial"/>
    </w:rPr>
  </w:style>
  <w:style w:type="paragraph" w:styleId="Textoconsangra">
    <w:name w:val="table of authorities"/>
    <w:basedOn w:val="Normal"/>
    <w:next w:val="Normal"/>
    <w:semiHidden/>
    <w:rsid w:val="00D224B0"/>
    <w:pPr>
      <w:ind w:left="240" w:hanging="240"/>
    </w:pPr>
  </w:style>
  <w:style w:type="paragraph" w:styleId="Tabladeilustraciones">
    <w:name w:val="table of figures"/>
    <w:basedOn w:val="Normal"/>
    <w:next w:val="Normal"/>
    <w:uiPriority w:val="99"/>
    <w:rsid w:val="00D224B0"/>
    <w:pPr>
      <w:ind w:left="480" w:hanging="480"/>
    </w:pPr>
  </w:style>
  <w:style w:type="paragraph" w:styleId="Ttulo">
    <w:name w:val="Title"/>
    <w:basedOn w:val="Normal"/>
    <w:next w:val="SubTitle1"/>
    <w:rsid w:val="00D224B0"/>
    <w:pPr>
      <w:spacing w:after="480"/>
      <w:jc w:val="center"/>
    </w:pPr>
    <w:rPr>
      <w:b/>
      <w:kern w:val="28"/>
      <w:sz w:val="48"/>
    </w:rPr>
  </w:style>
  <w:style w:type="paragraph" w:customStyle="1" w:styleId="SubTitle1">
    <w:name w:val="SubTitle 1"/>
    <w:basedOn w:val="Normal"/>
    <w:next w:val="Normal"/>
    <w:rsid w:val="00D224B0"/>
    <w:pPr>
      <w:jc w:val="center"/>
    </w:pPr>
    <w:rPr>
      <w:b/>
      <w:sz w:val="40"/>
    </w:rPr>
  </w:style>
  <w:style w:type="paragraph" w:styleId="Encabezadodelista">
    <w:name w:val="toa heading"/>
    <w:basedOn w:val="Normal"/>
    <w:next w:val="Normal"/>
    <w:semiHidden/>
    <w:rsid w:val="00D224B0"/>
    <w:pPr>
      <w:spacing w:before="120"/>
    </w:pPr>
    <w:rPr>
      <w:rFonts w:ascii="Arial" w:hAnsi="Arial"/>
      <w:b/>
    </w:rPr>
  </w:style>
  <w:style w:type="paragraph" w:styleId="TDC1">
    <w:name w:val="toc 1"/>
    <w:basedOn w:val="Normal"/>
    <w:next w:val="Normal"/>
    <w:uiPriority w:val="39"/>
    <w:rsid w:val="009A7ED5"/>
    <w:pPr>
      <w:tabs>
        <w:tab w:val="right" w:leader="dot" w:pos="8640"/>
      </w:tabs>
      <w:spacing w:before="120"/>
      <w:ind w:left="482" w:right="720" w:hanging="482"/>
      <w:jc w:val="left"/>
    </w:pPr>
    <w:rPr>
      <w:rFonts w:ascii="Calibri" w:hAnsi="Calibri"/>
      <w:b/>
      <w:caps/>
      <w:sz w:val="20"/>
    </w:rPr>
  </w:style>
  <w:style w:type="paragraph" w:styleId="TDC2">
    <w:name w:val="toc 2"/>
    <w:basedOn w:val="Normal"/>
    <w:next w:val="Normal"/>
    <w:uiPriority w:val="39"/>
    <w:rsid w:val="00D224B0"/>
    <w:pPr>
      <w:tabs>
        <w:tab w:val="right" w:leader="dot" w:pos="8640"/>
      </w:tabs>
      <w:spacing w:before="60" w:after="60"/>
      <w:ind w:left="482" w:right="720" w:hanging="482"/>
    </w:pPr>
    <w:rPr>
      <w:noProof/>
      <w:sz w:val="20"/>
    </w:rPr>
  </w:style>
  <w:style w:type="paragraph" w:styleId="TDC3">
    <w:name w:val="toc 3"/>
    <w:basedOn w:val="Normal"/>
    <w:next w:val="Normal"/>
    <w:uiPriority w:val="39"/>
    <w:rsid w:val="00D224B0"/>
    <w:pPr>
      <w:tabs>
        <w:tab w:val="right" w:leader="dot" w:pos="8640"/>
      </w:tabs>
      <w:spacing w:before="60" w:after="60"/>
      <w:ind w:left="595" w:right="720" w:hanging="595"/>
    </w:pPr>
    <w:rPr>
      <w:sz w:val="20"/>
    </w:rPr>
  </w:style>
  <w:style w:type="paragraph" w:styleId="TDC4">
    <w:name w:val="toc 4"/>
    <w:basedOn w:val="Normal"/>
    <w:next w:val="Normal"/>
    <w:semiHidden/>
    <w:rsid w:val="00D224B0"/>
    <w:pPr>
      <w:tabs>
        <w:tab w:val="right" w:leader="dot" w:pos="8641"/>
      </w:tabs>
      <w:spacing w:before="20" w:after="60"/>
      <w:ind w:left="709" w:right="720" w:hanging="709"/>
    </w:pPr>
    <w:rPr>
      <w:noProof/>
      <w:sz w:val="20"/>
    </w:rPr>
  </w:style>
  <w:style w:type="paragraph" w:styleId="TDC5">
    <w:name w:val="toc 5"/>
    <w:basedOn w:val="Normal"/>
    <w:next w:val="Normal"/>
    <w:semiHidden/>
    <w:rsid w:val="00D224B0"/>
    <w:pPr>
      <w:tabs>
        <w:tab w:val="right" w:leader="dot" w:pos="8641"/>
      </w:tabs>
      <w:spacing w:before="240"/>
      <w:ind w:right="720"/>
    </w:pPr>
    <w:rPr>
      <w:caps/>
    </w:rPr>
  </w:style>
  <w:style w:type="paragraph" w:styleId="TDC6">
    <w:name w:val="toc 6"/>
    <w:basedOn w:val="Normal"/>
    <w:next w:val="Normal"/>
    <w:autoRedefine/>
    <w:semiHidden/>
    <w:rsid w:val="00D224B0"/>
  </w:style>
  <w:style w:type="paragraph" w:styleId="TDC7">
    <w:name w:val="toc 7"/>
    <w:basedOn w:val="Normal"/>
    <w:next w:val="Normal"/>
    <w:autoRedefine/>
    <w:semiHidden/>
    <w:rsid w:val="00D224B0"/>
  </w:style>
  <w:style w:type="paragraph" w:styleId="TDC8">
    <w:name w:val="toc 8"/>
    <w:basedOn w:val="Normal"/>
    <w:next w:val="Normal"/>
    <w:autoRedefine/>
    <w:semiHidden/>
    <w:rsid w:val="00D224B0"/>
  </w:style>
  <w:style w:type="paragraph" w:styleId="TDC9">
    <w:name w:val="toc 9"/>
    <w:basedOn w:val="Normal"/>
    <w:next w:val="Normal"/>
    <w:autoRedefine/>
    <w:semiHidden/>
    <w:rsid w:val="00D224B0"/>
  </w:style>
  <w:style w:type="paragraph" w:customStyle="1" w:styleId="YReferences">
    <w:name w:val="YReferences"/>
    <w:basedOn w:val="Normal"/>
    <w:next w:val="Normal"/>
    <w:rsid w:val="00D224B0"/>
    <w:pPr>
      <w:spacing w:after="480"/>
      <w:ind w:left="1531" w:hanging="1531"/>
    </w:pPr>
  </w:style>
  <w:style w:type="paragraph" w:customStyle="1" w:styleId="ListBullet1">
    <w:name w:val="List Bullet 1"/>
    <w:basedOn w:val="Text1"/>
    <w:rsid w:val="00D224B0"/>
    <w:pPr>
      <w:numPr>
        <w:numId w:val="8"/>
      </w:numPr>
      <w:tabs>
        <w:tab w:val="clear" w:pos="765"/>
        <w:tab w:val="left" w:pos="567"/>
      </w:tabs>
      <w:ind w:left="567" w:hanging="284"/>
    </w:pPr>
  </w:style>
  <w:style w:type="paragraph" w:customStyle="1" w:styleId="ListDash">
    <w:name w:val="List Dash"/>
    <w:basedOn w:val="Normal"/>
    <w:rsid w:val="00D224B0"/>
    <w:pPr>
      <w:numPr>
        <w:numId w:val="10"/>
      </w:numPr>
    </w:pPr>
  </w:style>
  <w:style w:type="paragraph" w:customStyle="1" w:styleId="ListDash1">
    <w:name w:val="List Dash 1"/>
    <w:basedOn w:val="Text1"/>
    <w:rsid w:val="00D224B0"/>
    <w:pPr>
      <w:numPr>
        <w:numId w:val="11"/>
      </w:numPr>
      <w:tabs>
        <w:tab w:val="clear" w:pos="765"/>
        <w:tab w:val="left" w:pos="567"/>
      </w:tabs>
      <w:ind w:left="568" w:hanging="284"/>
    </w:pPr>
  </w:style>
  <w:style w:type="paragraph" w:customStyle="1" w:styleId="ListDash2">
    <w:name w:val="List Dash 2"/>
    <w:basedOn w:val="Text1"/>
    <w:rsid w:val="00D224B0"/>
    <w:pPr>
      <w:numPr>
        <w:numId w:val="12"/>
      </w:numPr>
      <w:tabs>
        <w:tab w:val="clear" w:pos="1360"/>
        <w:tab w:val="left" w:pos="851"/>
      </w:tabs>
      <w:ind w:left="851" w:hanging="284"/>
    </w:pPr>
  </w:style>
  <w:style w:type="paragraph" w:customStyle="1" w:styleId="ListDash3">
    <w:name w:val="List Dash 3"/>
    <w:basedOn w:val="Text3"/>
    <w:rsid w:val="00D224B0"/>
    <w:pPr>
      <w:numPr>
        <w:numId w:val="5"/>
      </w:numPr>
      <w:tabs>
        <w:tab w:val="clear" w:pos="2199"/>
        <w:tab w:val="left" w:pos="1134"/>
      </w:tabs>
      <w:ind w:left="1135" w:hanging="284"/>
    </w:pPr>
  </w:style>
  <w:style w:type="paragraph" w:customStyle="1" w:styleId="ListDash4">
    <w:name w:val="List Dash 4"/>
    <w:basedOn w:val="Text4"/>
    <w:rsid w:val="00D224B0"/>
    <w:pPr>
      <w:numPr>
        <w:numId w:val="6"/>
      </w:numPr>
      <w:tabs>
        <w:tab w:val="clear" w:pos="3163"/>
        <w:tab w:val="left" w:pos="1418"/>
      </w:tabs>
      <w:ind w:left="1418" w:hanging="284"/>
    </w:pPr>
  </w:style>
  <w:style w:type="paragraph" w:customStyle="1" w:styleId="ListNumberLevel2">
    <w:name w:val="List Number (Level 2)"/>
    <w:basedOn w:val="Normal"/>
    <w:rsid w:val="00D224B0"/>
    <w:pPr>
      <w:numPr>
        <w:ilvl w:val="1"/>
        <w:numId w:val="14"/>
      </w:numPr>
    </w:pPr>
  </w:style>
  <w:style w:type="paragraph" w:customStyle="1" w:styleId="ListNumberLevel3">
    <w:name w:val="List Number (Level 3)"/>
    <w:basedOn w:val="Normal"/>
    <w:rsid w:val="00D224B0"/>
    <w:pPr>
      <w:numPr>
        <w:ilvl w:val="2"/>
        <w:numId w:val="14"/>
      </w:numPr>
    </w:pPr>
  </w:style>
  <w:style w:type="paragraph" w:customStyle="1" w:styleId="ListNumberLevel4">
    <w:name w:val="List Number (Level 4)"/>
    <w:basedOn w:val="Normal"/>
    <w:rsid w:val="00D224B0"/>
    <w:pPr>
      <w:numPr>
        <w:ilvl w:val="3"/>
        <w:numId w:val="14"/>
      </w:numPr>
    </w:pPr>
  </w:style>
  <w:style w:type="paragraph" w:customStyle="1" w:styleId="ListNumber1">
    <w:name w:val="List Number 1"/>
    <w:basedOn w:val="Text1"/>
    <w:rsid w:val="00D224B0"/>
    <w:pPr>
      <w:numPr>
        <w:numId w:val="15"/>
      </w:numPr>
    </w:pPr>
  </w:style>
  <w:style w:type="paragraph" w:customStyle="1" w:styleId="ListNumber1Level2">
    <w:name w:val="List Number 1 (Level 2)"/>
    <w:basedOn w:val="Text1"/>
    <w:rsid w:val="00D224B0"/>
    <w:pPr>
      <w:numPr>
        <w:ilvl w:val="1"/>
        <w:numId w:val="15"/>
      </w:numPr>
    </w:pPr>
  </w:style>
  <w:style w:type="paragraph" w:customStyle="1" w:styleId="ListNumber1Level3">
    <w:name w:val="List Number 1 (Level 3)"/>
    <w:basedOn w:val="Text1"/>
    <w:rsid w:val="00D224B0"/>
    <w:pPr>
      <w:numPr>
        <w:ilvl w:val="2"/>
        <w:numId w:val="15"/>
      </w:numPr>
    </w:pPr>
  </w:style>
  <w:style w:type="paragraph" w:customStyle="1" w:styleId="ListNumber1Level4">
    <w:name w:val="List Number 1 (Level 4)"/>
    <w:basedOn w:val="Text1"/>
    <w:rsid w:val="00D224B0"/>
    <w:pPr>
      <w:numPr>
        <w:ilvl w:val="3"/>
        <w:numId w:val="15"/>
      </w:numPr>
    </w:pPr>
  </w:style>
  <w:style w:type="paragraph" w:customStyle="1" w:styleId="ListNumber2Level2">
    <w:name w:val="List Number 2 (Level 2)"/>
    <w:basedOn w:val="Text2"/>
    <w:rsid w:val="00D224B0"/>
    <w:pPr>
      <w:numPr>
        <w:ilvl w:val="1"/>
        <w:numId w:val="16"/>
      </w:numPr>
    </w:pPr>
  </w:style>
  <w:style w:type="paragraph" w:customStyle="1" w:styleId="ListNumber2Level3">
    <w:name w:val="List Number 2 (Level 3)"/>
    <w:basedOn w:val="Text2"/>
    <w:rsid w:val="00D224B0"/>
    <w:pPr>
      <w:numPr>
        <w:ilvl w:val="2"/>
        <w:numId w:val="16"/>
      </w:numPr>
    </w:pPr>
  </w:style>
  <w:style w:type="paragraph" w:customStyle="1" w:styleId="ListNumber2Level4">
    <w:name w:val="List Number 2 (Level 4)"/>
    <w:basedOn w:val="Text2"/>
    <w:rsid w:val="00D224B0"/>
    <w:pPr>
      <w:numPr>
        <w:ilvl w:val="3"/>
        <w:numId w:val="16"/>
      </w:numPr>
    </w:pPr>
  </w:style>
  <w:style w:type="paragraph" w:customStyle="1" w:styleId="ListNumber3Level2">
    <w:name w:val="List Number 3 (Level 2)"/>
    <w:basedOn w:val="Text3"/>
    <w:rsid w:val="00D224B0"/>
    <w:pPr>
      <w:numPr>
        <w:ilvl w:val="1"/>
        <w:numId w:val="17"/>
      </w:numPr>
    </w:pPr>
  </w:style>
  <w:style w:type="paragraph" w:customStyle="1" w:styleId="ListNumber3Level3">
    <w:name w:val="List Number 3 (Level 3)"/>
    <w:basedOn w:val="Text3"/>
    <w:rsid w:val="00D224B0"/>
    <w:pPr>
      <w:numPr>
        <w:ilvl w:val="2"/>
        <w:numId w:val="17"/>
      </w:numPr>
    </w:pPr>
  </w:style>
  <w:style w:type="paragraph" w:customStyle="1" w:styleId="ListNumber3Level4">
    <w:name w:val="List Number 3 (Level 4)"/>
    <w:basedOn w:val="Text3"/>
    <w:rsid w:val="00D224B0"/>
    <w:pPr>
      <w:numPr>
        <w:ilvl w:val="3"/>
        <w:numId w:val="17"/>
      </w:numPr>
    </w:pPr>
  </w:style>
  <w:style w:type="paragraph" w:customStyle="1" w:styleId="ListNumber4Level2">
    <w:name w:val="List Number 4 (Level 2)"/>
    <w:basedOn w:val="Text4"/>
    <w:rsid w:val="00D224B0"/>
    <w:pPr>
      <w:numPr>
        <w:ilvl w:val="1"/>
        <w:numId w:val="18"/>
      </w:numPr>
    </w:pPr>
  </w:style>
  <w:style w:type="paragraph" w:customStyle="1" w:styleId="ListNumber4Level3">
    <w:name w:val="List Number 4 (Level 3)"/>
    <w:basedOn w:val="Text4"/>
    <w:rsid w:val="00D224B0"/>
    <w:pPr>
      <w:numPr>
        <w:ilvl w:val="2"/>
        <w:numId w:val="18"/>
      </w:numPr>
    </w:pPr>
  </w:style>
  <w:style w:type="paragraph" w:customStyle="1" w:styleId="ListNumber4Level4">
    <w:name w:val="List Number 4 (Level 4)"/>
    <w:basedOn w:val="Text4"/>
    <w:rsid w:val="00D224B0"/>
    <w:pPr>
      <w:numPr>
        <w:ilvl w:val="3"/>
        <w:numId w:val="18"/>
      </w:numPr>
    </w:pPr>
  </w:style>
  <w:style w:type="paragraph" w:customStyle="1" w:styleId="FITTable">
    <w:name w:val="FIT Table"/>
    <w:basedOn w:val="Normal"/>
    <w:rsid w:val="00D224B0"/>
    <w:pPr>
      <w:spacing w:before="60" w:after="60"/>
    </w:pPr>
  </w:style>
  <w:style w:type="paragraph" w:customStyle="1" w:styleId="Disclaimer">
    <w:name w:val="Disclaimer"/>
    <w:basedOn w:val="Normal"/>
    <w:rsid w:val="00D224B0"/>
    <w:pPr>
      <w:keepLines/>
      <w:pBdr>
        <w:top w:val="single" w:sz="4" w:space="1" w:color="auto"/>
      </w:pBdr>
      <w:spacing w:before="480" w:after="0"/>
    </w:pPr>
    <w:rPr>
      <w:i/>
    </w:rPr>
  </w:style>
  <w:style w:type="paragraph" w:customStyle="1" w:styleId="SubTitle2">
    <w:name w:val="SubTitle 2"/>
    <w:basedOn w:val="Normal"/>
    <w:rsid w:val="00D224B0"/>
    <w:pPr>
      <w:jc w:val="center"/>
    </w:pPr>
    <w:rPr>
      <w:b/>
      <w:sz w:val="32"/>
    </w:rPr>
  </w:style>
  <w:style w:type="character" w:styleId="Nmerodepgina">
    <w:name w:val="page number"/>
    <w:basedOn w:val="Fuentedeprrafopredeter"/>
    <w:rsid w:val="00D224B0"/>
  </w:style>
  <w:style w:type="character" w:styleId="Textoennegrita">
    <w:name w:val="Strong"/>
    <w:basedOn w:val="Fuentedeprrafopredeter"/>
    <w:uiPriority w:val="22"/>
    <w:qFormat/>
    <w:rsid w:val="00D224B0"/>
    <w:rPr>
      <w:b/>
    </w:rPr>
  </w:style>
  <w:style w:type="paragraph" w:customStyle="1" w:styleId="Heading1Annex">
    <w:name w:val="Heading 1 Annex"/>
    <w:basedOn w:val="Ttulo1"/>
    <w:next w:val="Normal"/>
    <w:rsid w:val="00D224B0"/>
    <w:pPr>
      <w:pageBreakBefore/>
      <w:numPr>
        <w:numId w:val="0"/>
      </w:numPr>
      <w:overflowPunct w:val="0"/>
      <w:autoSpaceDE w:val="0"/>
      <w:autoSpaceDN w:val="0"/>
      <w:adjustRightInd w:val="0"/>
      <w:spacing w:line="240" w:lineRule="auto"/>
      <w:jc w:val="left"/>
      <w:textAlignment w:val="baseline"/>
    </w:pPr>
    <w:rPr>
      <w:noProof/>
      <w:sz w:val="36"/>
    </w:rPr>
  </w:style>
  <w:style w:type="paragraph" w:customStyle="1" w:styleId="HistoryTable">
    <w:name w:val="HistoryTable"/>
    <w:basedOn w:val="Normal"/>
    <w:rsid w:val="00D224B0"/>
    <w:pPr>
      <w:spacing w:before="60" w:after="60"/>
      <w:jc w:val="left"/>
    </w:pPr>
    <w:rPr>
      <w:sz w:val="20"/>
      <w:lang w:eastAsia="fr-FR"/>
    </w:rPr>
  </w:style>
  <w:style w:type="paragraph" w:styleId="Textodebloque">
    <w:name w:val="Block Text"/>
    <w:basedOn w:val="Normal"/>
    <w:rsid w:val="00D224B0"/>
    <w:pPr>
      <w:ind w:left="1440" w:right="1440"/>
    </w:pPr>
  </w:style>
  <w:style w:type="paragraph" w:styleId="Textoindependiente">
    <w:name w:val="Body Text"/>
    <w:basedOn w:val="Normal"/>
    <w:rsid w:val="00D224B0"/>
  </w:style>
  <w:style w:type="paragraph" w:styleId="Textoindependiente2">
    <w:name w:val="Body Text 2"/>
    <w:basedOn w:val="Normal"/>
    <w:rsid w:val="00D224B0"/>
    <w:pPr>
      <w:spacing w:line="480" w:lineRule="auto"/>
    </w:pPr>
  </w:style>
  <w:style w:type="paragraph" w:styleId="Textoindependiente3">
    <w:name w:val="Body Text 3"/>
    <w:basedOn w:val="Normal"/>
    <w:rsid w:val="00D224B0"/>
    <w:rPr>
      <w:sz w:val="16"/>
    </w:rPr>
  </w:style>
  <w:style w:type="paragraph" w:styleId="Textoindependienteprimerasangra">
    <w:name w:val="Body Text First Indent"/>
    <w:basedOn w:val="Textoindependiente"/>
    <w:rsid w:val="00D224B0"/>
    <w:pPr>
      <w:ind w:firstLine="210"/>
    </w:pPr>
  </w:style>
  <w:style w:type="paragraph" w:styleId="Sangradetextonormal">
    <w:name w:val="Body Text Indent"/>
    <w:basedOn w:val="Normal"/>
    <w:rsid w:val="00D224B0"/>
    <w:pPr>
      <w:ind w:left="283"/>
    </w:pPr>
  </w:style>
  <w:style w:type="paragraph" w:styleId="Textoindependienteprimerasangra2">
    <w:name w:val="Body Text First Indent 2"/>
    <w:basedOn w:val="Sangradetextonormal"/>
    <w:rsid w:val="00D224B0"/>
    <w:pPr>
      <w:ind w:firstLine="210"/>
    </w:pPr>
  </w:style>
  <w:style w:type="paragraph" w:styleId="Sangra2detindependiente">
    <w:name w:val="Body Text Indent 2"/>
    <w:basedOn w:val="Normal"/>
    <w:rsid w:val="00D224B0"/>
    <w:pPr>
      <w:spacing w:line="480" w:lineRule="auto"/>
      <w:ind w:left="283"/>
    </w:pPr>
  </w:style>
  <w:style w:type="paragraph" w:styleId="Sangra3detindependiente">
    <w:name w:val="Body Text Indent 3"/>
    <w:basedOn w:val="Normal"/>
    <w:rsid w:val="00D224B0"/>
    <w:pPr>
      <w:ind w:left="283"/>
    </w:pPr>
    <w:rPr>
      <w:sz w:val="16"/>
    </w:rPr>
  </w:style>
  <w:style w:type="character" w:styleId="Refdecomentario">
    <w:name w:val="annotation reference"/>
    <w:basedOn w:val="Fuentedeprrafopredeter"/>
    <w:semiHidden/>
    <w:rsid w:val="00D224B0"/>
    <w:rPr>
      <w:sz w:val="16"/>
    </w:rPr>
  </w:style>
  <w:style w:type="paragraph" w:styleId="Textocomentario">
    <w:name w:val="annotation text"/>
    <w:basedOn w:val="Normal"/>
    <w:link w:val="TextocomentarioCar"/>
    <w:semiHidden/>
    <w:rsid w:val="00D224B0"/>
    <w:rPr>
      <w:sz w:val="20"/>
    </w:rPr>
  </w:style>
  <w:style w:type="paragraph" w:styleId="Mapadeldocumento">
    <w:name w:val="Document Map"/>
    <w:basedOn w:val="Normal"/>
    <w:semiHidden/>
    <w:rsid w:val="00D224B0"/>
    <w:pPr>
      <w:shd w:val="clear" w:color="auto" w:fill="000080"/>
    </w:pPr>
    <w:rPr>
      <w:rFonts w:ascii="Tahoma" w:hAnsi="Tahoma"/>
    </w:rPr>
  </w:style>
  <w:style w:type="character" w:styleId="nfasis">
    <w:name w:val="Emphasis"/>
    <w:basedOn w:val="Fuentedeprrafopredeter"/>
    <w:rsid w:val="00D224B0"/>
    <w:rPr>
      <w:i/>
    </w:rPr>
  </w:style>
  <w:style w:type="character" w:styleId="Refdenotaalfinal">
    <w:name w:val="endnote reference"/>
    <w:basedOn w:val="Fuentedeprrafopredeter"/>
    <w:semiHidden/>
    <w:rsid w:val="00D224B0"/>
    <w:rPr>
      <w:vertAlign w:val="superscript"/>
    </w:rPr>
  </w:style>
  <w:style w:type="paragraph" w:styleId="Textonotaalfinal">
    <w:name w:val="endnote text"/>
    <w:basedOn w:val="Normal"/>
    <w:semiHidden/>
    <w:rsid w:val="00D224B0"/>
    <w:rPr>
      <w:sz w:val="20"/>
    </w:rPr>
  </w:style>
  <w:style w:type="paragraph" w:styleId="Direccinsobre">
    <w:name w:val="envelope address"/>
    <w:basedOn w:val="Normal"/>
    <w:rsid w:val="00D224B0"/>
    <w:pPr>
      <w:framePr w:w="7920" w:h="1980" w:hRule="exact" w:hSpace="180" w:wrap="auto" w:hAnchor="page" w:xAlign="center" w:yAlign="bottom"/>
      <w:ind w:left="2880"/>
    </w:pPr>
    <w:rPr>
      <w:rFonts w:ascii="Arial" w:hAnsi="Arial"/>
    </w:rPr>
  </w:style>
  <w:style w:type="paragraph" w:styleId="Remitedesobre">
    <w:name w:val="envelope return"/>
    <w:basedOn w:val="Normal"/>
    <w:rsid w:val="00D224B0"/>
    <w:rPr>
      <w:rFonts w:ascii="Arial" w:hAnsi="Arial"/>
      <w:sz w:val="20"/>
    </w:rPr>
  </w:style>
  <w:style w:type="character" w:styleId="Hipervnculovisitado">
    <w:name w:val="FollowedHyperlink"/>
    <w:basedOn w:val="Fuentedeprrafopredeter"/>
    <w:rsid w:val="00D224B0"/>
    <w:rPr>
      <w:color w:val="800080"/>
      <w:u w:val="single"/>
    </w:rPr>
  </w:style>
  <w:style w:type="paragraph" w:styleId="Piedepgina">
    <w:name w:val="footer"/>
    <w:basedOn w:val="Normal"/>
    <w:link w:val="PiedepginaCar"/>
    <w:uiPriority w:val="99"/>
    <w:rsid w:val="00D224B0"/>
    <w:pPr>
      <w:spacing w:after="0"/>
      <w:ind w:right="-567"/>
      <w:jc w:val="left"/>
    </w:pPr>
    <w:rPr>
      <w:rFonts w:ascii="Arial" w:hAnsi="Arial"/>
      <w:sz w:val="16"/>
    </w:rPr>
  </w:style>
  <w:style w:type="character" w:styleId="Refdenotaalpie">
    <w:name w:val="footnote reference"/>
    <w:basedOn w:val="Fuentedeprrafopredeter"/>
    <w:semiHidden/>
    <w:rsid w:val="00D224B0"/>
    <w:rPr>
      <w:vertAlign w:val="superscript"/>
    </w:rPr>
  </w:style>
  <w:style w:type="character" w:styleId="Hipervnculo">
    <w:name w:val="Hyperlink"/>
    <w:aliases w:val="Hyperlink - Header"/>
    <w:basedOn w:val="Fuentedeprrafopredeter"/>
    <w:uiPriority w:val="99"/>
    <w:rsid w:val="00D224B0"/>
    <w:rPr>
      <w:color w:val="0000FF"/>
      <w:u w:val="single"/>
    </w:rPr>
  </w:style>
  <w:style w:type="paragraph" w:styleId="ndice1">
    <w:name w:val="index 1"/>
    <w:basedOn w:val="Normal"/>
    <w:next w:val="Normal"/>
    <w:autoRedefine/>
    <w:semiHidden/>
    <w:rsid w:val="00D224B0"/>
    <w:pPr>
      <w:ind w:left="240" w:hanging="240"/>
    </w:pPr>
  </w:style>
  <w:style w:type="paragraph" w:styleId="ndice2">
    <w:name w:val="index 2"/>
    <w:basedOn w:val="Normal"/>
    <w:next w:val="Normal"/>
    <w:autoRedefine/>
    <w:semiHidden/>
    <w:rsid w:val="00D224B0"/>
    <w:pPr>
      <w:ind w:left="480" w:hanging="240"/>
    </w:pPr>
  </w:style>
  <w:style w:type="paragraph" w:styleId="ndice3">
    <w:name w:val="index 3"/>
    <w:basedOn w:val="Normal"/>
    <w:next w:val="Normal"/>
    <w:autoRedefine/>
    <w:semiHidden/>
    <w:rsid w:val="00D224B0"/>
    <w:pPr>
      <w:ind w:left="720" w:hanging="240"/>
    </w:pPr>
  </w:style>
  <w:style w:type="paragraph" w:styleId="ndice4">
    <w:name w:val="index 4"/>
    <w:basedOn w:val="Normal"/>
    <w:next w:val="Normal"/>
    <w:autoRedefine/>
    <w:semiHidden/>
    <w:rsid w:val="00D224B0"/>
    <w:pPr>
      <w:ind w:left="960" w:hanging="240"/>
    </w:pPr>
  </w:style>
  <w:style w:type="paragraph" w:styleId="ndice5">
    <w:name w:val="index 5"/>
    <w:basedOn w:val="Normal"/>
    <w:next w:val="Normal"/>
    <w:autoRedefine/>
    <w:semiHidden/>
    <w:rsid w:val="00D224B0"/>
    <w:pPr>
      <w:ind w:left="1200" w:hanging="240"/>
    </w:pPr>
  </w:style>
  <w:style w:type="paragraph" w:styleId="ndice6">
    <w:name w:val="index 6"/>
    <w:basedOn w:val="Normal"/>
    <w:next w:val="Normal"/>
    <w:autoRedefine/>
    <w:semiHidden/>
    <w:rsid w:val="00D224B0"/>
    <w:pPr>
      <w:ind w:left="1440" w:hanging="240"/>
    </w:pPr>
  </w:style>
  <w:style w:type="paragraph" w:styleId="ndice7">
    <w:name w:val="index 7"/>
    <w:basedOn w:val="Normal"/>
    <w:next w:val="Normal"/>
    <w:autoRedefine/>
    <w:semiHidden/>
    <w:rsid w:val="00D224B0"/>
    <w:pPr>
      <w:ind w:left="1680" w:hanging="240"/>
    </w:pPr>
  </w:style>
  <w:style w:type="paragraph" w:styleId="ndice8">
    <w:name w:val="index 8"/>
    <w:basedOn w:val="Normal"/>
    <w:next w:val="Normal"/>
    <w:autoRedefine/>
    <w:semiHidden/>
    <w:rsid w:val="00D224B0"/>
    <w:pPr>
      <w:ind w:left="1920" w:hanging="240"/>
    </w:pPr>
  </w:style>
  <w:style w:type="paragraph" w:styleId="ndice9">
    <w:name w:val="index 9"/>
    <w:basedOn w:val="Normal"/>
    <w:next w:val="Normal"/>
    <w:autoRedefine/>
    <w:semiHidden/>
    <w:rsid w:val="00D224B0"/>
    <w:pPr>
      <w:ind w:left="2160" w:hanging="240"/>
    </w:pPr>
  </w:style>
  <w:style w:type="paragraph" w:styleId="Ttulodendice">
    <w:name w:val="index heading"/>
    <w:basedOn w:val="Normal"/>
    <w:next w:val="ndice1"/>
    <w:semiHidden/>
    <w:rsid w:val="00D224B0"/>
    <w:rPr>
      <w:rFonts w:ascii="Arial" w:hAnsi="Arial"/>
      <w:b/>
    </w:rPr>
  </w:style>
  <w:style w:type="character" w:styleId="Nmerodelnea">
    <w:name w:val="line number"/>
    <w:basedOn w:val="Fuentedeprrafopredeter"/>
    <w:rsid w:val="00D224B0"/>
  </w:style>
  <w:style w:type="paragraph" w:styleId="Lista">
    <w:name w:val="List"/>
    <w:basedOn w:val="Normal"/>
    <w:rsid w:val="00D224B0"/>
    <w:pPr>
      <w:ind w:left="283" w:hanging="283"/>
    </w:pPr>
  </w:style>
  <w:style w:type="paragraph" w:styleId="Lista2">
    <w:name w:val="List 2"/>
    <w:basedOn w:val="Normal"/>
    <w:rsid w:val="00D224B0"/>
    <w:pPr>
      <w:ind w:left="566" w:hanging="283"/>
    </w:pPr>
  </w:style>
  <w:style w:type="paragraph" w:styleId="Lista3">
    <w:name w:val="List 3"/>
    <w:basedOn w:val="Normal"/>
    <w:rsid w:val="00D224B0"/>
    <w:pPr>
      <w:ind w:left="849" w:hanging="283"/>
    </w:pPr>
  </w:style>
  <w:style w:type="paragraph" w:styleId="Lista4">
    <w:name w:val="List 4"/>
    <w:basedOn w:val="Normal"/>
    <w:rsid w:val="00D224B0"/>
    <w:pPr>
      <w:ind w:left="1132" w:hanging="283"/>
    </w:pPr>
  </w:style>
  <w:style w:type="paragraph" w:styleId="Lista5">
    <w:name w:val="List 5"/>
    <w:basedOn w:val="Normal"/>
    <w:rsid w:val="00D224B0"/>
    <w:pPr>
      <w:ind w:left="1415" w:hanging="283"/>
    </w:pPr>
  </w:style>
  <w:style w:type="paragraph" w:styleId="Listaconvietas5">
    <w:name w:val="List Bullet 5"/>
    <w:basedOn w:val="Normal"/>
    <w:rsid w:val="00D224B0"/>
    <w:pPr>
      <w:numPr>
        <w:numId w:val="1"/>
      </w:numPr>
      <w:tabs>
        <w:tab w:val="clear" w:pos="1492"/>
        <w:tab w:val="left" w:pos="1701"/>
      </w:tabs>
      <w:ind w:left="1702" w:hanging="284"/>
    </w:pPr>
  </w:style>
  <w:style w:type="paragraph" w:styleId="TtuloTDC">
    <w:name w:val="TOC Heading"/>
    <w:basedOn w:val="Encabezadodelista"/>
    <w:next w:val="Normal"/>
    <w:uiPriority w:val="39"/>
    <w:qFormat/>
    <w:rsid w:val="00D224B0"/>
  </w:style>
  <w:style w:type="paragraph" w:styleId="Textomacro">
    <w:name w:val="macro"/>
    <w:semiHidden/>
    <w:rsid w:val="00D224B0"/>
    <w:pPr>
      <w:tabs>
        <w:tab w:val="left" w:pos="480"/>
        <w:tab w:val="left" w:pos="960"/>
        <w:tab w:val="left" w:pos="1440"/>
        <w:tab w:val="left" w:pos="1920"/>
        <w:tab w:val="left" w:pos="2400"/>
        <w:tab w:val="left" w:pos="2880"/>
        <w:tab w:val="left" w:pos="3360"/>
        <w:tab w:val="left" w:pos="3840"/>
        <w:tab w:val="left" w:pos="4320"/>
      </w:tabs>
      <w:spacing w:after="120"/>
      <w:jc w:val="both"/>
    </w:pPr>
    <w:rPr>
      <w:rFonts w:ascii="Courier New" w:hAnsi="Courier New"/>
    </w:rPr>
  </w:style>
  <w:style w:type="paragraph" w:styleId="Encabezadodemensaje">
    <w:name w:val="Message Header"/>
    <w:basedOn w:val="Normal"/>
    <w:rsid w:val="00D224B0"/>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Sangranormal">
    <w:name w:val="Normal Indent"/>
    <w:basedOn w:val="Normal"/>
    <w:rsid w:val="00D224B0"/>
    <w:pPr>
      <w:ind w:left="720"/>
    </w:pPr>
  </w:style>
  <w:style w:type="paragraph" w:styleId="Encabezadodenota">
    <w:name w:val="Note Heading"/>
    <w:basedOn w:val="Normal"/>
    <w:next w:val="Normal"/>
    <w:rsid w:val="00D224B0"/>
  </w:style>
  <w:style w:type="paragraph" w:styleId="Saludo">
    <w:name w:val="Salutation"/>
    <w:basedOn w:val="Normal"/>
    <w:next w:val="Normal"/>
    <w:rsid w:val="00D224B0"/>
  </w:style>
  <w:style w:type="paragraph" w:customStyle="1" w:styleId="FooterLine">
    <w:name w:val="FooterLine"/>
    <w:basedOn w:val="Piedepgina"/>
    <w:next w:val="Piedepgina"/>
    <w:rsid w:val="00D224B0"/>
    <w:pPr>
      <w:pBdr>
        <w:top w:val="single" w:sz="4" w:space="1" w:color="auto"/>
      </w:pBdr>
      <w:tabs>
        <w:tab w:val="right" w:pos="8647"/>
      </w:tabs>
      <w:spacing w:before="120"/>
      <w:ind w:right="0"/>
    </w:pPr>
    <w:rPr>
      <w:lang w:val="fi-FI"/>
    </w:rPr>
  </w:style>
  <w:style w:type="paragraph" w:customStyle="1" w:styleId="Citation">
    <w:name w:val="Citation"/>
    <w:basedOn w:val="Normal"/>
    <w:rsid w:val="00D224B0"/>
    <w:pPr>
      <w:spacing w:before="60" w:after="60" w:line="240" w:lineRule="atLeast"/>
      <w:ind w:left="454" w:right="454"/>
    </w:pPr>
    <w:rPr>
      <w:i/>
    </w:rPr>
  </w:style>
  <w:style w:type="paragraph" w:customStyle="1" w:styleId="ZCom">
    <w:name w:val="Z_Com"/>
    <w:basedOn w:val="Normal"/>
    <w:next w:val="ZDGName"/>
    <w:rsid w:val="00934012"/>
    <w:pPr>
      <w:widowControl w:val="0"/>
      <w:autoSpaceDE w:val="0"/>
      <w:autoSpaceDN w:val="0"/>
      <w:spacing w:after="0"/>
      <w:ind w:right="85"/>
    </w:pPr>
    <w:rPr>
      <w:rFonts w:ascii="Arial" w:eastAsia="SimSun" w:hAnsi="Arial" w:cs="Arial"/>
      <w:sz w:val="24"/>
      <w:szCs w:val="24"/>
      <w:lang w:eastAsia="zh-CN"/>
    </w:rPr>
  </w:style>
  <w:style w:type="paragraph" w:customStyle="1" w:styleId="ZDGName">
    <w:name w:val="Z_DGName"/>
    <w:basedOn w:val="Normal"/>
    <w:rsid w:val="00934012"/>
    <w:pPr>
      <w:widowControl w:val="0"/>
      <w:autoSpaceDE w:val="0"/>
      <w:autoSpaceDN w:val="0"/>
      <w:spacing w:after="0"/>
      <w:ind w:right="85"/>
      <w:jc w:val="left"/>
    </w:pPr>
    <w:rPr>
      <w:rFonts w:ascii="Arial" w:eastAsia="SimSun" w:hAnsi="Arial" w:cs="Arial"/>
      <w:sz w:val="16"/>
      <w:szCs w:val="16"/>
      <w:lang w:eastAsia="zh-CN"/>
    </w:rPr>
  </w:style>
  <w:style w:type="paragraph" w:customStyle="1" w:styleId="infoblue">
    <w:name w:val="infoblue"/>
    <w:basedOn w:val="Normal"/>
    <w:link w:val="infoblueChar"/>
    <w:rsid w:val="00934012"/>
    <w:pPr>
      <w:spacing w:line="240" w:lineRule="atLeast"/>
      <w:ind w:left="720"/>
      <w:jc w:val="left"/>
    </w:pPr>
    <w:rPr>
      <w:rFonts w:eastAsia="SimSun"/>
      <w:i/>
      <w:iCs/>
      <w:color w:val="0000FF"/>
      <w:sz w:val="20"/>
      <w:lang w:val="fr-BE" w:eastAsia="zh-CN"/>
    </w:rPr>
  </w:style>
  <w:style w:type="character" w:styleId="Textodelmarcadordeposicin">
    <w:name w:val="Placeholder Text"/>
    <w:basedOn w:val="Fuentedeprrafopredeter"/>
    <w:uiPriority w:val="99"/>
    <w:semiHidden/>
    <w:rsid w:val="00A70743"/>
  </w:style>
  <w:style w:type="paragraph" w:styleId="Textodeglobo">
    <w:name w:val="Balloon Text"/>
    <w:basedOn w:val="Normal"/>
    <w:link w:val="TextodegloboCar"/>
    <w:rsid w:val="00A70743"/>
    <w:pPr>
      <w:spacing w:after="0"/>
    </w:pPr>
    <w:rPr>
      <w:rFonts w:ascii="Tahoma" w:hAnsi="Tahoma" w:cs="Tahoma"/>
      <w:sz w:val="16"/>
      <w:szCs w:val="16"/>
    </w:rPr>
  </w:style>
  <w:style w:type="character" w:customStyle="1" w:styleId="TextodegloboCar">
    <w:name w:val="Texto de globo Car"/>
    <w:basedOn w:val="Fuentedeprrafopredeter"/>
    <w:link w:val="Textodeglobo"/>
    <w:rsid w:val="00A70743"/>
    <w:rPr>
      <w:rFonts w:ascii="Tahoma" w:hAnsi="Tahoma" w:cs="Tahoma"/>
      <w:sz w:val="16"/>
      <w:szCs w:val="16"/>
      <w:lang w:eastAsia="en-US"/>
    </w:rPr>
  </w:style>
  <w:style w:type="table" w:styleId="Tablaconcuadrcula">
    <w:name w:val="Table Grid"/>
    <w:basedOn w:val="Tablanormal"/>
    <w:rsid w:val="00A70743"/>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iedepginaCar">
    <w:name w:val="Pie de página Car"/>
    <w:basedOn w:val="Fuentedeprrafopredeter"/>
    <w:link w:val="Piedepgina"/>
    <w:uiPriority w:val="99"/>
    <w:rsid w:val="00A70743"/>
    <w:rPr>
      <w:rFonts w:ascii="Arial" w:hAnsi="Arial"/>
      <w:sz w:val="16"/>
      <w:lang w:eastAsia="en-US"/>
    </w:rPr>
  </w:style>
  <w:style w:type="paragraph" w:customStyle="1" w:styleId="StyleStyleHeading212ptJustified">
    <w:name w:val="Style Style Heading 2 + 12 pt + Justified"/>
    <w:basedOn w:val="Normal"/>
    <w:uiPriority w:val="99"/>
    <w:rsid w:val="00500316"/>
    <w:pPr>
      <w:keepNext/>
      <w:numPr>
        <w:ilvl w:val="1"/>
        <w:numId w:val="19"/>
      </w:numPr>
      <w:spacing w:before="240" w:after="60"/>
      <w:outlineLvl w:val="1"/>
    </w:pPr>
    <w:rPr>
      <w:rFonts w:ascii="Arial" w:eastAsia="PMingLiU" w:hAnsi="Arial" w:cs="Arial"/>
      <w:b/>
      <w:bCs/>
      <w:sz w:val="24"/>
    </w:rPr>
  </w:style>
  <w:style w:type="paragraph" w:styleId="Prrafodelista">
    <w:name w:val="List Paragraph"/>
    <w:basedOn w:val="Normal"/>
    <w:link w:val="PrrafodelistaCar"/>
    <w:uiPriority w:val="34"/>
    <w:qFormat/>
    <w:rsid w:val="009E792F"/>
    <w:pPr>
      <w:ind w:left="720"/>
      <w:contextualSpacing/>
    </w:pPr>
  </w:style>
  <w:style w:type="character" w:customStyle="1" w:styleId="PrrafodelistaCar">
    <w:name w:val="Párrafo de lista Car"/>
    <w:basedOn w:val="Fuentedeprrafopredeter"/>
    <w:link w:val="Prrafodelista"/>
    <w:uiPriority w:val="34"/>
    <w:locked/>
    <w:rsid w:val="009E792F"/>
    <w:rPr>
      <w:sz w:val="22"/>
      <w:lang w:eastAsia="en-US"/>
    </w:rPr>
  </w:style>
  <w:style w:type="paragraph" w:customStyle="1" w:styleId="Heading-Artefact-Left">
    <w:name w:val="Heading-Artefact-Left"/>
    <w:basedOn w:val="Normal"/>
    <w:link w:val="Heading-Artefact-LeftChar"/>
    <w:uiPriority w:val="99"/>
    <w:rsid w:val="000A29F2"/>
    <w:pPr>
      <w:spacing w:after="20"/>
      <w:jc w:val="left"/>
    </w:pPr>
    <w:rPr>
      <w:rFonts w:ascii="Arial" w:eastAsia="PMingLiU" w:hAnsi="Arial"/>
      <w:b/>
      <w:sz w:val="20"/>
    </w:rPr>
  </w:style>
  <w:style w:type="character" w:customStyle="1" w:styleId="Heading-Artefact-LeftChar">
    <w:name w:val="Heading-Artefact-Left Char"/>
    <w:basedOn w:val="Fuentedeprrafopredeter"/>
    <w:link w:val="Heading-Artefact-Left"/>
    <w:uiPriority w:val="99"/>
    <w:locked/>
    <w:rsid w:val="000A29F2"/>
    <w:rPr>
      <w:rFonts w:ascii="Arial" w:eastAsia="PMingLiU" w:hAnsi="Arial"/>
      <w:b/>
      <w:lang w:eastAsia="en-US"/>
    </w:rPr>
  </w:style>
  <w:style w:type="character" w:customStyle="1" w:styleId="infoblueChar">
    <w:name w:val="infoblue Char"/>
    <w:link w:val="infoblue"/>
    <w:rsid w:val="00B97689"/>
    <w:rPr>
      <w:rFonts w:eastAsia="SimSun"/>
      <w:i/>
      <w:iCs/>
      <w:color w:val="0000FF"/>
      <w:lang w:val="fr-BE" w:eastAsia="zh-CN"/>
    </w:rPr>
  </w:style>
  <w:style w:type="table" w:customStyle="1" w:styleId="TableGrid1">
    <w:name w:val="Table Grid1"/>
    <w:basedOn w:val="Tablanormal"/>
    <w:next w:val="Tablaconcuadrcula"/>
    <w:rsid w:val="00857D64"/>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M2-Body">
    <w:name w:val="PM2-Body"/>
    <w:basedOn w:val="Normal"/>
    <w:qFormat/>
    <w:rsid w:val="00795A3C"/>
    <w:pPr>
      <w:spacing w:before="40" w:after="100"/>
    </w:pPr>
    <w:rPr>
      <w:rFonts w:eastAsia="PMingLiU" w:cstheme="minorHAnsi"/>
      <w:sz w:val="21"/>
      <w:lang w:val="en-CA"/>
    </w:rPr>
  </w:style>
  <w:style w:type="paragraph" w:customStyle="1" w:styleId="PM2-BulletList">
    <w:name w:val="PM2-BulletList"/>
    <w:basedOn w:val="Normal"/>
    <w:qFormat/>
    <w:rsid w:val="009661F5"/>
    <w:pPr>
      <w:numPr>
        <w:numId w:val="20"/>
      </w:numPr>
      <w:spacing w:after="0"/>
      <w:jc w:val="left"/>
    </w:pPr>
    <w:rPr>
      <w:rFonts w:eastAsia="PMingLiU" w:cstheme="minorHAnsi"/>
      <w:sz w:val="21"/>
      <w:lang w:val="en-CA"/>
    </w:rPr>
  </w:style>
  <w:style w:type="paragraph" w:customStyle="1" w:styleId="PM2-NoHeadingBold">
    <w:name w:val="PM2-NoHeadingBold"/>
    <w:basedOn w:val="Normal"/>
    <w:qFormat/>
    <w:rsid w:val="009661F5"/>
    <w:pPr>
      <w:tabs>
        <w:tab w:val="left" w:pos="567"/>
      </w:tabs>
      <w:spacing w:before="80" w:after="0"/>
      <w:jc w:val="left"/>
    </w:pPr>
    <w:rPr>
      <w:rFonts w:eastAsia="PMingLiU" w:cstheme="minorHAnsi"/>
      <w:b/>
      <w:sz w:val="21"/>
      <w:szCs w:val="24"/>
      <w:lang w:val="en-CA"/>
    </w:rPr>
  </w:style>
  <w:style w:type="paragraph" w:customStyle="1" w:styleId="PM2-NumberedList">
    <w:name w:val="PM2-NumberedList"/>
    <w:basedOn w:val="PM2-BulletList"/>
    <w:qFormat/>
    <w:rsid w:val="009661F5"/>
    <w:pPr>
      <w:numPr>
        <w:numId w:val="21"/>
      </w:numPr>
    </w:pPr>
  </w:style>
  <w:style w:type="character" w:customStyle="1" w:styleId="GuidanceChar">
    <w:name w:val="Guidance Char"/>
    <w:link w:val="Guidance"/>
    <w:locked/>
    <w:rsid w:val="00BB3F11"/>
    <w:rPr>
      <w:rFonts w:ascii="Arial" w:eastAsia="SimSun" w:hAnsi="Arial" w:cs="Arial"/>
      <w:i/>
      <w:iCs/>
      <w:color w:val="7F7F7F"/>
      <w:sz w:val="24"/>
      <w:lang w:val="fr-BE" w:eastAsia="zh-CN"/>
    </w:rPr>
  </w:style>
  <w:style w:type="paragraph" w:customStyle="1" w:styleId="Guidance">
    <w:name w:val="Guidance"/>
    <w:basedOn w:val="Normal"/>
    <w:link w:val="GuidanceChar"/>
    <w:rsid w:val="00BB3F11"/>
    <w:pPr>
      <w:spacing w:line="240" w:lineRule="atLeast"/>
      <w:ind w:left="720"/>
      <w:jc w:val="left"/>
    </w:pPr>
    <w:rPr>
      <w:rFonts w:ascii="Arial" w:eastAsia="SimSun" w:hAnsi="Arial" w:cs="Arial"/>
      <w:i/>
      <w:iCs/>
      <w:color w:val="7F7F7F"/>
      <w:sz w:val="24"/>
      <w:lang w:val="fr-BE" w:eastAsia="zh-CN"/>
    </w:rPr>
  </w:style>
  <w:style w:type="character" w:customStyle="1" w:styleId="Ttulo2Car">
    <w:name w:val="Título 2 Car"/>
    <w:aliases w:val="Niveau 2 Car,H2 Car,paragraphe Car,t2 Car,h2 Car"/>
    <w:basedOn w:val="Fuentedeprrafopredeter"/>
    <w:link w:val="Ttulo2"/>
    <w:rsid w:val="00241BA9"/>
    <w:rPr>
      <w:rFonts w:ascii="Calibri" w:hAnsi="Calibri"/>
      <w:b/>
      <w:sz w:val="24"/>
      <w:lang w:val="es-ES" w:eastAsia="en-US"/>
    </w:rPr>
  </w:style>
  <w:style w:type="table" w:customStyle="1" w:styleId="Tablaconcuadrcula1">
    <w:name w:val="Tabla con cuadrícula1"/>
    <w:basedOn w:val="Tablanormal"/>
    <w:next w:val="Tablaconcuadrcula"/>
    <w:rsid w:val="00177400"/>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anormal"/>
    <w:next w:val="Tablaconcuadrcula"/>
    <w:rsid w:val="00177400"/>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suntodelcomentario">
    <w:name w:val="annotation subject"/>
    <w:basedOn w:val="Textocomentario"/>
    <w:next w:val="Textocomentario"/>
    <w:link w:val="AsuntodelcomentarioCar"/>
    <w:semiHidden/>
    <w:unhideWhenUsed/>
    <w:rsid w:val="00B63596"/>
    <w:rPr>
      <w:b/>
      <w:bCs/>
    </w:rPr>
  </w:style>
  <w:style w:type="character" w:customStyle="1" w:styleId="TextocomentarioCar">
    <w:name w:val="Texto comentario Car"/>
    <w:basedOn w:val="Fuentedeprrafopredeter"/>
    <w:link w:val="Textocomentario"/>
    <w:semiHidden/>
    <w:rsid w:val="00B63596"/>
    <w:rPr>
      <w:rFonts w:asciiTheme="minorHAnsi" w:hAnsiTheme="minorHAnsi"/>
      <w:lang w:eastAsia="en-US"/>
    </w:rPr>
  </w:style>
  <w:style w:type="character" w:customStyle="1" w:styleId="AsuntodelcomentarioCar">
    <w:name w:val="Asunto del comentario Car"/>
    <w:basedOn w:val="TextocomentarioCar"/>
    <w:link w:val="Asuntodelcomentario"/>
    <w:semiHidden/>
    <w:rsid w:val="00B63596"/>
    <w:rPr>
      <w:rFonts w:asciiTheme="minorHAnsi" w:hAnsiTheme="minorHAnsi"/>
      <w:b/>
      <w:bCs/>
      <w:lang w:eastAsia="en-US"/>
    </w:rPr>
  </w:style>
  <w:style w:type="character" w:customStyle="1" w:styleId="EncabezadoCar">
    <w:name w:val="Encabezado Car"/>
    <w:basedOn w:val="Fuentedeprrafopredeter"/>
    <w:link w:val="Encabezado"/>
    <w:rsid w:val="00055086"/>
    <w:rPr>
      <w:rFonts w:asciiTheme="minorHAnsi" w:hAnsiTheme="minorHAnsi"/>
      <w:sz w:val="22"/>
      <w:lang w:eastAsia="en-US"/>
    </w:rPr>
  </w:style>
  <w:style w:type="paragraph" w:styleId="Revisin">
    <w:name w:val="Revision"/>
    <w:hidden/>
    <w:uiPriority w:val="99"/>
    <w:semiHidden/>
    <w:rsid w:val="004B501A"/>
    <w:rPr>
      <w:rFonts w:asciiTheme="minorHAnsi" w:hAnsiTheme="minorHAnsi"/>
      <w:sz w:val="22"/>
      <w:lang w:eastAsia="en-US"/>
    </w:rPr>
  </w:style>
  <w:style w:type="table" w:customStyle="1" w:styleId="Tablaconcuadrcula2">
    <w:name w:val="Tabla con cuadrícula2"/>
    <w:basedOn w:val="Tablanormal"/>
    <w:next w:val="Tablaconcuadrcula"/>
    <w:rsid w:val="001200CA"/>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rsid w:val="007E6F35"/>
    <w:rPr>
      <w:rFonts w:asciiTheme="minorHAnsi" w:hAnsiTheme="minorHAnsi"/>
      <w:i/>
      <w:sz w:val="24"/>
      <w:u w:val="single"/>
      <w:lang w:val="es-ES" w:eastAsia="en-US"/>
    </w:rPr>
  </w:style>
  <w:style w:type="character" w:styleId="nfasissutil">
    <w:name w:val="Subtle Emphasis"/>
    <w:basedOn w:val="Fuentedeprrafopredeter"/>
    <w:uiPriority w:val="19"/>
    <w:qFormat/>
    <w:rsid w:val="00490C6F"/>
    <w:rPr>
      <w:i/>
      <w:iCs/>
      <w:color w:val="404040" w:themeColor="text1" w:themeTint="BF"/>
    </w:rPr>
  </w:style>
  <w:style w:type="character" w:styleId="Mencinsinresolver">
    <w:name w:val="Unresolved Mention"/>
    <w:basedOn w:val="Fuentedeprrafopredeter"/>
    <w:uiPriority w:val="99"/>
    <w:semiHidden/>
    <w:unhideWhenUsed/>
    <w:rsid w:val="001D4254"/>
    <w:rPr>
      <w:color w:val="605E5C"/>
      <w:shd w:val="clear" w:color="auto" w:fill="E1DFDD"/>
    </w:rPr>
  </w:style>
  <w:style w:type="table" w:styleId="Tablaconcuadrcula1clara">
    <w:name w:val="Grid Table 1 Light"/>
    <w:basedOn w:val="Tablanormal"/>
    <w:uiPriority w:val="46"/>
    <w:rsid w:val="00974A0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3185">
      <w:bodyDiv w:val="1"/>
      <w:marLeft w:val="0"/>
      <w:marRight w:val="0"/>
      <w:marTop w:val="0"/>
      <w:marBottom w:val="0"/>
      <w:divBdr>
        <w:top w:val="none" w:sz="0" w:space="0" w:color="auto"/>
        <w:left w:val="none" w:sz="0" w:space="0" w:color="auto"/>
        <w:bottom w:val="none" w:sz="0" w:space="0" w:color="auto"/>
        <w:right w:val="none" w:sz="0" w:space="0" w:color="auto"/>
      </w:divBdr>
    </w:div>
    <w:div w:id="243995658">
      <w:bodyDiv w:val="1"/>
      <w:marLeft w:val="0"/>
      <w:marRight w:val="0"/>
      <w:marTop w:val="0"/>
      <w:marBottom w:val="0"/>
      <w:divBdr>
        <w:top w:val="none" w:sz="0" w:space="0" w:color="auto"/>
        <w:left w:val="none" w:sz="0" w:space="0" w:color="auto"/>
        <w:bottom w:val="none" w:sz="0" w:space="0" w:color="auto"/>
        <w:right w:val="none" w:sz="0" w:space="0" w:color="auto"/>
      </w:divBdr>
    </w:div>
    <w:div w:id="638459365">
      <w:bodyDiv w:val="1"/>
      <w:marLeft w:val="0"/>
      <w:marRight w:val="0"/>
      <w:marTop w:val="0"/>
      <w:marBottom w:val="0"/>
      <w:divBdr>
        <w:top w:val="none" w:sz="0" w:space="0" w:color="auto"/>
        <w:left w:val="none" w:sz="0" w:space="0" w:color="auto"/>
        <w:bottom w:val="none" w:sz="0" w:space="0" w:color="auto"/>
        <w:right w:val="none" w:sz="0" w:space="0" w:color="auto"/>
      </w:divBdr>
    </w:div>
    <w:div w:id="647713071">
      <w:bodyDiv w:val="1"/>
      <w:marLeft w:val="0"/>
      <w:marRight w:val="0"/>
      <w:marTop w:val="0"/>
      <w:marBottom w:val="0"/>
      <w:divBdr>
        <w:top w:val="none" w:sz="0" w:space="0" w:color="auto"/>
        <w:left w:val="none" w:sz="0" w:space="0" w:color="auto"/>
        <w:bottom w:val="none" w:sz="0" w:space="0" w:color="auto"/>
        <w:right w:val="none" w:sz="0" w:space="0" w:color="auto"/>
      </w:divBdr>
      <w:divsChild>
        <w:div w:id="644774611">
          <w:marLeft w:val="0"/>
          <w:marRight w:val="0"/>
          <w:marTop w:val="0"/>
          <w:marBottom w:val="0"/>
          <w:divBdr>
            <w:top w:val="none" w:sz="0" w:space="0" w:color="auto"/>
            <w:left w:val="none" w:sz="0" w:space="0" w:color="auto"/>
            <w:bottom w:val="none" w:sz="0" w:space="0" w:color="auto"/>
            <w:right w:val="none" w:sz="0" w:space="0" w:color="auto"/>
          </w:divBdr>
          <w:divsChild>
            <w:div w:id="13732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10201">
      <w:bodyDiv w:val="1"/>
      <w:marLeft w:val="0"/>
      <w:marRight w:val="0"/>
      <w:marTop w:val="0"/>
      <w:marBottom w:val="0"/>
      <w:divBdr>
        <w:top w:val="none" w:sz="0" w:space="0" w:color="auto"/>
        <w:left w:val="none" w:sz="0" w:space="0" w:color="auto"/>
        <w:bottom w:val="none" w:sz="0" w:space="0" w:color="auto"/>
        <w:right w:val="none" w:sz="0" w:space="0" w:color="auto"/>
      </w:divBdr>
    </w:div>
    <w:div w:id="852762407">
      <w:bodyDiv w:val="1"/>
      <w:marLeft w:val="0"/>
      <w:marRight w:val="0"/>
      <w:marTop w:val="0"/>
      <w:marBottom w:val="0"/>
      <w:divBdr>
        <w:top w:val="none" w:sz="0" w:space="0" w:color="auto"/>
        <w:left w:val="none" w:sz="0" w:space="0" w:color="auto"/>
        <w:bottom w:val="none" w:sz="0" w:space="0" w:color="auto"/>
        <w:right w:val="none" w:sz="0" w:space="0" w:color="auto"/>
      </w:divBdr>
      <w:divsChild>
        <w:div w:id="881137663">
          <w:marLeft w:val="0"/>
          <w:marRight w:val="0"/>
          <w:marTop w:val="0"/>
          <w:marBottom w:val="0"/>
          <w:divBdr>
            <w:top w:val="none" w:sz="0" w:space="0" w:color="auto"/>
            <w:left w:val="none" w:sz="0" w:space="0" w:color="auto"/>
            <w:bottom w:val="none" w:sz="0" w:space="0" w:color="auto"/>
            <w:right w:val="none" w:sz="0" w:space="0" w:color="auto"/>
          </w:divBdr>
          <w:divsChild>
            <w:div w:id="3277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67382">
      <w:bodyDiv w:val="1"/>
      <w:marLeft w:val="0"/>
      <w:marRight w:val="0"/>
      <w:marTop w:val="0"/>
      <w:marBottom w:val="0"/>
      <w:divBdr>
        <w:top w:val="none" w:sz="0" w:space="0" w:color="auto"/>
        <w:left w:val="none" w:sz="0" w:space="0" w:color="auto"/>
        <w:bottom w:val="none" w:sz="0" w:space="0" w:color="auto"/>
        <w:right w:val="none" w:sz="0" w:space="0" w:color="auto"/>
      </w:divBdr>
    </w:div>
    <w:div w:id="1002440493">
      <w:bodyDiv w:val="1"/>
      <w:marLeft w:val="0"/>
      <w:marRight w:val="0"/>
      <w:marTop w:val="0"/>
      <w:marBottom w:val="0"/>
      <w:divBdr>
        <w:top w:val="none" w:sz="0" w:space="0" w:color="auto"/>
        <w:left w:val="none" w:sz="0" w:space="0" w:color="auto"/>
        <w:bottom w:val="none" w:sz="0" w:space="0" w:color="auto"/>
        <w:right w:val="none" w:sz="0" w:space="0" w:color="auto"/>
      </w:divBdr>
      <w:divsChild>
        <w:div w:id="1025568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4573375">
              <w:marLeft w:val="0"/>
              <w:marRight w:val="0"/>
              <w:marTop w:val="0"/>
              <w:marBottom w:val="0"/>
              <w:divBdr>
                <w:top w:val="none" w:sz="0" w:space="0" w:color="auto"/>
                <w:left w:val="none" w:sz="0" w:space="0" w:color="auto"/>
                <w:bottom w:val="none" w:sz="0" w:space="0" w:color="auto"/>
                <w:right w:val="none" w:sz="0" w:space="0" w:color="auto"/>
              </w:divBdr>
              <w:divsChild>
                <w:div w:id="74530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84196">
          <w:marLeft w:val="0"/>
          <w:marRight w:val="0"/>
          <w:marTop w:val="0"/>
          <w:marBottom w:val="0"/>
          <w:divBdr>
            <w:top w:val="none" w:sz="0" w:space="0" w:color="auto"/>
            <w:left w:val="none" w:sz="0" w:space="0" w:color="auto"/>
            <w:bottom w:val="none" w:sz="0" w:space="0" w:color="auto"/>
            <w:right w:val="none" w:sz="0" w:space="0" w:color="auto"/>
          </w:divBdr>
        </w:div>
        <w:div w:id="391739692">
          <w:marLeft w:val="0"/>
          <w:marRight w:val="0"/>
          <w:marTop w:val="0"/>
          <w:marBottom w:val="0"/>
          <w:divBdr>
            <w:top w:val="none" w:sz="0" w:space="0" w:color="auto"/>
            <w:left w:val="none" w:sz="0" w:space="0" w:color="auto"/>
            <w:bottom w:val="none" w:sz="0" w:space="0" w:color="auto"/>
            <w:right w:val="none" w:sz="0" w:space="0" w:color="auto"/>
          </w:divBdr>
        </w:div>
        <w:div w:id="75637018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16826749">
              <w:marLeft w:val="0"/>
              <w:marRight w:val="0"/>
              <w:marTop w:val="0"/>
              <w:marBottom w:val="0"/>
              <w:divBdr>
                <w:top w:val="none" w:sz="0" w:space="0" w:color="auto"/>
                <w:left w:val="none" w:sz="0" w:space="0" w:color="auto"/>
                <w:bottom w:val="none" w:sz="0" w:space="0" w:color="auto"/>
                <w:right w:val="none" w:sz="0" w:space="0" w:color="auto"/>
              </w:divBdr>
              <w:divsChild>
                <w:div w:id="1039937396">
                  <w:marLeft w:val="0"/>
                  <w:marRight w:val="0"/>
                  <w:marTop w:val="0"/>
                  <w:marBottom w:val="0"/>
                  <w:divBdr>
                    <w:top w:val="none" w:sz="0" w:space="0" w:color="auto"/>
                    <w:left w:val="none" w:sz="0" w:space="0" w:color="auto"/>
                    <w:bottom w:val="none" w:sz="0" w:space="0" w:color="auto"/>
                    <w:right w:val="none" w:sz="0" w:space="0" w:color="auto"/>
                  </w:divBdr>
                </w:div>
                <w:div w:id="202238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0938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708994352">
              <w:marLeft w:val="0"/>
              <w:marRight w:val="0"/>
              <w:marTop w:val="0"/>
              <w:marBottom w:val="0"/>
              <w:divBdr>
                <w:top w:val="none" w:sz="0" w:space="0" w:color="auto"/>
                <w:left w:val="none" w:sz="0" w:space="0" w:color="auto"/>
                <w:bottom w:val="none" w:sz="0" w:space="0" w:color="auto"/>
                <w:right w:val="none" w:sz="0" w:space="0" w:color="auto"/>
              </w:divBdr>
              <w:divsChild>
                <w:div w:id="334576507">
                  <w:marLeft w:val="0"/>
                  <w:marRight w:val="0"/>
                  <w:marTop w:val="0"/>
                  <w:marBottom w:val="0"/>
                  <w:divBdr>
                    <w:top w:val="none" w:sz="0" w:space="0" w:color="auto"/>
                    <w:left w:val="none" w:sz="0" w:space="0" w:color="auto"/>
                    <w:bottom w:val="none" w:sz="0" w:space="0" w:color="auto"/>
                    <w:right w:val="none" w:sz="0" w:space="0" w:color="auto"/>
                  </w:divBdr>
                </w:div>
                <w:div w:id="744768943">
                  <w:marLeft w:val="0"/>
                  <w:marRight w:val="0"/>
                  <w:marTop w:val="0"/>
                  <w:marBottom w:val="0"/>
                  <w:divBdr>
                    <w:top w:val="none" w:sz="0" w:space="0" w:color="auto"/>
                    <w:left w:val="none" w:sz="0" w:space="0" w:color="auto"/>
                    <w:bottom w:val="none" w:sz="0" w:space="0" w:color="auto"/>
                    <w:right w:val="none" w:sz="0" w:space="0" w:color="auto"/>
                  </w:divBdr>
                </w:div>
                <w:div w:id="1032416691">
                  <w:marLeft w:val="0"/>
                  <w:marRight w:val="0"/>
                  <w:marTop w:val="0"/>
                  <w:marBottom w:val="0"/>
                  <w:divBdr>
                    <w:top w:val="none" w:sz="0" w:space="0" w:color="auto"/>
                    <w:left w:val="none" w:sz="0" w:space="0" w:color="auto"/>
                    <w:bottom w:val="none" w:sz="0" w:space="0" w:color="auto"/>
                    <w:right w:val="none" w:sz="0" w:space="0" w:color="auto"/>
                  </w:divBdr>
                </w:div>
                <w:div w:id="1708531807">
                  <w:marLeft w:val="0"/>
                  <w:marRight w:val="0"/>
                  <w:marTop w:val="0"/>
                  <w:marBottom w:val="0"/>
                  <w:divBdr>
                    <w:top w:val="none" w:sz="0" w:space="0" w:color="auto"/>
                    <w:left w:val="none" w:sz="0" w:space="0" w:color="auto"/>
                    <w:bottom w:val="none" w:sz="0" w:space="0" w:color="auto"/>
                    <w:right w:val="none" w:sz="0" w:space="0" w:color="auto"/>
                  </w:divBdr>
                </w:div>
                <w:div w:id="172374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171402">
      <w:bodyDiv w:val="1"/>
      <w:marLeft w:val="0"/>
      <w:marRight w:val="0"/>
      <w:marTop w:val="0"/>
      <w:marBottom w:val="0"/>
      <w:divBdr>
        <w:top w:val="none" w:sz="0" w:space="0" w:color="auto"/>
        <w:left w:val="none" w:sz="0" w:space="0" w:color="auto"/>
        <w:bottom w:val="none" w:sz="0" w:space="0" w:color="auto"/>
        <w:right w:val="none" w:sz="0" w:space="0" w:color="auto"/>
      </w:divBdr>
    </w:div>
    <w:div w:id="1261986123">
      <w:bodyDiv w:val="1"/>
      <w:marLeft w:val="0"/>
      <w:marRight w:val="0"/>
      <w:marTop w:val="0"/>
      <w:marBottom w:val="0"/>
      <w:divBdr>
        <w:top w:val="none" w:sz="0" w:space="0" w:color="auto"/>
        <w:left w:val="none" w:sz="0" w:space="0" w:color="auto"/>
        <w:bottom w:val="none" w:sz="0" w:space="0" w:color="auto"/>
        <w:right w:val="none" w:sz="0" w:space="0" w:color="auto"/>
      </w:divBdr>
    </w:div>
    <w:div w:id="1283539029">
      <w:bodyDiv w:val="1"/>
      <w:marLeft w:val="0"/>
      <w:marRight w:val="0"/>
      <w:marTop w:val="0"/>
      <w:marBottom w:val="0"/>
      <w:divBdr>
        <w:top w:val="none" w:sz="0" w:space="0" w:color="auto"/>
        <w:left w:val="none" w:sz="0" w:space="0" w:color="auto"/>
        <w:bottom w:val="none" w:sz="0" w:space="0" w:color="auto"/>
        <w:right w:val="none" w:sz="0" w:space="0" w:color="auto"/>
      </w:divBdr>
    </w:div>
    <w:div w:id="1349138031">
      <w:bodyDiv w:val="1"/>
      <w:marLeft w:val="0"/>
      <w:marRight w:val="0"/>
      <w:marTop w:val="0"/>
      <w:marBottom w:val="0"/>
      <w:divBdr>
        <w:top w:val="none" w:sz="0" w:space="0" w:color="auto"/>
        <w:left w:val="none" w:sz="0" w:space="0" w:color="auto"/>
        <w:bottom w:val="none" w:sz="0" w:space="0" w:color="auto"/>
        <w:right w:val="none" w:sz="0" w:space="0" w:color="auto"/>
      </w:divBdr>
    </w:div>
    <w:div w:id="1481576715">
      <w:bodyDiv w:val="1"/>
      <w:marLeft w:val="0"/>
      <w:marRight w:val="0"/>
      <w:marTop w:val="0"/>
      <w:marBottom w:val="0"/>
      <w:divBdr>
        <w:top w:val="none" w:sz="0" w:space="0" w:color="auto"/>
        <w:left w:val="none" w:sz="0" w:space="0" w:color="auto"/>
        <w:bottom w:val="none" w:sz="0" w:space="0" w:color="auto"/>
        <w:right w:val="none" w:sz="0" w:space="0" w:color="auto"/>
      </w:divBdr>
    </w:div>
    <w:div w:id="1584677471">
      <w:bodyDiv w:val="1"/>
      <w:marLeft w:val="0"/>
      <w:marRight w:val="0"/>
      <w:marTop w:val="0"/>
      <w:marBottom w:val="0"/>
      <w:divBdr>
        <w:top w:val="none" w:sz="0" w:space="0" w:color="auto"/>
        <w:left w:val="none" w:sz="0" w:space="0" w:color="auto"/>
        <w:bottom w:val="none" w:sz="0" w:space="0" w:color="auto"/>
        <w:right w:val="none" w:sz="0" w:space="0" w:color="auto"/>
      </w:divBdr>
    </w:div>
    <w:div w:id="1666741776">
      <w:bodyDiv w:val="1"/>
      <w:marLeft w:val="0"/>
      <w:marRight w:val="0"/>
      <w:marTop w:val="0"/>
      <w:marBottom w:val="0"/>
      <w:divBdr>
        <w:top w:val="none" w:sz="0" w:space="0" w:color="auto"/>
        <w:left w:val="none" w:sz="0" w:space="0" w:color="auto"/>
        <w:bottom w:val="none" w:sz="0" w:space="0" w:color="auto"/>
        <w:right w:val="none" w:sz="0" w:space="0" w:color="auto"/>
      </w:divBdr>
    </w:div>
    <w:div w:id="1901473129">
      <w:bodyDiv w:val="1"/>
      <w:marLeft w:val="0"/>
      <w:marRight w:val="0"/>
      <w:marTop w:val="0"/>
      <w:marBottom w:val="0"/>
      <w:divBdr>
        <w:top w:val="none" w:sz="0" w:space="0" w:color="auto"/>
        <w:left w:val="none" w:sz="0" w:space="0" w:color="auto"/>
        <w:bottom w:val="none" w:sz="0" w:space="0" w:color="auto"/>
        <w:right w:val="none" w:sz="0" w:space="0" w:color="auto"/>
      </w:divBdr>
    </w:div>
    <w:div w:id="1914268789">
      <w:bodyDiv w:val="1"/>
      <w:marLeft w:val="0"/>
      <w:marRight w:val="0"/>
      <w:marTop w:val="0"/>
      <w:marBottom w:val="0"/>
      <w:divBdr>
        <w:top w:val="none" w:sz="0" w:space="0" w:color="auto"/>
        <w:left w:val="none" w:sz="0" w:space="0" w:color="auto"/>
        <w:bottom w:val="none" w:sz="0" w:space="0" w:color="auto"/>
        <w:right w:val="none" w:sz="0" w:space="0" w:color="auto"/>
      </w:divBdr>
    </w:div>
    <w:div w:id="1954708595">
      <w:bodyDiv w:val="1"/>
      <w:marLeft w:val="0"/>
      <w:marRight w:val="0"/>
      <w:marTop w:val="0"/>
      <w:marBottom w:val="0"/>
      <w:divBdr>
        <w:top w:val="none" w:sz="0" w:space="0" w:color="auto"/>
        <w:left w:val="none" w:sz="0" w:space="0" w:color="auto"/>
        <w:bottom w:val="none" w:sz="0" w:space="0" w:color="auto"/>
        <w:right w:val="none" w:sz="0" w:space="0" w:color="auto"/>
      </w:divBdr>
    </w:div>
    <w:div w:id="1981304130">
      <w:bodyDiv w:val="1"/>
      <w:marLeft w:val="0"/>
      <w:marRight w:val="0"/>
      <w:marTop w:val="0"/>
      <w:marBottom w:val="0"/>
      <w:divBdr>
        <w:top w:val="none" w:sz="0" w:space="0" w:color="auto"/>
        <w:left w:val="none" w:sz="0" w:space="0" w:color="auto"/>
        <w:bottom w:val="none" w:sz="0" w:space="0" w:color="auto"/>
        <w:right w:val="none" w:sz="0" w:space="0" w:color="auto"/>
      </w:divBdr>
    </w:div>
    <w:div w:id="2092656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footer" Target="footer1.xml"/><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4.jp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jpg"/><Relationship Id="rId40" Type="http://schemas.openxmlformats.org/officeDocument/2006/relationships/image" Target="media/image21.png"/><Relationship Id="rId45" Type="http://schemas.microsoft.com/office/2011/relationships/people" Target="people.xml"/><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image" Target="media/image6.png"/><Relationship Id="rId28" Type="http://schemas.openxmlformats.org/officeDocument/2006/relationships/hyperlink" Target="https://en.wikipedia.org/wiki/Gauss%E2%80%93Legendre_algorithm" TargetMode="External"/><Relationship Id="rId36" Type="http://schemas.openxmlformats.org/officeDocument/2006/relationships/image" Target="media/image17.jpeg"/><Relationship Id="rId10" Type="http://schemas.openxmlformats.org/officeDocument/2006/relationships/footnotes" Target="footnotes.xml"/><Relationship Id="rId19"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5.png"/><Relationship Id="rId27" Type="http://schemas.openxmlformats.org/officeDocument/2006/relationships/hyperlink" Target="https://en.wikipedia.org/wiki/Borwein%27s_algorithm" TargetMode="External"/><Relationship Id="rId30" Type="http://schemas.openxmlformats.org/officeDocument/2006/relationships/image" Target="media/image11.png"/><Relationship Id="rId35" Type="http://schemas.openxmlformats.org/officeDocument/2006/relationships/image" Target="media/image16.jpeg"/><Relationship Id="rId43" Type="http://schemas.openxmlformats.org/officeDocument/2006/relationships/image" Target="media/image24.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header" Target="header1.xm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glossaryDocument" Target="glossary/document.xml"/><Relationship Id="rId20" Type="http://schemas.openxmlformats.org/officeDocument/2006/relationships/image" Target="media/image3.png"/><Relationship Id="rId41" Type="http://schemas.openxmlformats.org/officeDocument/2006/relationships/image" Target="media/image22.png"/></Relationships>
</file>

<file path=word/_rels/footnotes.xml.rels><?xml version="1.0" encoding="UTF-8" standalone="yes"?>
<Relationships xmlns="http://schemas.openxmlformats.org/package/2006/relationships"><Relationship Id="rId2" Type="http://schemas.openxmlformats.org/officeDocument/2006/relationships/hyperlink" Target="https://transparencia.asturias.es/documents/291579/1128614/2021_09_23_estrategia_energetica_justa_con_alegaciones.pdf/2ce81380-300e-a451-5893-af2944c85ff6?t=1632399710944" TargetMode="External"/><Relationship Id="rId1" Type="http://schemas.openxmlformats.org/officeDocument/2006/relationships/hyperlink" Target="https://actualidad.asturias.es/-/el-gobierno-de-asturias-avanza-con-red-el%C3%A9ctrica-en-las-necesidades-de-infraestructuras-de-transporte-de-energ%C3%ADa-para-la-industria-regiona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ublic\Documents\Templates\TECH.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7E2E741A0ED4CDA91B5FF60593A2ACD"/>
        <w:category>
          <w:name w:val="General"/>
          <w:gallery w:val="placeholder"/>
        </w:category>
        <w:types>
          <w:type w:val="bbPlcHdr"/>
        </w:types>
        <w:behaviors>
          <w:behavior w:val="content"/>
        </w:behaviors>
        <w:guid w:val="{9FFC5D38-C21A-42B1-B0E8-98374702BF5C}"/>
      </w:docPartPr>
      <w:docPartBody>
        <w:p w:rsidR="001E4F8F" w:rsidRDefault="00B43835" w:rsidP="00B43835">
          <w:r w:rsidRPr="003F55B6">
            <w:rPr>
              <w:rStyle w:val="Textodelmarcadordeposicin"/>
            </w:rPr>
            <w:t>[Subject]</w:t>
          </w:r>
        </w:p>
      </w:docPartBody>
    </w:docPart>
    <w:docPart>
      <w:docPartPr>
        <w:name w:val="CFCC46494A6A482884FB221FD8062D1F"/>
        <w:category>
          <w:name w:val="General"/>
          <w:gallery w:val="placeholder"/>
        </w:category>
        <w:types>
          <w:type w:val="bbPlcHdr"/>
        </w:types>
        <w:behaviors>
          <w:behavior w:val="content"/>
        </w:behaviors>
        <w:guid w:val="{88296072-2D97-4B79-B81B-C00949265CD0}"/>
      </w:docPartPr>
      <w:docPartBody>
        <w:p w:rsidR="00930E85" w:rsidRDefault="00015EF5" w:rsidP="00015EF5">
          <w:r>
            <w:rPr>
              <w:rStyle w:val="Textodelmarcadordeposicin"/>
            </w:rPr>
            <w:t>[Subject]</w:t>
          </w:r>
        </w:p>
      </w:docPartBody>
    </w:docPart>
    <w:docPart>
      <w:docPartPr>
        <w:name w:val="A77F5851DE874A32B9CC6760A7BFA736"/>
        <w:category>
          <w:name w:val="General"/>
          <w:gallery w:val="placeholder"/>
        </w:category>
        <w:types>
          <w:type w:val="bbPlcHdr"/>
        </w:types>
        <w:behaviors>
          <w:behavior w:val="content"/>
        </w:behaviors>
        <w:guid w:val="{7C6E9EE2-E834-48F4-9F50-DCCE8CC63577}"/>
      </w:docPartPr>
      <w:docPartBody>
        <w:p w:rsidR="00354B5A" w:rsidRDefault="00FA4429" w:rsidP="00FA4429">
          <w:r>
            <w:rPr>
              <w:rStyle w:val="Textodelmarcadordeposicin"/>
            </w:rPr>
            <w:t>[Issue Date]</w:t>
          </w:r>
        </w:p>
      </w:docPartBody>
    </w:docPart>
    <w:docPart>
      <w:docPartPr>
        <w:name w:val="D447CD2BB3164800AA7A8E62DD55C3F4"/>
        <w:category>
          <w:name w:val="General"/>
          <w:gallery w:val="placeholder"/>
        </w:category>
        <w:types>
          <w:type w:val="bbPlcHdr"/>
        </w:types>
        <w:behaviors>
          <w:behavior w:val="content"/>
        </w:behaviors>
        <w:guid w:val="{4BDFCADA-E3C2-43E4-B28E-EDAF19F9516D}"/>
      </w:docPartPr>
      <w:docPartBody>
        <w:p w:rsidR="00354B5A" w:rsidRDefault="00FA4429" w:rsidP="00FA4429">
          <w:r>
            <w:rPr>
              <w:rStyle w:val="Textodelmarcadordeposicin"/>
            </w:rPr>
            <w:t>[Status]</w:t>
          </w:r>
        </w:p>
      </w:docPartBody>
    </w:docPart>
    <w:docPart>
      <w:docPartPr>
        <w:name w:val="6279277379824F0CACCC3FF6B796A625"/>
        <w:category>
          <w:name w:val="General"/>
          <w:gallery w:val="placeholder"/>
        </w:category>
        <w:types>
          <w:type w:val="bbPlcHdr"/>
        </w:types>
        <w:behaviors>
          <w:behavior w:val="content"/>
        </w:behaviors>
        <w:guid w:val="{44110891-FAF5-444D-8A8B-6D5DB2B8EE11}"/>
      </w:docPartPr>
      <w:docPartBody>
        <w:p w:rsidR="00354B5A" w:rsidRDefault="00FA4429" w:rsidP="00FA4429">
          <w:r>
            <w:rPr>
              <w:rStyle w:val="Textodelmarcadordeposicin"/>
            </w:rPr>
            <w:t>[Subject]</w:t>
          </w:r>
        </w:p>
      </w:docPartBody>
    </w:docPart>
    <w:docPart>
      <w:docPartPr>
        <w:name w:val="090D544D8E53474EA34CDE706EF0EA45"/>
        <w:category>
          <w:name w:val="General"/>
          <w:gallery w:val="placeholder"/>
        </w:category>
        <w:types>
          <w:type w:val="bbPlcHdr"/>
        </w:types>
        <w:behaviors>
          <w:behavior w:val="content"/>
        </w:behaviors>
        <w:guid w:val="{C65683D0-28A4-4FF0-80EC-E76F24A3C0B1}"/>
      </w:docPartPr>
      <w:docPartBody>
        <w:p w:rsidR="00354B5A" w:rsidRDefault="00FA4429" w:rsidP="00FA4429">
          <w:r>
            <w:rPr>
              <w:rStyle w:val="Textodelmarcadordeposicin"/>
            </w:rPr>
            <w:t>[Status]</w:t>
          </w:r>
        </w:p>
      </w:docPartBody>
    </w:docPart>
    <w:docPart>
      <w:docPartPr>
        <w:name w:val="D74BF269F416421480B850E73456269C"/>
        <w:category>
          <w:name w:val="General"/>
          <w:gallery w:val="placeholder"/>
        </w:category>
        <w:types>
          <w:type w:val="bbPlcHdr"/>
        </w:types>
        <w:behaviors>
          <w:behavior w:val="content"/>
        </w:behaviors>
        <w:guid w:val="{25EE0E89-23FB-4E12-A11F-C803F7E5CF78}"/>
      </w:docPartPr>
      <w:docPartBody>
        <w:p w:rsidR="00354B5A" w:rsidRDefault="00FA4429" w:rsidP="00FA4429">
          <w:r>
            <w:rPr>
              <w:rStyle w:val="Textodelmarcadordeposicin"/>
            </w:rPr>
            <w:t>[Issue Date]</w:t>
          </w:r>
        </w:p>
      </w:docPartBody>
    </w:docPart>
    <w:docPart>
      <w:docPartPr>
        <w:name w:val="D8C54ADAFA204294B13D93024E722BF8"/>
        <w:category>
          <w:name w:val="General"/>
          <w:gallery w:val="placeholder"/>
        </w:category>
        <w:types>
          <w:type w:val="bbPlcHdr"/>
        </w:types>
        <w:behaviors>
          <w:behavior w:val="content"/>
        </w:behaviors>
        <w:guid w:val="{1CF25CCF-6459-4C73-8450-C15322A717A6}"/>
      </w:docPartPr>
      <w:docPartBody>
        <w:p w:rsidR="00354B5A" w:rsidRDefault="00FA4429" w:rsidP="00FA4429">
          <w:r>
            <w:rPr>
              <w:rStyle w:val="Textodelmarcadordeposicin"/>
            </w:rPr>
            <w:t>Public, Basic, High</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G Times (W1)">
    <w:altName w:val="Times New Roman"/>
    <w:panose1 w:val="00000000000000000000"/>
    <w:charset w:val="00"/>
    <w:family w:val="roman"/>
    <w:notTrueType/>
    <w:pitch w:val="default"/>
    <w:sig w:usb0="03000000"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AF4B76"/>
    <w:rsid w:val="000154F4"/>
    <w:rsid w:val="00015EF5"/>
    <w:rsid w:val="000511EC"/>
    <w:rsid w:val="00054C4A"/>
    <w:rsid w:val="000A2487"/>
    <w:rsid w:val="00140B08"/>
    <w:rsid w:val="001E4F8F"/>
    <w:rsid w:val="00242321"/>
    <w:rsid w:val="002D4768"/>
    <w:rsid w:val="002E329A"/>
    <w:rsid w:val="0035398F"/>
    <w:rsid w:val="00354B5A"/>
    <w:rsid w:val="003F2B9F"/>
    <w:rsid w:val="0046080B"/>
    <w:rsid w:val="004762D1"/>
    <w:rsid w:val="0049095E"/>
    <w:rsid w:val="004A4C94"/>
    <w:rsid w:val="004E7486"/>
    <w:rsid w:val="005159F5"/>
    <w:rsid w:val="005C437E"/>
    <w:rsid w:val="005C7590"/>
    <w:rsid w:val="006A6F41"/>
    <w:rsid w:val="006B4F68"/>
    <w:rsid w:val="006D71C9"/>
    <w:rsid w:val="00753337"/>
    <w:rsid w:val="007A1C11"/>
    <w:rsid w:val="007B7FE3"/>
    <w:rsid w:val="00844A20"/>
    <w:rsid w:val="00854276"/>
    <w:rsid w:val="00855144"/>
    <w:rsid w:val="00894F53"/>
    <w:rsid w:val="00930E85"/>
    <w:rsid w:val="00932368"/>
    <w:rsid w:val="009334BC"/>
    <w:rsid w:val="009615EE"/>
    <w:rsid w:val="00984D32"/>
    <w:rsid w:val="0099570C"/>
    <w:rsid w:val="00997D3A"/>
    <w:rsid w:val="00AF10EA"/>
    <w:rsid w:val="00AF2DCD"/>
    <w:rsid w:val="00AF4B76"/>
    <w:rsid w:val="00B43835"/>
    <w:rsid w:val="00B67BFC"/>
    <w:rsid w:val="00BB226A"/>
    <w:rsid w:val="00C26713"/>
    <w:rsid w:val="00C96C6E"/>
    <w:rsid w:val="00CA304B"/>
    <w:rsid w:val="00CE1BDE"/>
    <w:rsid w:val="00D00E58"/>
    <w:rsid w:val="00D41E6B"/>
    <w:rsid w:val="00D67D63"/>
    <w:rsid w:val="00D7367E"/>
    <w:rsid w:val="00DC3FC6"/>
    <w:rsid w:val="00DE7EB7"/>
    <w:rsid w:val="00E11931"/>
    <w:rsid w:val="00E30DD5"/>
    <w:rsid w:val="00EE03C9"/>
    <w:rsid w:val="00F73930"/>
    <w:rsid w:val="00F86AF2"/>
    <w:rsid w:val="00F94465"/>
    <w:rsid w:val="00FA442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uiPriority w:val="99"/>
    <w:semiHidden/>
    <w:rsid w:val="00FA442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macintos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2024-04-16T00:00:00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83760B57A9050A41B8ECD167852D12BD" ma:contentTypeVersion="11" ma:contentTypeDescription="Crear nuevo documento." ma:contentTypeScope="" ma:versionID="8132143c76e717270f9d10193ef25fbb">
  <xsd:schema xmlns:xsd="http://www.w3.org/2001/XMLSchema" xmlns:xs="http://www.w3.org/2001/XMLSchema" xmlns:p="http://schemas.microsoft.com/office/2006/metadata/properties" xmlns:ns2="101eaf33-1701-464d-baef-164c6127d51f" xmlns:ns3="4c77c7d1-2bb2-481b-aefe-101f32e9588a" targetNamespace="http://schemas.microsoft.com/office/2006/metadata/properties" ma:root="true" ma:fieldsID="9b65e1f9a1f5ead05db23d305e45ecaf" ns2:_="" ns3:_="">
    <xsd:import namespace="101eaf33-1701-464d-baef-164c6127d51f"/>
    <xsd:import namespace="4c77c7d1-2bb2-481b-aefe-101f32e9588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1eaf33-1701-464d-baef-164c6127d51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efd49586-4e9d-4401-97cc-84a6e35ca03c"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c77c7d1-2bb2-481b-aefe-101f32e9588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07ce39c9-688e-4411-9501-255c93ef6400}" ma:internalName="TaxCatchAll" ma:showField="CatchAllData" ma:web="4c77c7d1-2bb2-481b-aefe-101f32e958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4c77c7d1-2bb2-481b-aefe-101f32e9588a" xsi:nil="true"/>
    <lcf76f155ced4ddcb4097134ff3c332f xmlns="101eaf33-1701-464d-baef-164c6127d51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90132C-B1BC-4A10-94F2-422C5C5A39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1eaf33-1701-464d-baef-164c6127d51f"/>
    <ds:schemaRef ds:uri="4c77c7d1-2bb2-481b-aefe-101f32e958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56B690E-C385-4B41-BACB-C8D07B1C4063}">
  <ds:schemaRefs>
    <ds:schemaRef ds:uri="http://schemas.microsoft.com/office/2006/metadata/properties"/>
    <ds:schemaRef ds:uri="http://schemas.microsoft.com/office/infopath/2007/PartnerControls"/>
    <ds:schemaRef ds:uri="4c77c7d1-2bb2-481b-aefe-101f32e9588a"/>
    <ds:schemaRef ds:uri="101eaf33-1701-464d-baef-164c6127d51f"/>
  </ds:schemaRefs>
</ds:datastoreItem>
</file>

<file path=customXml/itemProps4.xml><?xml version="1.0" encoding="utf-8"?>
<ds:datastoreItem xmlns:ds="http://schemas.openxmlformats.org/officeDocument/2006/customXml" ds:itemID="{90245A06-4198-4B30-9EEB-25727C0EEF81}">
  <ds:schemaRefs>
    <ds:schemaRef ds:uri="http://schemas.microsoft.com/sharepoint/v3/contenttype/forms"/>
  </ds:schemaRefs>
</ds:datastoreItem>
</file>

<file path=customXml/itemProps5.xml><?xml version="1.0" encoding="utf-8"?>
<ds:datastoreItem xmlns:ds="http://schemas.openxmlformats.org/officeDocument/2006/customXml" ds:itemID="{9AE1107F-7712-44B8-B043-AFBB4FB3C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TECH.DOTM</Template>
  <TotalTime>1242</TotalTime>
  <Pages>36</Pages>
  <Words>7587</Words>
  <Characters>41729</Characters>
  <Application>Microsoft Office Word</Application>
  <DocSecurity>0</DocSecurity>
  <PresentationFormat>Microsoft Word 10.0</PresentationFormat>
  <Lines>347</Lines>
  <Paragraphs>98</Paragraphs>
  <ScaleCrop>false</ScaleCrop>
  <HeadingPairs>
    <vt:vector size="2" baseType="variant">
      <vt:variant>
        <vt:lpstr>Título</vt:lpstr>
      </vt:variant>
      <vt:variant>
        <vt:i4>1</vt:i4>
      </vt:variant>
    </vt:vector>
  </HeadingPairs>
  <TitlesOfParts>
    <vt:vector size="1" baseType="lpstr">
      <vt:lpstr>OpenPM² Methodology</vt:lpstr>
    </vt:vector>
  </TitlesOfParts>
  <Company>European Commission</Company>
  <LinksUpToDate>false</LinksUpToDate>
  <CharactersWithSpaces>49218</CharactersWithSpaces>
  <SharedDoc>false</SharedDoc>
  <HLinks>
    <vt:vector size="300" baseType="variant">
      <vt:variant>
        <vt:i4>1114162</vt:i4>
      </vt:variant>
      <vt:variant>
        <vt:i4>292</vt:i4>
      </vt:variant>
      <vt:variant>
        <vt:i4>0</vt:i4>
      </vt:variant>
      <vt:variant>
        <vt:i4>5</vt:i4>
      </vt:variant>
      <vt:variant>
        <vt:lpwstr/>
      </vt:variant>
      <vt:variant>
        <vt:lpwstr>_Toc163572770</vt:lpwstr>
      </vt:variant>
      <vt:variant>
        <vt:i4>1048626</vt:i4>
      </vt:variant>
      <vt:variant>
        <vt:i4>286</vt:i4>
      </vt:variant>
      <vt:variant>
        <vt:i4>0</vt:i4>
      </vt:variant>
      <vt:variant>
        <vt:i4>5</vt:i4>
      </vt:variant>
      <vt:variant>
        <vt:lpwstr/>
      </vt:variant>
      <vt:variant>
        <vt:lpwstr>_Toc163572769</vt:lpwstr>
      </vt:variant>
      <vt:variant>
        <vt:i4>1048626</vt:i4>
      </vt:variant>
      <vt:variant>
        <vt:i4>280</vt:i4>
      </vt:variant>
      <vt:variant>
        <vt:i4>0</vt:i4>
      </vt:variant>
      <vt:variant>
        <vt:i4>5</vt:i4>
      </vt:variant>
      <vt:variant>
        <vt:lpwstr/>
      </vt:variant>
      <vt:variant>
        <vt:lpwstr>_Toc163572768</vt:lpwstr>
      </vt:variant>
      <vt:variant>
        <vt:i4>1048626</vt:i4>
      </vt:variant>
      <vt:variant>
        <vt:i4>274</vt:i4>
      </vt:variant>
      <vt:variant>
        <vt:i4>0</vt:i4>
      </vt:variant>
      <vt:variant>
        <vt:i4>5</vt:i4>
      </vt:variant>
      <vt:variant>
        <vt:lpwstr/>
      </vt:variant>
      <vt:variant>
        <vt:lpwstr>_Toc163572767</vt:lpwstr>
      </vt:variant>
      <vt:variant>
        <vt:i4>1048626</vt:i4>
      </vt:variant>
      <vt:variant>
        <vt:i4>268</vt:i4>
      </vt:variant>
      <vt:variant>
        <vt:i4>0</vt:i4>
      </vt:variant>
      <vt:variant>
        <vt:i4>5</vt:i4>
      </vt:variant>
      <vt:variant>
        <vt:lpwstr/>
      </vt:variant>
      <vt:variant>
        <vt:lpwstr>_Toc163572766</vt:lpwstr>
      </vt:variant>
      <vt:variant>
        <vt:i4>1048626</vt:i4>
      </vt:variant>
      <vt:variant>
        <vt:i4>262</vt:i4>
      </vt:variant>
      <vt:variant>
        <vt:i4>0</vt:i4>
      </vt:variant>
      <vt:variant>
        <vt:i4>5</vt:i4>
      </vt:variant>
      <vt:variant>
        <vt:lpwstr/>
      </vt:variant>
      <vt:variant>
        <vt:lpwstr>_Toc163572765</vt:lpwstr>
      </vt:variant>
      <vt:variant>
        <vt:i4>1048626</vt:i4>
      </vt:variant>
      <vt:variant>
        <vt:i4>256</vt:i4>
      </vt:variant>
      <vt:variant>
        <vt:i4>0</vt:i4>
      </vt:variant>
      <vt:variant>
        <vt:i4>5</vt:i4>
      </vt:variant>
      <vt:variant>
        <vt:lpwstr/>
      </vt:variant>
      <vt:variant>
        <vt:lpwstr>_Toc163572764</vt:lpwstr>
      </vt:variant>
      <vt:variant>
        <vt:i4>1048626</vt:i4>
      </vt:variant>
      <vt:variant>
        <vt:i4>250</vt:i4>
      </vt:variant>
      <vt:variant>
        <vt:i4>0</vt:i4>
      </vt:variant>
      <vt:variant>
        <vt:i4>5</vt:i4>
      </vt:variant>
      <vt:variant>
        <vt:lpwstr/>
      </vt:variant>
      <vt:variant>
        <vt:lpwstr>_Toc163572763</vt:lpwstr>
      </vt:variant>
      <vt:variant>
        <vt:i4>1048626</vt:i4>
      </vt:variant>
      <vt:variant>
        <vt:i4>244</vt:i4>
      </vt:variant>
      <vt:variant>
        <vt:i4>0</vt:i4>
      </vt:variant>
      <vt:variant>
        <vt:i4>5</vt:i4>
      </vt:variant>
      <vt:variant>
        <vt:lpwstr/>
      </vt:variant>
      <vt:variant>
        <vt:lpwstr>_Toc163572762</vt:lpwstr>
      </vt:variant>
      <vt:variant>
        <vt:i4>1048626</vt:i4>
      </vt:variant>
      <vt:variant>
        <vt:i4>238</vt:i4>
      </vt:variant>
      <vt:variant>
        <vt:i4>0</vt:i4>
      </vt:variant>
      <vt:variant>
        <vt:i4>5</vt:i4>
      </vt:variant>
      <vt:variant>
        <vt:lpwstr/>
      </vt:variant>
      <vt:variant>
        <vt:lpwstr>_Toc163572761</vt:lpwstr>
      </vt:variant>
      <vt:variant>
        <vt:i4>1638448</vt:i4>
      </vt:variant>
      <vt:variant>
        <vt:i4>226</vt:i4>
      </vt:variant>
      <vt:variant>
        <vt:i4>0</vt:i4>
      </vt:variant>
      <vt:variant>
        <vt:i4>5</vt:i4>
      </vt:variant>
      <vt:variant>
        <vt:lpwstr/>
      </vt:variant>
      <vt:variant>
        <vt:lpwstr>_Toc163574596</vt:lpwstr>
      </vt:variant>
      <vt:variant>
        <vt:i4>1638448</vt:i4>
      </vt:variant>
      <vt:variant>
        <vt:i4>220</vt:i4>
      </vt:variant>
      <vt:variant>
        <vt:i4>0</vt:i4>
      </vt:variant>
      <vt:variant>
        <vt:i4>5</vt:i4>
      </vt:variant>
      <vt:variant>
        <vt:lpwstr/>
      </vt:variant>
      <vt:variant>
        <vt:lpwstr>_Toc163574595</vt:lpwstr>
      </vt:variant>
      <vt:variant>
        <vt:i4>1638448</vt:i4>
      </vt:variant>
      <vt:variant>
        <vt:i4>214</vt:i4>
      </vt:variant>
      <vt:variant>
        <vt:i4>0</vt:i4>
      </vt:variant>
      <vt:variant>
        <vt:i4>5</vt:i4>
      </vt:variant>
      <vt:variant>
        <vt:lpwstr/>
      </vt:variant>
      <vt:variant>
        <vt:lpwstr>_Toc163574594</vt:lpwstr>
      </vt:variant>
      <vt:variant>
        <vt:i4>1638448</vt:i4>
      </vt:variant>
      <vt:variant>
        <vt:i4>208</vt:i4>
      </vt:variant>
      <vt:variant>
        <vt:i4>0</vt:i4>
      </vt:variant>
      <vt:variant>
        <vt:i4>5</vt:i4>
      </vt:variant>
      <vt:variant>
        <vt:lpwstr/>
      </vt:variant>
      <vt:variant>
        <vt:lpwstr>_Toc163574593</vt:lpwstr>
      </vt:variant>
      <vt:variant>
        <vt:i4>1638448</vt:i4>
      </vt:variant>
      <vt:variant>
        <vt:i4>202</vt:i4>
      </vt:variant>
      <vt:variant>
        <vt:i4>0</vt:i4>
      </vt:variant>
      <vt:variant>
        <vt:i4>5</vt:i4>
      </vt:variant>
      <vt:variant>
        <vt:lpwstr/>
      </vt:variant>
      <vt:variant>
        <vt:lpwstr>_Toc163574592</vt:lpwstr>
      </vt:variant>
      <vt:variant>
        <vt:i4>1638448</vt:i4>
      </vt:variant>
      <vt:variant>
        <vt:i4>196</vt:i4>
      </vt:variant>
      <vt:variant>
        <vt:i4>0</vt:i4>
      </vt:variant>
      <vt:variant>
        <vt:i4>5</vt:i4>
      </vt:variant>
      <vt:variant>
        <vt:lpwstr/>
      </vt:variant>
      <vt:variant>
        <vt:lpwstr>_Toc163574591</vt:lpwstr>
      </vt:variant>
      <vt:variant>
        <vt:i4>1638448</vt:i4>
      </vt:variant>
      <vt:variant>
        <vt:i4>190</vt:i4>
      </vt:variant>
      <vt:variant>
        <vt:i4>0</vt:i4>
      </vt:variant>
      <vt:variant>
        <vt:i4>5</vt:i4>
      </vt:variant>
      <vt:variant>
        <vt:lpwstr/>
      </vt:variant>
      <vt:variant>
        <vt:lpwstr>_Toc163574590</vt:lpwstr>
      </vt:variant>
      <vt:variant>
        <vt:i4>1572912</vt:i4>
      </vt:variant>
      <vt:variant>
        <vt:i4>184</vt:i4>
      </vt:variant>
      <vt:variant>
        <vt:i4>0</vt:i4>
      </vt:variant>
      <vt:variant>
        <vt:i4>5</vt:i4>
      </vt:variant>
      <vt:variant>
        <vt:lpwstr/>
      </vt:variant>
      <vt:variant>
        <vt:lpwstr>_Toc163574589</vt:lpwstr>
      </vt:variant>
      <vt:variant>
        <vt:i4>1572912</vt:i4>
      </vt:variant>
      <vt:variant>
        <vt:i4>178</vt:i4>
      </vt:variant>
      <vt:variant>
        <vt:i4>0</vt:i4>
      </vt:variant>
      <vt:variant>
        <vt:i4>5</vt:i4>
      </vt:variant>
      <vt:variant>
        <vt:lpwstr/>
      </vt:variant>
      <vt:variant>
        <vt:lpwstr>_Toc163574587</vt:lpwstr>
      </vt:variant>
      <vt:variant>
        <vt:i4>1572912</vt:i4>
      </vt:variant>
      <vt:variant>
        <vt:i4>172</vt:i4>
      </vt:variant>
      <vt:variant>
        <vt:i4>0</vt:i4>
      </vt:variant>
      <vt:variant>
        <vt:i4>5</vt:i4>
      </vt:variant>
      <vt:variant>
        <vt:lpwstr/>
      </vt:variant>
      <vt:variant>
        <vt:lpwstr>_Toc163574586</vt:lpwstr>
      </vt:variant>
      <vt:variant>
        <vt:i4>1572912</vt:i4>
      </vt:variant>
      <vt:variant>
        <vt:i4>166</vt:i4>
      </vt:variant>
      <vt:variant>
        <vt:i4>0</vt:i4>
      </vt:variant>
      <vt:variant>
        <vt:i4>5</vt:i4>
      </vt:variant>
      <vt:variant>
        <vt:lpwstr/>
      </vt:variant>
      <vt:variant>
        <vt:lpwstr>_Toc163574585</vt:lpwstr>
      </vt:variant>
      <vt:variant>
        <vt:i4>1572912</vt:i4>
      </vt:variant>
      <vt:variant>
        <vt:i4>160</vt:i4>
      </vt:variant>
      <vt:variant>
        <vt:i4>0</vt:i4>
      </vt:variant>
      <vt:variant>
        <vt:i4>5</vt:i4>
      </vt:variant>
      <vt:variant>
        <vt:lpwstr/>
      </vt:variant>
      <vt:variant>
        <vt:lpwstr>_Toc163574584</vt:lpwstr>
      </vt:variant>
      <vt:variant>
        <vt:i4>1572912</vt:i4>
      </vt:variant>
      <vt:variant>
        <vt:i4>154</vt:i4>
      </vt:variant>
      <vt:variant>
        <vt:i4>0</vt:i4>
      </vt:variant>
      <vt:variant>
        <vt:i4>5</vt:i4>
      </vt:variant>
      <vt:variant>
        <vt:lpwstr/>
      </vt:variant>
      <vt:variant>
        <vt:lpwstr>_Toc163574583</vt:lpwstr>
      </vt:variant>
      <vt:variant>
        <vt:i4>1572912</vt:i4>
      </vt:variant>
      <vt:variant>
        <vt:i4>148</vt:i4>
      </vt:variant>
      <vt:variant>
        <vt:i4>0</vt:i4>
      </vt:variant>
      <vt:variant>
        <vt:i4>5</vt:i4>
      </vt:variant>
      <vt:variant>
        <vt:lpwstr/>
      </vt:variant>
      <vt:variant>
        <vt:lpwstr>_Toc163574582</vt:lpwstr>
      </vt:variant>
      <vt:variant>
        <vt:i4>1572912</vt:i4>
      </vt:variant>
      <vt:variant>
        <vt:i4>142</vt:i4>
      </vt:variant>
      <vt:variant>
        <vt:i4>0</vt:i4>
      </vt:variant>
      <vt:variant>
        <vt:i4>5</vt:i4>
      </vt:variant>
      <vt:variant>
        <vt:lpwstr/>
      </vt:variant>
      <vt:variant>
        <vt:lpwstr>_Toc163574581</vt:lpwstr>
      </vt:variant>
      <vt:variant>
        <vt:i4>1572912</vt:i4>
      </vt:variant>
      <vt:variant>
        <vt:i4>136</vt:i4>
      </vt:variant>
      <vt:variant>
        <vt:i4>0</vt:i4>
      </vt:variant>
      <vt:variant>
        <vt:i4>5</vt:i4>
      </vt:variant>
      <vt:variant>
        <vt:lpwstr/>
      </vt:variant>
      <vt:variant>
        <vt:lpwstr>_Toc163574580</vt:lpwstr>
      </vt:variant>
      <vt:variant>
        <vt:i4>1507376</vt:i4>
      </vt:variant>
      <vt:variant>
        <vt:i4>130</vt:i4>
      </vt:variant>
      <vt:variant>
        <vt:i4>0</vt:i4>
      </vt:variant>
      <vt:variant>
        <vt:i4>5</vt:i4>
      </vt:variant>
      <vt:variant>
        <vt:lpwstr/>
      </vt:variant>
      <vt:variant>
        <vt:lpwstr>_Toc163574579</vt:lpwstr>
      </vt:variant>
      <vt:variant>
        <vt:i4>1507376</vt:i4>
      </vt:variant>
      <vt:variant>
        <vt:i4>124</vt:i4>
      </vt:variant>
      <vt:variant>
        <vt:i4>0</vt:i4>
      </vt:variant>
      <vt:variant>
        <vt:i4>5</vt:i4>
      </vt:variant>
      <vt:variant>
        <vt:lpwstr/>
      </vt:variant>
      <vt:variant>
        <vt:lpwstr>_Toc163574578</vt:lpwstr>
      </vt:variant>
      <vt:variant>
        <vt:i4>1507376</vt:i4>
      </vt:variant>
      <vt:variant>
        <vt:i4>118</vt:i4>
      </vt:variant>
      <vt:variant>
        <vt:i4>0</vt:i4>
      </vt:variant>
      <vt:variant>
        <vt:i4>5</vt:i4>
      </vt:variant>
      <vt:variant>
        <vt:lpwstr/>
      </vt:variant>
      <vt:variant>
        <vt:lpwstr>_Toc163574577</vt:lpwstr>
      </vt:variant>
      <vt:variant>
        <vt:i4>1507376</vt:i4>
      </vt:variant>
      <vt:variant>
        <vt:i4>112</vt:i4>
      </vt:variant>
      <vt:variant>
        <vt:i4>0</vt:i4>
      </vt:variant>
      <vt:variant>
        <vt:i4>5</vt:i4>
      </vt:variant>
      <vt:variant>
        <vt:lpwstr/>
      </vt:variant>
      <vt:variant>
        <vt:lpwstr>_Toc163574576</vt:lpwstr>
      </vt:variant>
      <vt:variant>
        <vt:i4>1507376</vt:i4>
      </vt:variant>
      <vt:variant>
        <vt:i4>106</vt:i4>
      </vt:variant>
      <vt:variant>
        <vt:i4>0</vt:i4>
      </vt:variant>
      <vt:variant>
        <vt:i4>5</vt:i4>
      </vt:variant>
      <vt:variant>
        <vt:lpwstr/>
      </vt:variant>
      <vt:variant>
        <vt:lpwstr>_Toc163574575</vt:lpwstr>
      </vt:variant>
      <vt:variant>
        <vt:i4>1507376</vt:i4>
      </vt:variant>
      <vt:variant>
        <vt:i4>100</vt:i4>
      </vt:variant>
      <vt:variant>
        <vt:i4>0</vt:i4>
      </vt:variant>
      <vt:variant>
        <vt:i4>5</vt:i4>
      </vt:variant>
      <vt:variant>
        <vt:lpwstr/>
      </vt:variant>
      <vt:variant>
        <vt:lpwstr>_Toc163574572</vt:lpwstr>
      </vt:variant>
      <vt:variant>
        <vt:i4>1507376</vt:i4>
      </vt:variant>
      <vt:variant>
        <vt:i4>94</vt:i4>
      </vt:variant>
      <vt:variant>
        <vt:i4>0</vt:i4>
      </vt:variant>
      <vt:variant>
        <vt:i4>5</vt:i4>
      </vt:variant>
      <vt:variant>
        <vt:lpwstr/>
      </vt:variant>
      <vt:variant>
        <vt:lpwstr>_Toc163574571</vt:lpwstr>
      </vt:variant>
      <vt:variant>
        <vt:i4>1507376</vt:i4>
      </vt:variant>
      <vt:variant>
        <vt:i4>88</vt:i4>
      </vt:variant>
      <vt:variant>
        <vt:i4>0</vt:i4>
      </vt:variant>
      <vt:variant>
        <vt:i4>5</vt:i4>
      </vt:variant>
      <vt:variant>
        <vt:lpwstr/>
      </vt:variant>
      <vt:variant>
        <vt:lpwstr>_Toc163574570</vt:lpwstr>
      </vt:variant>
      <vt:variant>
        <vt:i4>1441840</vt:i4>
      </vt:variant>
      <vt:variant>
        <vt:i4>82</vt:i4>
      </vt:variant>
      <vt:variant>
        <vt:i4>0</vt:i4>
      </vt:variant>
      <vt:variant>
        <vt:i4>5</vt:i4>
      </vt:variant>
      <vt:variant>
        <vt:lpwstr/>
      </vt:variant>
      <vt:variant>
        <vt:lpwstr>_Toc163574568</vt:lpwstr>
      </vt:variant>
      <vt:variant>
        <vt:i4>1441840</vt:i4>
      </vt:variant>
      <vt:variant>
        <vt:i4>76</vt:i4>
      </vt:variant>
      <vt:variant>
        <vt:i4>0</vt:i4>
      </vt:variant>
      <vt:variant>
        <vt:i4>5</vt:i4>
      </vt:variant>
      <vt:variant>
        <vt:lpwstr/>
      </vt:variant>
      <vt:variant>
        <vt:lpwstr>_Toc163574567</vt:lpwstr>
      </vt:variant>
      <vt:variant>
        <vt:i4>1441840</vt:i4>
      </vt:variant>
      <vt:variant>
        <vt:i4>70</vt:i4>
      </vt:variant>
      <vt:variant>
        <vt:i4>0</vt:i4>
      </vt:variant>
      <vt:variant>
        <vt:i4>5</vt:i4>
      </vt:variant>
      <vt:variant>
        <vt:lpwstr/>
      </vt:variant>
      <vt:variant>
        <vt:lpwstr>_Toc163574566</vt:lpwstr>
      </vt:variant>
      <vt:variant>
        <vt:i4>1441840</vt:i4>
      </vt:variant>
      <vt:variant>
        <vt:i4>64</vt:i4>
      </vt:variant>
      <vt:variant>
        <vt:i4>0</vt:i4>
      </vt:variant>
      <vt:variant>
        <vt:i4>5</vt:i4>
      </vt:variant>
      <vt:variant>
        <vt:lpwstr/>
      </vt:variant>
      <vt:variant>
        <vt:lpwstr>_Toc163574565</vt:lpwstr>
      </vt:variant>
      <vt:variant>
        <vt:i4>1441840</vt:i4>
      </vt:variant>
      <vt:variant>
        <vt:i4>58</vt:i4>
      </vt:variant>
      <vt:variant>
        <vt:i4>0</vt:i4>
      </vt:variant>
      <vt:variant>
        <vt:i4>5</vt:i4>
      </vt:variant>
      <vt:variant>
        <vt:lpwstr/>
      </vt:variant>
      <vt:variant>
        <vt:lpwstr>_Toc163574562</vt:lpwstr>
      </vt:variant>
      <vt:variant>
        <vt:i4>1441840</vt:i4>
      </vt:variant>
      <vt:variant>
        <vt:i4>52</vt:i4>
      </vt:variant>
      <vt:variant>
        <vt:i4>0</vt:i4>
      </vt:variant>
      <vt:variant>
        <vt:i4>5</vt:i4>
      </vt:variant>
      <vt:variant>
        <vt:lpwstr/>
      </vt:variant>
      <vt:variant>
        <vt:lpwstr>_Toc163574561</vt:lpwstr>
      </vt:variant>
      <vt:variant>
        <vt:i4>1441840</vt:i4>
      </vt:variant>
      <vt:variant>
        <vt:i4>46</vt:i4>
      </vt:variant>
      <vt:variant>
        <vt:i4>0</vt:i4>
      </vt:variant>
      <vt:variant>
        <vt:i4>5</vt:i4>
      </vt:variant>
      <vt:variant>
        <vt:lpwstr/>
      </vt:variant>
      <vt:variant>
        <vt:lpwstr>_Toc163574560</vt:lpwstr>
      </vt:variant>
      <vt:variant>
        <vt:i4>1376304</vt:i4>
      </vt:variant>
      <vt:variant>
        <vt:i4>40</vt:i4>
      </vt:variant>
      <vt:variant>
        <vt:i4>0</vt:i4>
      </vt:variant>
      <vt:variant>
        <vt:i4>5</vt:i4>
      </vt:variant>
      <vt:variant>
        <vt:lpwstr/>
      </vt:variant>
      <vt:variant>
        <vt:lpwstr>_Toc163574559</vt:lpwstr>
      </vt:variant>
      <vt:variant>
        <vt:i4>1376304</vt:i4>
      </vt:variant>
      <vt:variant>
        <vt:i4>34</vt:i4>
      </vt:variant>
      <vt:variant>
        <vt:i4>0</vt:i4>
      </vt:variant>
      <vt:variant>
        <vt:i4>5</vt:i4>
      </vt:variant>
      <vt:variant>
        <vt:lpwstr/>
      </vt:variant>
      <vt:variant>
        <vt:lpwstr>_Toc163574558</vt:lpwstr>
      </vt:variant>
      <vt:variant>
        <vt:i4>1376304</vt:i4>
      </vt:variant>
      <vt:variant>
        <vt:i4>28</vt:i4>
      </vt:variant>
      <vt:variant>
        <vt:i4>0</vt:i4>
      </vt:variant>
      <vt:variant>
        <vt:i4>5</vt:i4>
      </vt:variant>
      <vt:variant>
        <vt:lpwstr/>
      </vt:variant>
      <vt:variant>
        <vt:lpwstr>_Toc163574554</vt:lpwstr>
      </vt:variant>
      <vt:variant>
        <vt:i4>1376304</vt:i4>
      </vt:variant>
      <vt:variant>
        <vt:i4>22</vt:i4>
      </vt:variant>
      <vt:variant>
        <vt:i4>0</vt:i4>
      </vt:variant>
      <vt:variant>
        <vt:i4>5</vt:i4>
      </vt:variant>
      <vt:variant>
        <vt:lpwstr/>
      </vt:variant>
      <vt:variant>
        <vt:lpwstr>_Toc163574553</vt:lpwstr>
      </vt:variant>
      <vt:variant>
        <vt:i4>1376304</vt:i4>
      </vt:variant>
      <vt:variant>
        <vt:i4>16</vt:i4>
      </vt:variant>
      <vt:variant>
        <vt:i4>0</vt:i4>
      </vt:variant>
      <vt:variant>
        <vt:i4>5</vt:i4>
      </vt:variant>
      <vt:variant>
        <vt:lpwstr/>
      </vt:variant>
      <vt:variant>
        <vt:lpwstr>_Toc163574552</vt:lpwstr>
      </vt:variant>
      <vt:variant>
        <vt:i4>1376304</vt:i4>
      </vt:variant>
      <vt:variant>
        <vt:i4>10</vt:i4>
      </vt:variant>
      <vt:variant>
        <vt:i4>0</vt:i4>
      </vt:variant>
      <vt:variant>
        <vt:i4>5</vt:i4>
      </vt:variant>
      <vt:variant>
        <vt:lpwstr/>
      </vt:variant>
      <vt:variant>
        <vt:lpwstr>_Toc163574551</vt:lpwstr>
      </vt:variant>
      <vt:variant>
        <vt:i4>1376304</vt:i4>
      </vt:variant>
      <vt:variant>
        <vt:i4>4</vt:i4>
      </vt:variant>
      <vt:variant>
        <vt:i4>0</vt:i4>
      </vt:variant>
      <vt:variant>
        <vt:i4>5</vt:i4>
      </vt:variant>
      <vt:variant>
        <vt:lpwstr/>
      </vt:variant>
      <vt:variant>
        <vt:lpwstr>_Toc163574550</vt:lpwstr>
      </vt:variant>
      <vt:variant>
        <vt:i4>5177458</vt:i4>
      </vt:variant>
      <vt:variant>
        <vt:i4>3</vt:i4>
      </vt:variant>
      <vt:variant>
        <vt:i4>0</vt:i4>
      </vt:variant>
      <vt:variant>
        <vt:i4>5</vt:i4>
      </vt:variant>
      <vt:variant>
        <vt:lpwstr>https://transparencia.asturias.es/documents/291579/1128614/2021_09_23_estrategia_energetica_justa_con_alegaciones.pdf/2ce81380-300e-a451-5893-af2944c85ff6?t=1632399710944</vt:lpwstr>
      </vt:variant>
      <vt:variant>
        <vt:lpwstr/>
      </vt:variant>
      <vt:variant>
        <vt:i4>6357044</vt:i4>
      </vt:variant>
      <vt:variant>
        <vt:i4>0</vt:i4>
      </vt:variant>
      <vt:variant>
        <vt:i4>0</vt:i4>
      </vt:variant>
      <vt:variant>
        <vt:i4>5</vt:i4>
      </vt:variant>
      <vt:variant>
        <vt:lpwstr>https://actualidad.asturias.es/-/el-gobierno-de-asturias-avanza-con-red-el%C3%A9ctrica-en-las-necesidades-de-infraestructuras-de-transporte-de-energ%C3%ADa-para-la-industria-regional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OpenPM² Methodology</dc:title>
  <dc:subject>Park&amp;Go</dc:subject>
  <dc:creator>COEPM²</dc:creator>
  <cp:keywords>OpenPM² Templates</cp:keywords>
  <cp:lastModifiedBy>Francisco Gabriel Puga Lojo</cp:lastModifiedBy>
  <cp:revision>782</cp:revision>
  <cp:lastPrinted>2024-04-09T23:54:00Z</cp:lastPrinted>
  <dcterms:created xsi:type="dcterms:W3CDTF">2024-04-01T19:53:00Z</dcterms:created>
  <dcterms:modified xsi:type="dcterms:W3CDTF">2024-04-10T14:54:00Z</dcterms:modified>
  <cp:category>Básica</cp:category>
  <cp:contentStatus>2.4</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Version">
    <vt:lpwstr>4.1.5.13</vt:lpwstr>
  </property>
  <property fmtid="{D5CDD505-2E9C-101B-9397-08002B2CF9AE}" pid="3" name="EurolookVersion">
    <vt:lpwstr>4.1</vt:lpwstr>
  </property>
  <property fmtid="{D5CDD505-2E9C-101B-9397-08002B2CF9AE}" pid="4" name="DocID_EU">
    <vt:lpwstr> </vt:lpwstr>
  </property>
  <property fmtid="{D5CDD505-2E9C-101B-9397-08002B2CF9AE}" pid="5" name="Created using">
    <vt:lpwstr>EL 4.1 XL[20040326]</vt:lpwstr>
  </property>
  <property fmtid="{D5CDD505-2E9C-101B-9397-08002B2CF9AE}" pid="6" name="Formatting">
    <vt:lpwstr>4.1</vt:lpwstr>
  </property>
  <property fmtid="{D5CDD505-2E9C-101B-9397-08002B2CF9AE}" pid="7" name="Document Date">
    <vt:filetime>2006-08-06T22:00:00Z</vt:filetime>
  </property>
  <property fmtid="{D5CDD505-2E9C-101B-9397-08002B2CF9AE}" pid="8" name="Version">
    <vt:i4>1</vt:i4>
  </property>
  <property fmtid="{D5CDD505-2E9C-101B-9397-08002B2CF9AE}" pid="9" name="Revision">
    <vt:i4>1</vt:i4>
  </property>
  <property fmtid="{D5CDD505-2E9C-101B-9397-08002B2CF9AE}" pid="10" name="Revised by">
    <vt:lpwstr>Stijn Meuleman</vt:lpwstr>
  </property>
  <property fmtid="{D5CDD505-2E9C-101B-9397-08002B2CF9AE}" pid="11" name="Approved by">
    <vt:lpwstr>Stijn Meuleman</vt:lpwstr>
  </property>
  <property fmtid="{D5CDD505-2E9C-101B-9397-08002B2CF9AE}" pid="12" name="Public">
    <vt:lpwstr> </vt:lpwstr>
  </property>
  <property fmtid="{D5CDD505-2E9C-101B-9397-08002B2CF9AE}" pid="13" name="Reference Number">
    <vt:lpwstr> </vt:lpwstr>
  </property>
  <property fmtid="{D5CDD505-2E9C-101B-9397-08002B2CF9AE}" pid="14" name="Publisher">
    <vt:lpwstr> </vt:lpwstr>
  </property>
  <property fmtid="{D5CDD505-2E9C-101B-9397-08002B2CF9AE}" pid="15" name="elTOC">
    <vt:i4>2</vt:i4>
  </property>
  <property fmtid="{D5CDD505-2E9C-101B-9397-08002B2CF9AE}" pid="16" name="elHist">
    <vt:i4>2</vt:i4>
  </property>
  <property fmtid="{D5CDD505-2E9C-101B-9397-08002B2CF9AE}" pid="17" name="elRoman">
    <vt:i4>1</vt:i4>
  </property>
  <property fmtid="{D5CDD505-2E9C-101B-9397-08002B2CF9AE}" pid="18" name="elPPublic">
    <vt:i4>1</vt:i4>
  </property>
  <property fmtid="{D5CDD505-2E9C-101B-9397-08002B2CF9AE}" pid="19" name="elPRefNum">
    <vt:i4>1</vt:i4>
  </property>
  <property fmtid="{D5CDD505-2E9C-101B-9397-08002B2CF9AE}" pid="20" name="Last edited using">
    <vt:lpwstr>EL 4.6 Build 50000</vt:lpwstr>
  </property>
  <property fmtid="{D5CDD505-2E9C-101B-9397-08002B2CF9AE}" pid="21" name="EL_Author">
    <vt:lpwstr>Stijn MEULEMAN</vt:lpwstr>
  </property>
  <property fmtid="{D5CDD505-2E9C-101B-9397-08002B2CF9AE}" pid="22" name="Type">
    <vt:lpwstr>Eurolook Technic &amp; Quality</vt:lpwstr>
  </property>
  <property fmtid="{D5CDD505-2E9C-101B-9397-08002B2CF9AE}" pid="23" name="Language">
    <vt:lpwstr>EN</vt:lpwstr>
  </property>
  <property fmtid="{D5CDD505-2E9C-101B-9397-08002B2CF9AE}" pid="24" name="EL_Language">
    <vt:lpwstr>EN</vt:lpwstr>
  </property>
  <property fmtid="{D5CDD505-2E9C-101B-9397-08002B2CF9AE}" pid="25" name="ELDocType">
    <vt:lpwstr>tech.dot</vt:lpwstr>
  </property>
  <property fmtid="{D5CDD505-2E9C-101B-9397-08002B2CF9AE}" pid="26" name="ContentTypeId">
    <vt:lpwstr>0x01010083760B57A9050A41B8ECD167852D12BD</vt:lpwstr>
  </property>
  <property fmtid="{D5CDD505-2E9C-101B-9397-08002B2CF9AE}" pid="27" name="MediaServiceImageTags">
    <vt:lpwstr/>
  </property>
</Properties>
</file>